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43D9" w14:textId="77777777" w:rsidR="00430674" w:rsidRDefault="00430674">
      <w:pPr>
        <w:jc w:val="left"/>
        <w:rPr>
          <w:rFonts w:ascii="宋体" w:hAnsi="宋体" w:hint="eastAsia"/>
          <w:b/>
          <w:color w:val="FFFFFF"/>
          <w:sz w:val="16"/>
        </w:rPr>
      </w:pPr>
    </w:p>
    <w:p w14:paraId="14D9AF88" w14:textId="77777777" w:rsidR="00430674" w:rsidRDefault="00A644EF">
      <w:pPr>
        <w:jc w:val="center"/>
        <w:rPr>
          <w:rFonts w:hint="eastAsia"/>
          <w:b/>
          <w:sz w:val="48"/>
          <w:szCs w:val="36"/>
        </w:rPr>
      </w:pPr>
      <w:r>
        <w:rPr>
          <w:rFonts w:hint="eastAsia"/>
          <w:b/>
          <w:sz w:val="48"/>
          <w:szCs w:val="36"/>
        </w:rPr>
        <w:t>“</w:t>
      </w:r>
      <w:r w:rsidRPr="00A644EF">
        <w:rPr>
          <w:rFonts w:hint="eastAsia"/>
          <w:b/>
          <w:sz w:val="48"/>
          <w:szCs w:val="36"/>
        </w:rPr>
        <w:t>库存管理系统</w:t>
      </w:r>
      <w:r>
        <w:rPr>
          <w:rFonts w:hint="eastAsia"/>
          <w:b/>
          <w:sz w:val="48"/>
          <w:szCs w:val="36"/>
        </w:rPr>
        <w:t>”</w:t>
      </w:r>
      <w:r w:rsidR="00430674">
        <w:rPr>
          <w:rFonts w:hint="eastAsia"/>
          <w:b/>
          <w:sz w:val="48"/>
          <w:szCs w:val="36"/>
        </w:rPr>
        <w:t>详细设计说明书</w:t>
      </w:r>
    </w:p>
    <w:p w14:paraId="7E2FA3C2" w14:textId="77777777" w:rsidR="00430674" w:rsidRDefault="00430674">
      <w:pPr>
        <w:jc w:val="center"/>
        <w:rPr>
          <w:rFonts w:hint="eastAsia"/>
        </w:rPr>
      </w:pPr>
    </w:p>
    <w:p w14:paraId="04AA41E4" w14:textId="77777777" w:rsidR="00430674" w:rsidRDefault="00430674">
      <w:pPr>
        <w:jc w:val="center"/>
      </w:pPr>
    </w:p>
    <w:p w14:paraId="12AE7769" w14:textId="77777777" w:rsidR="00A644EF" w:rsidRDefault="00A644EF">
      <w:pPr>
        <w:jc w:val="center"/>
      </w:pPr>
    </w:p>
    <w:p w14:paraId="4A27B7BC" w14:textId="77777777" w:rsidR="00724706" w:rsidRDefault="00724706">
      <w:pPr>
        <w:jc w:val="center"/>
      </w:pPr>
    </w:p>
    <w:p w14:paraId="70C070CD" w14:textId="77777777" w:rsidR="00724706" w:rsidRDefault="00724706">
      <w:pPr>
        <w:jc w:val="center"/>
      </w:pPr>
    </w:p>
    <w:p w14:paraId="21B44995" w14:textId="77777777" w:rsidR="00724706" w:rsidRDefault="00724706">
      <w:pPr>
        <w:jc w:val="center"/>
      </w:pPr>
    </w:p>
    <w:p w14:paraId="1C779C31" w14:textId="77777777" w:rsidR="00724706" w:rsidRDefault="00724706">
      <w:pPr>
        <w:jc w:val="center"/>
      </w:pPr>
    </w:p>
    <w:p w14:paraId="33AFCD15" w14:textId="77777777" w:rsidR="00724706" w:rsidRDefault="00724706">
      <w:pPr>
        <w:jc w:val="center"/>
      </w:pPr>
    </w:p>
    <w:p w14:paraId="7A5B6AD4" w14:textId="77777777" w:rsidR="00724706" w:rsidRDefault="00724706">
      <w:pPr>
        <w:jc w:val="center"/>
      </w:pPr>
    </w:p>
    <w:p w14:paraId="201E3CCE" w14:textId="77777777" w:rsidR="00724706" w:rsidRDefault="00724706">
      <w:pPr>
        <w:jc w:val="center"/>
      </w:pPr>
    </w:p>
    <w:p w14:paraId="430F72FE" w14:textId="77777777" w:rsidR="00724706" w:rsidRDefault="00724706">
      <w:pPr>
        <w:jc w:val="center"/>
      </w:pPr>
    </w:p>
    <w:p w14:paraId="42BB510A" w14:textId="77777777" w:rsidR="00724706" w:rsidRDefault="00724706">
      <w:pPr>
        <w:jc w:val="center"/>
      </w:pPr>
    </w:p>
    <w:p w14:paraId="2720D383" w14:textId="77777777" w:rsidR="00724706" w:rsidRPr="00A644EF" w:rsidRDefault="00724706">
      <w:pPr>
        <w:jc w:val="center"/>
        <w:rPr>
          <w:rFonts w:hint="eastAsia"/>
        </w:rPr>
      </w:pPr>
    </w:p>
    <w:p w14:paraId="315F0B21" w14:textId="77777777" w:rsidR="00724706" w:rsidRPr="002F29AC" w:rsidRDefault="00724706" w:rsidP="00724706">
      <w:pPr>
        <w:spacing w:before="120" w:line="240" w:lineRule="atLeast"/>
        <w:ind w:firstLineChars="416" w:firstLine="1830"/>
        <w:jc w:val="left"/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</w:pPr>
      <w:r w:rsidRPr="002F29AC"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>学院</w:t>
      </w:r>
      <w:r w:rsidRPr="002F29AC">
        <w:rPr>
          <w:rFonts w:ascii="宋体" w:hAnsi="宋体"/>
          <w:b/>
          <w:bCs/>
          <w:snapToGrid w:val="0"/>
          <w:kern w:val="0"/>
          <w:sz w:val="44"/>
          <w:szCs w:val="44"/>
          <w:u w:val="single"/>
        </w:rPr>
        <w:t>：</w:t>
      </w:r>
      <w:r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 xml:space="preserve"> </w:t>
      </w:r>
      <w:r w:rsidRPr="002F29AC">
        <w:rPr>
          <w:rFonts w:ascii="宋体" w:hAnsi="宋体"/>
          <w:b/>
          <w:bCs/>
          <w:snapToGrid w:val="0"/>
          <w:kern w:val="0"/>
          <w:sz w:val="44"/>
          <w:szCs w:val="44"/>
          <w:u w:val="single"/>
        </w:rPr>
        <w:t>数学与计算机学院</w:t>
      </w:r>
    </w:p>
    <w:p w14:paraId="263AAFDB" w14:textId="77777777" w:rsidR="00724706" w:rsidRDefault="00724706" w:rsidP="00724706">
      <w:pPr>
        <w:spacing w:before="120" w:line="240" w:lineRule="atLeast"/>
        <w:ind w:firstLineChars="416" w:firstLine="1830"/>
        <w:jc w:val="left"/>
        <w:rPr>
          <w:b/>
          <w:sz w:val="44"/>
          <w:szCs w:val="44"/>
          <w:u w:val="single"/>
        </w:rPr>
      </w:pPr>
      <w:r w:rsidRPr="002F29AC">
        <w:rPr>
          <w:rFonts w:hint="eastAsia"/>
          <w:b/>
          <w:sz w:val="44"/>
          <w:szCs w:val="44"/>
          <w:u w:val="single"/>
        </w:rPr>
        <w:t>班级</w:t>
      </w:r>
      <w:r w:rsidRPr="002F29AC">
        <w:rPr>
          <w:b/>
          <w:sz w:val="44"/>
          <w:szCs w:val="44"/>
          <w:u w:val="single"/>
        </w:rPr>
        <w:t>：</w:t>
      </w:r>
      <w:r>
        <w:rPr>
          <w:rFonts w:hint="eastAsia"/>
          <w:b/>
          <w:sz w:val="44"/>
          <w:szCs w:val="44"/>
          <w:u w:val="single"/>
        </w:rPr>
        <w:t xml:space="preserve"> </w:t>
      </w:r>
      <w:r>
        <w:rPr>
          <w:b/>
          <w:sz w:val="44"/>
          <w:szCs w:val="44"/>
          <w:u w:val="single"/>
        </w:rPr>
        <w:t xml:space="preserve">  </w:t>
      </w:r>
      <w:r w:rsidRPr="002F29AC"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>2</w:t>
      </w:r>
      <w:r w:rsidR="00635C0D"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>3</w:t>
      </w:r>
      <w:proofErr w:type="gramStart"/>
      <w:r w:rsidRPr="002F29AC">
        <w:rPr>
          <w:rFonts w:ascii="宋体" w:hAnsi="宋体"/>
          <w:b/>
          <w:bCs/>
          <w:snapToGrid w:val="0"/>
          <w:kern w:val="0"/>
          <w:sz w:val="44"/>
          <w:szCs w:val="44"/>
          <w:u w:val="single"/>
        </w:rPr>
        <w:t>计科</w:t>
      </w:r>
      <w:r w:rsidR="00635C0D"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>1</w:t>
      </w:r>
      <w:r w:rsidRPr="002F29AC"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>班</w:t>
      </w:r>
      <w:proofErr w:type="gramEnd"/>
      <w:r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 xml:space="preserve"> </w:t>
      </w:r>
      <w:r>
        <w:rPr>
          <w:rFonts w:ascii="宋体" w:hAnsi="宋体"/>
          <w:b/>
          <w:bCs/>
          <w:snapToGrid w:val="0"/>
          <w:kern w:val="0"/>
          <w:sz w:val="44"/>
          <w:szCs w:val="44"/>
          <w:u w:val="single"/>
        </w:rPr>
        <w:t xml:space="preserve">  </w:t>
      </w:r>
    </w:p>
    <w:p w14:paraId="3479273F" w14:textId="77777777" w:rsidR="00724706" w:rsidRPr="002F29AC" w:rsidRDefault="00724706" w:rsidP="00724706">
      <w:pPr>
        <w:spacing w:before="120" w:line="240" w:lineRule="atLeast"/>
        <w:ind w:firstLineChars="416" w:firstLine="1830"/>
        <w:jc w:val="left"/>
        <w:rPr>
          <w:rFonts w:ascii="宋体" w:hAnsi="宋体"/>
          <w:b/>
          <w:bCs/>
          <w:snapToGrid w:val="0"/>
          <w:kern w:val="0"/>
          <w:sz w:val="44"/>
          <w:szCs w:val="44"/>
          <w:u w:val="single"/>
        </w:rPr>
      </w:pPr>
      <w:r w:rsidRPr="002F29AC"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>姓名：</w:t>
      </w:r>
      <w:r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 xml:space="preserve"> </w:t>
      </w:r>
      <w:r>
        <w:rPr>
          <w:rFonts w:ascii="宋体" w:hAnsi="宋体"/>
          <w:b/>
          <w:bCs/>
          <w:snapToGrid w:val="0"/>
          <w:kern w:val="0"/>
          <w:sz w:val="44"/>
          <w:szCs w:val="44"/>
          <w:u w:val="single"/>
        </w:rPr>
        <w:t xml:space="preserve">    </w:t>
      </w:r>
      <w:r w:rsidR="00635C0D"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>周亮</w:t>
      </w:r>
      <w:r>
        <w:rPr>
          <w:rFonts w:ascii="宋体" w:hAnsi="宋体"/>
          <w:b/>
          <w:bCs/>
          <w:snapToGrid w:val="0"/>
          <w:kern w:val="0"/>
          <w:sz w:val="44"/>
          <w:szCs w:val="44"/>
          <w:u w:val="single"/>
        </w:rPr>
        <w:t xml:space="preserve">        </w:t>
      </w:r>
    </w:p>
    <w:p w14:paraId="26E368B1" w14:textId="77777777" w:rsidR="00277585" w:rsidRPr="00C07CE2" w:rsidRDefault="00724706" w:rsidP="00724706">
      <w:pPr>
        <w:spacing w:before="120" w:line="240" w:lineRule="atLeast"/>
        <w:ind w:firstLineChars="386" w:firstLine="1698"/>
        <w:rPr>
          <w:b/>
          <w:sz w:val="28"/>
          <w:szCs w:val="28"/>
          <w:u w:val="single"/>
        </w:rPr>
      </w:pPr>
      <w:r w:rsidRPr="002F29AC">
        <w:rPr>
          <w:rFonts w:ascii="宋体" w:hAnsi="宋体" w:hint="eastAsia"/>
          <w:b/>
          <w:bCs/>
          <w:snapToGrid w:val="0"/>
          <w:kern w:val="0"/>
          <w:sz w:val="44"/>
          <w:szCs w:val="44"/>
          <w:u w:val="single"/>
        </w:rPr>
        <w:t>学号：</w:t>
      </w:r>
      <w:r w:rsidR="00635C0D" w:rsidRPr="00635C0D">
        <w:rPr>
          <w:rFonts w:ascii="宋体" w:hAnsi="宋体" w:hint="eastAsia"/>
          <w:b/>
          <w:bCs/>
          <w:snapToGrid w:val="0"/>
          <w:kern w:val="0"/>
          <w:sz w:val="21"/>
          <w:szCs w:val="21"/>
          <w:u w:val="single"/>
        </w:rPr>
        <w:t>20250751323、20250751235、20250751326</w:t>
      </w:r>
    </w:p>
    <w:p w14:paraId="7D3408BE" w14:textId="77777777" w:rsidR="00430674" w:rsidRPr="00277585" w:rsidRDefault="00430674">
      <w:pPr>
        <w:jc w:val="center"/>
        <w:rPr>
          <w:rFonts w:hint="eastAsia"/>
          <w:sz w:val="28"/>
          <w:szCs w:val="28"/>
          <w:u w:val="single"/>
        </w:rPr>
      </w:pPr>
    </w:p>
    <w:p w14:paraId="504054F0" w14:textId="77777777" w:rsidR="00430674" w:rsidRDefault="00430674">
      <w:pPr>
        <w:jc w:val="center"/>
        <w:rPr>
          <w:rFonts w:hint="eastAsia"/>
          <w:sz w:val="28"/>
          <w:szCs w:val="28"/>
          <w:u w:val="single"/>
        </w:rPr>
      </w:pPr>
    </w:p>
    <w:p w14:paraId="4F075507" w14:textId="77777777" w:rsidR="00430674" w:rsidRDefault="00430674">
      <w:pPr>
        <w:jc w:val="center"/>
        <w:rPr>
          <w:rFonts w:hint="eastAsia"/>
          <w:sz w:val="28"/>
          <w:szCs w:val="28"/>
        </w:rPr>
      </w:pPr>
    </w:p>
    <w:p w14:paraId="6755BF36" w14:textId="77777777" w:rsidR="00430674" w:rsidRDefault="00430674">
      <w:pPr>
        <w:jc w:val="center"/>
        <w:rPr>
          <w:rFonts w:hint="eastAsia"/>
        </w:rPr>
      </w:pPr>
    </w:p>
    <w:p w14:paraId="5F957A5E" w14:textId="77777777" w:rsidR="00430674" w:rsidRDefault="00430674">
      <w:pPr>
        <w:rPr>
          <w:rFonts w:hint="eastAsia"/>
        </w:rPr>
      </w:pPr>
    </w:p>
    <w:p w14:paraId="04845CBE" w14:textId="77777777" w:rsidR="00430674" w:rsidRDefault="00430674">
      <w:pPr>
        <w:jc w:val="center"/>
        <w:rPr>
          <w:rFonts w:eastAsia="黑体" w:hint="eastAsia"/>
          <w:b/>
          <w:sz w:val="36"/>
        </w:rPr>
      </w:pPr>
      <w:r>
        <w:br w:type="page"/>
      </w:r>
      <w:r>
        <w:rPr>
          <w:rFonts w:eastAsia="黑体" w:hint="eastAsia"/>
          <w:b/>
          <w:sz w:val="36"/>
        </w:rPr>
        <w:lastRenderedPageBreak/>
        <w:t>目</w:t>
      </w:r>
      <w:r>
        <w:rPr>
          <w:rFonts w:eastAsia="黑体" w:hint="eastAsia"/>
          <w:b/>
          <w:sz w:val="36"/>
        </w:rPr>
        <w:t xml:space="preserve"> </w:t>
      </w:r>
      <w:r>
        <w:rPr>
          <w:rFonts w:eastAsia="黑体"/>
          <w:b/>
          <w:sz w:val="36"/>
        </w:rPr>
        <w:t xml:space="preserve"> </w:t>
      </w:r>
      <w:r>
        <w:rPr>
          <w:rFonts w:eastAsia="黑体" w:hint="eastAsia"/>
          <w:b/>
          <w:sz w:val="36"/>
        </w:rPr>
        <w:t>录</w:t>
      </w:r>
    </w:p>
    <w:p w14:paraId="64E68A69" w14:textId="77777777" w:rsidR="00430674" w:rsidRPr="00AB538F" w:rsidRDefault="00430674">
      <w:pPr>
        <w:pStyle w:val="TOC10"/>
        <w:tabs>
          <w:tab w:val="clear" w:pos="480"/>
          <w:tab w:val="clear" w:pos="8302"/>
          <w:tab w:val="right" w:leader="dot" w:pos="8312"/>
        </w:tabs>
      </w:pPr>
      <w:r w:rsidRPr="00AB538F">
        <w:rPr>
          <w:rFonts w:eastAsia="黑体" w:hint="eastAsia"/>
          <w:sz w:val="28"/>
        </w:rPr>
        <w:fldChar w:fldCharType="begin"/>
      </w:r>
      <w:r w:rsidRPr="00AB538F">
        <w:rPr>
          <w:rFonts w:eastAsia="黑体" w:hint="eastAsia"/>
          <w:sz w:val="28"/>
        </w:rPr>
        <w:instrText xml:space="preserve">TOC \o "1-3" \h \u </w:instrText>
      </w:r>
      <w:r w:rsidRPr="00AB538F">
        <w:rPr>
          <w:rFonts w:eastAsia="黑体" w:hint="eastAsia"/>
          <w:sz w:val="28"/>
        </w:rPr>
        <w:fldChar w:fldCharType="separate"/>
      </w:r>
      <w:hyperlink w:anchor="_Toc13573" w:history="1">
        <w:r w:rsidRPr="00AB538F">
          <w:rPr>
            <w:rFonts w:hint="eastAsia"/>
          </w:rPr>
          <w:t xml:space="preserve">1 </w:t>
        </w:r>
        <w:r w:rsidRPr="00AB538F">
          <w:rPr>
            <w:rFonts w:hint="eastAsia"/>
          </w:rPr>
          <w:t>引言</w:t>
        </w:r>
        <w:r w:rsidRPr="00AB538F">
          <w:tab/>
        </w:r>
        <w:fldSimple w:instr=" PAGEREF _Toc13573 \h ">
          <w:r w:rsidRPr="00AB538F">
            <w:t>1</w:t>
          </w:r>
        </w:fldSimple>
      </w:hyperlink>
    </w:p>
    <w:p w14:paraId="7B58D07B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11686" w:history="1">
        <w:r w:rsidRPr="00AB538F">
          <w:rPr>
            <w:rFonts w:hint="eastAsia"/>
          </w:rPr>
          <w:t xml:space="preserve">1.1 </w:t>
        </w:r>
        <w:r w:rsidRPr="00AB538F">
          <w:rPr>
            <w:rFonts w:hint="eastAsia"/>
          </w:rPr>
          <w:t>编写目的</w:t>
        </w:r>
        <w:r w:rsidRPr="00AB538F">
          <w:tab/>
        </w:r>
        <w:fldSimple w:instr=" PAGEREF _Toc11686 \h ">
          <w:r w:rsidRPr="00AB538F">
            <w:t>1</w:t>
          </w:r>
        </w:fldSimple>
      </w:hyperlink>
    </w:p>
    <w:p w14:paraId="194305EF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11286" w:history="1">
        <w:r w:rsidRPr="00AB538F">
          <w:rPr>
            <w:rFonts w:hint="eastAsia"/>
          </w:rPr>
          <w:t xml:space="preserve">1.2 </w:t>
        </w:r>
        <w:r w:rsidRPr="00AB538F">
          <w:rPr>
            <w:rFonts w:hint="eastAsia"/>
          </w:rPr>
          <w:t>背</w:t>
        </w:r>
        <w:r w:rsidRPr="00AB538F">
          <w:rPr>
            <w:rFonts w:hint="eastAsia"/>
          </w:rPr>
          <w:t>景</w:t>
        </w:r>
        <w:r w:rsidRPr="00AB538F">
          <w:tab/>
        </w:r>
        <w:fldSimple w:instr=" PAGEREF _Toc11286 \h ">
          <w:r w:rsidRPr="00AB538F">
            <w:t>1</w:t>
          </w:r>
        </w:fldSimple>
      </w:hyperlink>
    </w:p>
    <w:p w14:paraId="3B47500E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29053" w:history="1">
        <w:r w:rsidRPr="00AB538F">
          <w:rPr>
            <w:rFonts w:hint="eastAsia"/>
          </w:rPr>
          <w:t xml:space="preserve">1.3 </w:t>
        </w:r>
        <w:r w:rsidRPr="00AB538F">
          <w:rPr>
            <w:rFonts w:hint="eastAsia"/>
          </w:rPr>
          <w:t>定义</w:t>
        </w:r>
        <w:r w:rsidRPr="00AB538F">
          <w:tab/>
        </w:r>
        <w:fldSimple w:instr=" PAGEREF _Toc29053 \h ">
          <w:r w:rsidRPr="00AB538F">
            <w:t>1</w:t>
          </w:r>
        </w:fldSimple>
      </w:hyperlink>
    </w:p>
    <w:p w14:paraId="39D705B3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12817" w:history="1">
        <w:r w:rsidRPr="00AB538F">
          <w:rPr>
            <w:rFonts w:hint="eastAsia"/>
          </w:rPr>
          <w:t xml:space="preserve">1.4 </w:t>
        </w:r>
        <w:r w:rsidRPr="00AB538F">
          <w:rPr>
            <w:rFonts w:hint="eastAsia"/>
          </w:rPr>
          <w:t>参考资料</w:t>
        </w:r>
        <w:r w:rsidRPr="00AB538F">
          <w:tab/>
        </w:r>
        <w:fldSimple w:instr=" PAGEREF _Toc12817 \h ">
          <w:r w:rsidRPr="00AB538F">
            <w:t>2</w:t>
          </w:r>
        </w:fldSimple>
      </w:hyperlink>
    </w:p>
    <w:p w14:paraId="09026AFD" w14:textId="77777777" w:rsidR="00430674" w:rsidRPr="00AB538F" w:rsidRDefault="00430674">
      <w:pPr>
        <w:pStyle w:val="TOC10"/>
        <w:tabs>
          <w:tab w:val="clear" w:pos="480"/>
          <w:tab w:val="clear" w:pos="8302"/>
          <w:tab w:val="right" w:leader="dot" w:pos="8312"/>
        </w:tabs>
      </w:pPr>
      <w:hyperlink w:anchor="_Toc1324" w:history="1">
        <w:r w:rsidRPr="00AB538F">
          <w:rPr>
            <w:rFonts w:hint="eastAsia"/>
          </w:rPr>
          <w:t xml:space="preserve">2 </w:t>
        </w:r>
        <w:r w:rsidRPr="00AB538F">
          <w:rPr>
            <w:rFonts w:hint="eastAsia"/>
          </w:rPr>
          <w:t>总体设计</w:t>
        </w:r>
        <w:r w:rsidRPr="00AB538F">
          <w:tab/>
        </w:r>
        <w:fldSimple w:instr=" PAGEREF _Toc1324 \h ">
          <w:r w:rsidRPr="00AB538F">
            <w:t>2</w:t>
          </w:r>
        </w:fldSimple>
      </w:hyperlink>
    </w:p>
    <w:p w14:paraId="3CCF1FE9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14275" w:history="1">
        <w:r w:rsidRPr="00AB538F">
          <w:rPr>
            <w:rFonts w:hint="eastAsia"/>
          </w:rPr>
          <w:t xml:space="preserve">2.1 </w:t>
        </w:r>
        <w:r w:rsidRPr="00AB538F">
          <w:rPr>
            <w:rFonts w:hint="eastAsia"/>
          </w:rPr>
          <w:t>需求概述</w:t>
        </w:r>
        <w:r w:rsidRPr="00AB538F">
          <w:tab/>
        </w:r>
        <w:fldSimple w:instr=" PAGEREF _Toc14275 \h ">
          <w:r w:rsidRPr="00AB538F">
            <w:t>2</w:t>
          </w:r>
        </w:fldSimple>
      </w:hyperlink>
    </w:p>
    <w:p w14:paraId="710809BB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7413" w:history="1">
        <w:r w:rsidRPr="00AB538F">
          <w:rPr>
            <w:rFonts w:hint="eastAsia"/>
          </w:rPr>
          <w:t xml:space="preserve">2.2 </w:t>
        </w:r>
        <w:r w:rsidRPr="00AB538F">
          <w:rPr>
            <w:rFonts w:hint="eastAsia"/>
          </w:rPr>
          <w:t>软件结构</w:t>
        </w:r>
        <w:r w:rsidRPr="00AB538F">
          <w:tab/>
        </w:r>
        <w:fldSimple w:instr=" PAGEREF _Toc7413 \h ">
          <w:r w:rsidRPr="00AB538F">
            <w:t>2</w:t>
          </w:r>
        </w:fldSimple>
      </w:hyperlink>
    </w:p>
    <w:p w14:paraId="5C6A2DD6" w14:textId="77777777" w:rsidR="00430674" w:rsidRPr="00AB538F" w:rsidRDefault="00430674">
      <w:pPr>
        <w:pStyle w:val="TOC10"/>
        <w:tabs>
          <w:tab w:val="clear" w:pos="480"/>
          <w:tab w:val="clear" w:pos="8302"/>
          <w:tab w:val="right" w:leader="dot" w:pos="8312"/>
        </w:tabs>
      </w:pPr>
      <w:hyperlink w:anchor="_Toc13419" w:history="1">
        <w:r w:rsidRPr="00AB538F">
          <w:rPr>
            <w:rFonts w:ascii="黑体" w:eastAsia="黑体" w:hAnsi="黑体" w:cs="黑体" w:hint="eastAsia"/>
            <w:szCs w:val="32"/>
          </w:rPr>
          <w:t xml:space="preserve">3 </w:t>
        </w:r>
        <w:r w:rsidR="003443A2" w:rsidRPr="003443A2">
          <w:rPr>
            <w:rFonts w:ascii="宋体" w:hAnsi="宋体" w:cs="宋体" w:hint="eastAsia"/>
            <w:szCs w:val="32"/>
          </w:rPr>
          <w:t>模块设计说明</w:t>
        </w:r>
        <w:r w:rsidRPr="00AB538F">
          <w:tab/>
        </w:r>
        <w:fldSimple w:instr=" PAGEREF _Toc13419 \h ">
          <w:r w:rsidRPr="00AB538F">
            <w:t>3</w:t>
          </w:r>
        </w:fldSimple>
      </w:hyperlink>
    </w:p>
    <w:p w14:paraId="706D61F3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7957" w:history="1">
        <w:r w:rsidRPr="00AB538F">
          <w:rPr>
            <w:rFonts w:hint="eastAsia"/>
          </w:rPr>
          <w:t>3.1  01</w:t>
        </w:r>
        <w:r w:rsidRPr="00AB538F">
          <w:rPr>
            <w:rFonts w:hint="eastAsia"/>
          </w:rPr>
          <w:t>登陆模块</w:t>
        </w:r>
        <w:r w:rsidRPr="00AB538F">
          <w:tab/>
        </w:r>
        <w:fldSimple w:instr=" PAGEREF _Toc7957 \h ">
          <w:r w:rsidRPr="00AB538F">
            <w:t>3</w:t>
          </w:r>
        </w:fldSimple>
      </w:hyperlink>
    </w:p>
    <w:p w14:paraId="2F53A71B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31074" w:history="1">
        <w:r w:rsidRPr="00AB538F">
          <w:rPr>
            <w:rFonts w:hint="eastAsia"/>
            <w:i w:val="0"/>
          </w:rPr>
          <w:t>3.1.1</w:t>
        </w:r>
        <w:r w:rsidRPr="00AB538F">
          <w:rPr>
            <w:rFonts w:hint="eastAsia"/>
            <w:i w:val="0"/>
          </w:rPr>
          <w:t>功能流程图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_Toc31074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3</w:t>
        </w:r>
        <w:r w:rsidRPr="00AB538F">
          <w:rPr>
            <w:i w:val="0"/>
          </w:rPr>
          <w:fldChar w:fldCharType="end"/>
        </w:r>
      </w:hyperlink>
    </w:p>
    <w:p w14:paraId="373E8C27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1325" w:history="1">
        <w:r w:rsidRPr="00AB538F">
          <w:rPr>
            <w:rFonts w:hint="eastAsia"/>
            <w:i w:val="0"/>
          </w:rPr>
          <w:t>3.1.2</w:t>
        </w:r>
        <w:r w:rsidRPr="00AB538F">
          <w:rPr>
            <w:rFonts w:hint="eastAsia"/>
            <w:i w:val="0"/>
          </w:rPr>
          <w:t>功能描述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_Toc21325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4</w:t>
        </w:r>
        <w:r w:rsidRPr="00AB538F">
          <w:rPr>
            <w:i w:val="0"/>
          </w:rPr>
          <w:fldChar w:fldCharType="end"/>
        </w:r>
      </w:hyperlink>
    </w:p>
    <w:p w14:paraId="759389BC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9223" w:history="1">
        <w:r w:rsidRPr="00AB538F">
          <w:rPr>
            <w:rFonts w:hint="eastAsia"/>
            <w:i w:val="0"/>
          </w:rPr>
          <w:t>3.</w:t>
        </w:r>
        <w:r w:rsidR="00D751A7">
          <w:rPr>
            <w:i w:val="0"/>
          </w:rPr>
          <w:t>1.3</w:t>
        </w:r>
        <w:r w:rsidRPr="00AB538F">
          <w:rPr>
            <w:rFonts w:hint="eastAsia"/>
            <w:i w:val="0"/>
          </w:rPr>
          <w:t>界面设计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_Toc9223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4</w:t>
        </w:r>
        <w:r w:rsidRPr="00AB538F">
          <w:rPr>
            <w:i w:val="0"/>
          </w:rPr>
          <w:fldChar w:fldCharType="end"/>
        </w:r>
      </w:hyperlink>
    </w:p>
    <w:p w14:paraId="3817DBC5" w14:textId="6D918C75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968" w:history="1">
        <w:r w:rsidR="00D751A7">
          <w:rPr>
            <w:rFonts w:hint="eastAsia"/>
            <w:i w:val="0"/>
          </w:rPr>
          <w:t>3.</w:t>
        </w:r>
        <w:r w:rsidR="00D751A7">
          <w:rPr>
            <w:i w:val="0"/>
          </w:rPr>
          <w:t>1.4</w:t>
        </w:r>
        <w:r w:rsidRPr="00AB538F">
          <w:rPr>
            <w:rFonts w:hint="eastAsia"/>
            <w:i w:val="0"/>
          </w:rPr>
          <w:t xml:space="preserve"> </w:t>
        </w:r>
        <w:r w:rsidR="00333A46" w:rsidRPr="00333A46">
          <w:rPr>
            <w:i w:val="0"/>
          </w:rPr>
          <w:t>登陆数据处理内部逻辑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_Toc2968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5</w:t>
        </w:r>
        <w:r w:rsidRPr="00AB538F">
          <w:rPr>
            <w:i w:val="0"/>
          </w:rPr>
          <w:fldChar w:fldCharType="end"/>
        </w:r>
      </w:hyperlink>
    </w:p>
    <w:p w14:paraId="0656F2C1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10267" w:history="1">
        <w:r w:rsidR="00D751A7">
          <w:rPr>
            <w:rFonts w:hint="eastAsia"/>
            <w:i w:val="0"/>
          </w:rPr>
          <w:t>3.</w:t>
        </w:r>
        <w:r w:rsidR="00D751A7">
          <w:rPr>
            <w:i w:val="0"/>
          </w:rPr>
          <w:t>1.5</w:t>
        </w:r>
        <w:r w:rsidRPr="00AB538F">
          <w:rPr>
            <w:rFonts w:hint="eastAsia"/>
            <w:i w:val="0"/>
          </w:rPr>
          <w:t>存储分配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_Toc10267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7</w:t>
        </w:r>
        <w:r w:rsidRPr="00AB538F">
          <w:rPr>
            <w:i w:val="0"/>
          </w:rPr>
          <w:fldChar w:fldCharType="end"/>
        </w:r>
      </w:hyperlink>
    </w:p>
    <w:p w14:paraId="50AB95F4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30619" w:history="1">
        <w:r w:rsidRPr="00AB538F">
          <w:rPr>
            <w:rFonts w:hint="eastAsia"/>
          </w:rPr>
          <w:t>3.2 02</w:t>
        </w:r>
        <w:r w:rsidRPr="00AB538F">
          <w:rPr>
            <w:rFonts w:hint="eastAsia"/>
          </w:rPr>
          <w:t>管理模块</w:t>
        </w:r>
        <w:r w:rsidRPr="00AB538F">
          <w:tab/>
        </w:r>
        <w:fldSimple w:instr=" PAGEREF _Toc30619 \h ">
          <w:r w:rsidRPr="00AB538F">
            <w:t>7</w:t>
          </w:r>
        </w:fldSimple>
      </w:hyperlink>
    </w:p>
    <w:p w14:paraId="61A48230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32243" w:history="1">
        <w:r w:rsidRPr="00AB538F">
          <w:rPr>
            <w:rFonts w:hint="eastAsia"/>
            <w:i w:val="0"/>
          </w:rPr>
          <w:t>3.2.1</w:t>
        </w:r>
        <w:r w:rsidRPr="00AB538F">
          <w:rPr>
            <w:rFonts w:hint="eastAsia"/>
            <w:i w:val="0"/>
          </w:rPr>
          <w:t>功能流程图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_Toc32243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7</w:t>
        </w:r>
        <w:r w:rsidRPr="00AB538F">
          <w:rPr>
            <w:i w:val="0"/>
          </w:rPr>
          <w:fldChar w:fldCharType="end"/>
        </w:r>
      </w:hyperlink>
    </w:p>
    <w:p w14:paraId="7F234F63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8341" w:history="1">
        <w:r w:rsidRPr="00AB538F">
          <w:rPr>
            <w:rFonts w:hint="eastAsia"/>
            <w:i w:val="0"/>
          </w:rPr>
          <w:t>3.2.2</w:t>
        </w:r>
        <w:r w:rsidRPr="00AB538F">
          <w:rPr>
            <w:rFonts w:hint="eastAsia"/>
            <w:i w:val="0"/>
          </w:rPr>
          <w:t>功能描述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_Toc8341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8</w:t>
        </w:r>
        <w:r w:rsidRPr="00AB538F">
          <w:rPr>
            <w:i w:val="0"/>
          </w:rPr>
          <w:fldChar w:fldCharType="end"/>
        </w:r>
      </w:hyperlink>
    </w:p>
    <w:p w14:paraId="08A99502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6943" w:history="1">
        <w:r w:rsidRPr="00AB538F">
          <w:rPr>
            <w:rFonts w:hint="eastAsia"/>
            <w:i w:val="0"/>
          </w:rPr>
          <w:t>3.2.3</w:t>
        </w:r>
        <w:r w:rsidRPr="00AB538F">
          <w:rPr>
            <w:rFonts w:hint="eastAsia"/>
            <w:i w:val="0"/>
          </w:rPr>
          <w:t>界面设计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_Toc6943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8</w:t>
        </w:r>
        <w:r w:rsidRPr="00AB538F">
          <w:rPr>
            <w:i w:val="0"/>
          </w:rPr>
          <w:fldChar w:fldCharType="end"/>
        </w:r>
      </w:hyperlink>
    </w:p>
    <w:p w14:paraId="6CC633EF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14813" w:history="1">
        <w:r w:rsidRPr="00AB538F">
          <w:rPr>
            <w:rFonts w:hint="eastAsia"/>
          </w:rPr>
          <w:t>3.3 031</w:t>
        </w:r>
        <w:r w:rsidRPr="00AB538F">
          <w:rPr>
            <w:rFonts w:hint="eastAsia"/>
          </w:rPr>
          <w:t>商品信息查询模块</w:t>
        </w:r>
        <w:r w:rsidRPr="00AB538F">
          <w:tab/>
        </w:r>
        <w:fldSimple w:instr=" PAGEREF _Toc14813 \h ">
          <w:r w:rsidRPr="00AB538F">
            <w:t>9</w:t>
          </w:r>
        </w:fldSimple>
      </w:hyperlink>
    </w:p>
    <w:p w14:paraId="0AC3393C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0865" w:history="1">
        <w:r w:rsidRPr="00AB538F">
          <w:rPr>
            <w:rFonts w:hint="eastAsia"/>
            <w:i w:val="0"/>
          </w:rPr>
          <w:t>3.3.1</w:t>
        </w:r>
        <w:r w:rsidRPr="00AB538F">
          <w:rPr>
            <w:rFonts w:hint="eastAsia"/>
            <w:i w:val="0"/>
          </w:rPr>
          <w:t>功能流程图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_Toc20865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9</w:t>
        </w:r>
        <w:r w:rsidRPr="00AB538F">
          <w:rPr>
            <w:i w:val="0"/>
          </w:rPr>
          <w:fldChar w:fldCharType="end"/>
        </w:r>
      </w:hyperlink>
    </w:p>
    <w:p w14:paraId="7E776B5D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4649" w:history="1">
        <w:r w:rsidRPr="00AB538F">
          <w:rPr>
            <w:rFonts w:hint="eastAsia"/>
            <w:i w:val="0"/>
          </w:rPr>
          <w:t>3.3.2</w:t>
        </w:r>
        <w:r w:rsidRPr="00AB538F">
          <w:rPr>
            <w:rFonts w:hint="eastAsia"/>
            <w:i w:val="0"/>
          </w:rPr>
          <w:t>功能描述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_Toc4649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10</w:t>
        </w:r>
        <w:r w:rsidRPr="00AB538F">
          <w:rPr>
            <w:i w:val="0"/>
          </w:rPr>
          <w:fldChar w:fldCharType="end"/>
        </w:r>
      </w:hyperlink>
    </w:p>
    <w:p w14:paraId="465ED44F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0457" w:history="1">
        <w:r w:rsidRPr="00AB538F">
          <w:rPr>
            <w:rFonts w:hint="eastAsia"/>
            <w:i w:val="0"/>
          </w:rPr>
          <w:t>3.3.3</w:t>
        </w:r>
        <w:r w:rsidRPr="00AB538F">
          <w:rPr>
            <w:rFonts w:hint="eastAsia"/>
            <w:i w:val="0"/>
          </w:rPr>
          <w:t>界面设计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_Toc20457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11</w:t>
        </w:r>
        <w:r w:rsidRPr="00AB538F">
          <w:rPr>
            <w:i w:val="0"/>
          </w:rPr>
          <w:fldChar w:fldCharType="end"/>
        </w:r>
      </w:hyperlink>
    </w:p>
    <w:p w14:paraId="3F03A88D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5171" w:history="1">
        <w:r w:rsidRPr="00AB538F">
          <w:rPr>
            <w:rFonts w:hint="eastAsia"/>
            <w:i w:val="0"/>
          </w:rPr>
          <w:t>3.3.4</w:t>
        </w:r>
        <w:r w:rsidRPr="00AB538F">
          <w:rPr>
            <w:rFonts w:hint="eastAsia"/>
            <w:i w:val="0"/>
          </w:rPr>
          <w:t>模块内部逻辑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_Toc5171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12</w:t>
        </w:r>
        <w:r w:rsidRPr="00AB538F">
          <w:rPr>
            <w:i w:val="0"/>
          </w:rPr>
          <w:fldChar w:fldCharType="end"/>
        </w:r>
      </w:hyperlink>
    </w:p>
    <w:p w14:paraId="0A65F880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6312" w:history="1">
        <w:r w:rsidRPr="00AB538F">
          <w:rPr>
            <w:rFonts w:hint="eastAsia"/>
            <w:i w:val="0"/>
          </w:rPr>
          <w:t>3.3.5</w:t>
        </w:r>
        <w:r w:rsidRPr="00AB538F">
          <w:rPr>
            <w:rFonts w:hint="eastAsia"/>
            <w:i w:val="0"/>
          </w:rPr>
          <w:t>存储分配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_Toc6312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12</w:t>
        </w:r>
        <w:r w:rsidRPr="00AB538F">
          <w:rPr>
            <w:i w:val="0"/>
          </w:rPr>
          <w:fldChar w:fldCharType="end"/>
        </w:r>
      </w:hyperlink>
    </w:p>
    <w:p w14:paraId="04FB00B9" w14:textId="376BAFA5" w:rsidR="00430674" w:rsidRPr="00AB538F" w:rsidRDefault="00430674">
      <w:pPr>
        <w:pStyle w:val="TOC2"/>
        <w:tabs>
          <w:tab w:val="right" w:leader="dot" w:pos="8312"/>
        </w:tabs>
      </w:pPr>
      <w:hyperlink w:anchor="_Toc31103" w:history="1">
        <w:r w:rsidRPr="00AB538F">
          <w:rPr>
            <w:rFonts w:hint="eastAsia"/>
          </w:rPr>
          <w:t>3.4 032</w:t>
        </w:r>
        <w:r w:rsidR="00333A46" w:rsidRPr="00FF6A82">
          <w:t>用户信息查询模块</w:t>
        </w:r>
        <w:r w:rsidRPr="00AB538F">
          <w:tab/>
        </w:r>
        <w:fldSimple w:instr=" PAGEREF _Toc31103 \h ">
          <w:r w:rsidRPr="00AB538F">
            <w:t>13</w:t>
          </w:r>
        </w:fldSimple>
      </w:hyperlink>
    </w:p>
    <w:p w14:paraId="2C5771DB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9668" w:history="1">
        <w:r w:rsidRPr="00AB538F">
          <w:rPr>
            <w:rFonts w:hint="eastAsia"/>
            <w:i w:val="0"/>
          </w:rPr>
          <w:t>3.4.1</w:t>
        </w:r>
        <w:r w:rsidRPr="00AB538F">
          <w:rPr>
            <w:rFonts w:hint="eastAsia"/>
            <w:i w:val="0"/>
          </w:rPr>
          <w:t>功能流程图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_Toc9668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13</w:t>
        </w:r>
        <w:r w:rsidRPr="00AB538F">
          <w:rPr>
            <w:i w:val="0"/>
          </w:rPr>
          <w:fldChar w:fldCharType="end"/>
        </w:r>
      </w:hyperlink>
    </w:p>
    <w:p w14:paraId="31B79E53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10315" w:history="1">
        <w:r w:rsidRPr="00AB538F">
          <w:rPr>
            <w:rFonts w:hint="eastAsia"/>
            <w:i w:val="0"/>
          </w:rPr>
          <w:t>3.4.2</w:t>
        </w:r>
        <w:r w:rsidRPr="00AB538F">
          <w:rPr>
            <w:rFonts w:hint="eastAsia"/>
            <w:i w:val="0"/>
          </w:rPr>
          <w:t>功能描述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_Toc10315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14</w:t>
        </w:r>
        <w:r w:rsidRPr="00AB538F">
          <w:rPr>
            <w:i w:val="0"/>
          </w:rPr>
          <w:fldChar w:fldCharType="end"/>
        </w:r>
      </w:hyperlink>
    </w:p>
    <w:p w14:paraId="6C419FBB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8584" w:history="1">
        <w:r w:rsidRPr="00AB538F">
          <w:rPr>
            <w:rFonts w:hint="eastAsia"/>
            <w:i w:val="0"/>
          </w:rPr>
          <w:t>3.4.3</w:t>
        </w:r>
        <w:r w:rsidRPr="00AB538F">
          <w:rPr>
            <w:rFonts w:hint="eastAsia"/>
            <w:i w:val="0"/>
          </w:rPr>
          <w:t>界面设计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_Toc28584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14</w:t>
        </w:r>
        <w:r w:rsidRPr="00AB538F">
          <w:rPr>
            <w:i w:val="0"/>
          </w:rPr>
          <w:fldChar w:fldCharType="end"/>
        </w:r>
      </w:hyperlink>
    </w:p>
    <w:p w14:paraId="2C99B103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15849" w:history="1">
        <w:r w:rsidRPr="00AB538F">
          <w:rPr>
            <w:rFonts w:hint="eastAsia"/>
            <w:i w:val="0"/>
          </w:rPr>
          <w:t>3.4.4</w:t>
        </w:r>
        <w:r w:rsidRPr="00AB538F">
          <w:rPr>
            <w:rFonts w:hint="eastAsia"/>
            <w:i w:val="0"/>
          </w:rPr>
          <w:t>模块内部逻辑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_Toc15849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15</w:t>
        </w:r>
        <w:r w:rsidRPr="00AB538F">
          <w:rPr>
            <w:i w:val="0"/>
          </w:rPr>
          <w:fldChar w:fldCharType="end"/>
        </w:r>
      </w:hyperlink>
    </w:p>
    <w:p w14:paraId="1F287F1B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9325" w:history="1">
        <w:r w:rsidRPr="00AB538F">
          <w:rPr>
            <w:rFonts w:hint="eastAsia"/>
            <w:i w:val="0"/>
          </w:rPr>
          <w:t xml:space="preserve">3.4.5 </w:t>
        </w:r>
        <w:r w:rsidRPr="00AB538F">
          <w:rPr>
            <w:rFonts w:hint="eastAsia"/>
            <w:i w:val="0"/>
          </w:rPr>
          <w:t>存储分配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_Toc29325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16</w:t>
        </w:r>
        <w:r w:rsidRPr="00AB538F">
          <w:rPr>
            <w:i w:val="0"/>
          </w:rPr>
          <w:fldChar w:fldCharType="end"/>
        </w:r>
      </w:hyperlink>
    </w:p>
    <w:p w14:paraId="6FA0FF6E" w14:textId="0093B5B3" w:rsidR="00430674" w:rsidRPr="00AB538F" w:rsidRDefault="00430674">
      <w:pPr>
        <w:pStyle w:val="TOC2"/>
        <w:tabs>
          <w:tab w:val="right" w:leader="dot" w:pos="8312"/>
        </w:tabs>
      </w:pPr>
      <w:hyperlink w:anchor="_Toc4380" w:history="1">
        <w:r w:rsidRPr="00AB538F">
          <w:rPr>
            <w:rFonts w:hint="eastAsia"/>
          </w:rPr>
          <w:t xml:space="preserve">3.5 021 </w:t>
        </w:r>
        <w:r w:rsidR="00333A46" w:rsidRPr="0001727F">
          <w:t>纸飞机投递模块</w:t>
        </w:r>
        <w:r w:rsidRPr="00AB538F">
          <w:tab/>
        </w:r>
        <w:fldSimple w:instr=" PAGEREF _Toc4380 \h ">
          <w:r w:rsidRPr="00AB538F">
            <w:t>17</w:t>
          </w:r>
        </w:fldSimple>
      </w:hyperlink>
    </w:p>
    <w:p w14:paraId="0E7409E3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8653" w:history="1">
        <w:r w:rsidRPr="00AB538F">
          <w:rPr>
            <w:rFonts w:hint="eastAsia"/>
            <w:i w:val="0"/>
          </w:rPr>
          <w:t xml:space="preserve">3.5.1 </w:t>
        </w:r>
        <w:r w:rsidRPr="00AB538F">
          <w:rPr>
            <w:rFonts w:hint="eastAsia"/>
            <w:i w:val="0"/>
          </w:rPr>
          <w:t>功能流程图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_Toc28653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17</w:t>
        </w:r>
        <w:r w:rsidRPr="00AB538F">
          <w:rPr>
            <w:i w:val="0"/>
          </w:rPr>
          <w:fldChar w:fldCharType="end"/>
        </w:r>
      </w:hyperlink>
    </w:p>
    <w:p w14:paraId="14AC04BC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5167" w:history="1">
        <w:r w:rsidRPr="00AB538F">
          <w:rPr>
            <w:rFonts w:hint="eastAsia"/>
            <w:i w:val="0"/>
          </w:rPr>
          <w:t xml:space="preserve">3.5.2 </w:t>
        </w:r>
        <w:r w:rsidRPr="00AB538F">
          <w:rPr>
            <w:rFonts w:ascii="宋体" w:hAnsi="宋体" w:cs="宋体" w:hint="eastAsia"/>
            <w:i w:val="0"/>
          </w:rPr>
          <w:t>功能描述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_Toc5167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17</w:t>
        </w:r>
        <w:r w:rsidRPr="00AB538F">
          <w:rPr>
            <w:i w:val="0"/>
          </w:rPr>
          <w:fldChar w:fldCharType="end"/>
        </w:r>
      </w:hyperlink>
    </w:p>
    <w:p w14:paraId="263E6DC6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1690" w:history="1">
        <w:r w:rsidRPr="00AB538F">
          <w:rPr>
            <w:rFonts w:hint="eastAsia"/>
            <w:i w:val="0"/>
          </w:rPr>
          <w:t>3.5.3</w:t>
        </w:r>
        <w:r w:rsidRPr="00AB538F">
          <w:rPr>
            <w:rFonts w:eastAsia="黑体" w:hint="eastAsia"/>
            <w:i w:val="0"/>
          </w:rPr>
          <w:t xml:space="preserve"> </w:t>
        </w:r>
        <w:r w:rsidRPr="00AB538F">
          <w:rPr>
            <w:rFonts w:ascii="宋体" w:hAnsi="宋体" w:cs="宋体" w:hint="eastAsia"/>
            <w:i w:val="0"/>
          </w:rPr>
          <w:t>界面设计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_Toc21690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18</w:t>
        </w:r>
        <w:r w:rsidRPr="00AB538F">
          <w:rPr>
            <w:i w:val="0"/>
          </w:rPr>
          <w:fldChar w:fldCharType="end"/>
        </w:r>
      </w:hyperlink>
    </w:p>
    <w:p w14:paraId="440617BA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31959" w:history="1">
        <w:r w:rsidRPr="00AB538F">
          <w:rPr>
            <w:rFonts w:eastAsia="黑体" w:hint="eastAsia"/>
            <w:i w:val="0"/>
            <w:szCs w:val="28"/>
          </w:rPr>
          <w:t>3.5.4</w:t>
        </w:r>
        <w:r w:rsidRPr="00AB538F">
          <w:rPr>
            <w:rFonts w:eastAsia="黑体" w:hint="eastAsia"/>
            <w:i w:val="0"/>
          </w:rPr>
          <w:t xml:space="preserve"> </w:t>
        </w:r>
        <w:r w:rsidRPr="00AB538F">
          <w:rPr>
            <w:rFonts w:ascii="宋体" w:hAnsi="宋体" w:cs="宋体" w:hint="eastAsia"/>
            <w:i w:val="0"/>
          </w:rPr>
          <w:t>存储分配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_Toc31959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19</w:t>
        </w:r>
        <w:r w:rsidRPr="00AB538F">
          <w:rPr>
            <w:i w:val="0"/>
          </w:rPr>
          <w:fldChar w:fldCharType="end"/>
        </w:r>
      </w:hyperlink>
    </w:p>
    <w:p w14:paraId="38C90965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12854" w:history="1">
        <w:r w:rsidRPr="00AB538F">
          <w:rPr>
            <w:rFonts w:hint="eastAsia"/>
          </w:rPr>
          <w:t>3.6 022</w:t>
        </w:r>
        <w:r w:rsidRPr="00AB538F">
          <w:rPr>
            <w:rFonts w:hint="eastAsia"/>
          </w:rPr>
          <w:t>商品</w:t>
        </w:r>
        <w:r w:rsidRPr="00AB538F">
          <w:rPr>
            <w:rFonts w:hint="eastAsia"/>
          </w:rPr>
          <w:t>销</w:t>
        </w:r>
        <w:r w:rsidRPr="00AB538F">
          <w:rPr>
            <w:rFonts w:hint="eastAsia"/>
          </w:rPr>
          <w:t>售出库模块</w:t>
        </w:r>
        <w:r w:rsidRPr="00AB538F">
          <w:tab/>
        </w:r>
        <w:fldSimple w:instr=" PAGEREF _Toc12854 \h ">
          <w:r w:rsidRPr="00AB538F">
            <w:t>21</w:t>
          </w:r>
        </w:fldSimple>
      </w:hyperlink>
    </w:p>
    <w:p w14:paraId="137A44D5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087" w:history="1">
        <w:r w:rsidRPr="00AB538F">
          <w:rPr>
            <w:rFonts w:hint="eastAsia"/>
            <w:i w:val="0"/>
          </w:rPr>
          <w:t xml:space="preserve">3.6.1 </w:t>
        </w:r>
        <w:r w:rsidRPr="00AB538F">
          <w:rPr>
            <w:rFonts w:hint="eastAsia"/>
            <w:i w:val="0"/>
          </w:rPr>
          <w:t>功能流程图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_Toc2087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21</w:t>
        </w:r>
        <w:r w:rsidRPr="00AB538F">
          <w:rPr>
            <w:i w:val="0"/>
          </w:rPr>
          <w:fldChar w:fldCharType="end"/>
        </w:r>
      </w:hyperlink>
    </w:p>
    <w:p w14:paraId="54AF4A63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6267" w:history="1">
        <w:r w:rsidRPr="00AB538F">
          <w:rPr>
            <w:rFonts w:hint="eastAsia"/>
            <w:i w:val="0"/>
          </w:rPr>
          <w:t xml:space="preserve">3.6.2 </w:t>
        </w:r>
        <w:r w:rsidRPr="00AB538F">
          <w:rPr>
            <w:rFonts w:hint="eastAsia"/>
            <w:i w:val="0"/>
          </w:rPr>
          <w:t>功能描述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_Toc26267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21</w:t>
        </w:r>
        <w:r w:rsidRPr="00AB538F">
          <w:rPr>
            <w:i w:val="0"/>
          </w:rPr>
          <w:fldChar w:fldCharType="end"/>
        </w:r>
      </w:hyperlink>
    </w:p>
    <w:p w14:paraId="63C59BD8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8986" w:history="1">
        <w:r w:rsidRPr="00AB538F">
          <w:rPr>
            <w:rFonts w:hint="eastAsia"/>
            <w:i w:val="0"/>
          </w:rPr>
          <w:t xml:space="preserve">3.6.3 </w:t>
        </w:r>
        <w:r w:rsidRPr="00AB538F">
          <w:rPr>
            <w:rFonts w:hint="eastAsia"/>
            <w:i w:val="0"/>
          </w:rPr>
          <w:t>界面设计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_Toc8986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22</w:t>
        </w:r>
        <w:r w:rsidRPr="00AB538F">
          <w:rPr>
            <w:i w:val="0"/>
          </w:rPr>
          <w:fldChar w:fldCharType="end"/>
        </w:r>
      </w:hyperlink>
    </w:p>
    <w:p w14:paraId="2EF88C2E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15350" w:history="1">
        <w:r w:rsidRPr="00AB538F">
          <w:rPr>
            <w:rFonts w:hint="eastAsia"/>
            <w:i w:val="0"/>
          </w:rPr>
          <w:t xml:space="preserve">3.6.4 </w:t>
        </w:r>
        <w:r w:rsidRPr="00AB538F">
          <w:rPr>
            <w:rFonts w:hint="eastAsia"/>
            <w:i w:val="0"/>
          </w:rPr>
          <w:t>存储分配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_Toc15350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26</w:t>
        </w:r>
        <w:r w:rsidRPr="00AB538F">
          <w:rPr>
            <w:i w:val="0"/>
          </w:rPr>
          <w:fldChar w:fldCharType="end"/>
        </w:r>
      </w:hyperlink>
    </w:p>
    <w:p w14:paraId="10268AF8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17541" w:history="1">
        <w:r w:rsidRPr="00AB538F">
          <w:rPr>
            <w:rFonts w:hint="eastAsia"/>
          </w:rPr>
          <w:t>3.7 023</w:t>
        </w:r>
        <w:r w:rsidRPr="00AB538F">
          <w:rPr>
            <w:rFonts w:hint="eastAsia"/>
          </w:rPr>
          <w:t>商品信息注销</w:t>
        </w:r>
        <w:r w:rsidRPr="00AB538F">
          <w:tab/>
        </w:r>
        <w:fldSimple w:instr=" PAGEREF _Toc17541 \h ">
          <w:r w:rsidRPr="00AB538F">
            <w:t>27</w:t>
          </w:r>
        </w:fldSimple>
      </w:hyperlink>
    </w:p>
    <w:p w14:paraId="31ADFFCC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14048" w:history="1">
        <w:r w:rsidRPr="00AB538F">
          <w:rPr>
            <w:rFonts w:hint="eastAsia"/>
            <w:i w:val="0"/>
          </w:rPr>
          <w:t xml:space="preserve">3.7.1 </w:t>
        </w:r>
        <w:r w:rsidRPr="00AB538F">
          <w:rPr>
            <w:rFonts w:hint="eastAsia"/>
            <w:i w:val="0"/>
          </w:rPr>
          <w:t>功能流程图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_Toc14048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27</w:t>
        </w:r>
        <w:r w:rsidRPr="00AB538F">
          <w:rPr>
            <w:i w:val="0"/>
          </w:rPr>
          <w:fldChar w:fldCharType="end"/>
        </w:r>
      </w:hyperlink>
    </w:p>
    <w:p w14:paraId="7B3AF552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7495" w:history="1">
        <w:r w:rsidRPr="00AB538F">
          <w:rPr>
            <w:rFonts w:hint="eastAsia"/>
            <w:i w:val="0"/>
          </w:rPr>
          <w:t xml:space="preserve">3.7.2 </w:t>
        </w:r>
        <w:r w:rsidRPr="00AB538F">
          <w:rPr>
            <w:rFonts w:hint="eastAsia"/>
            <w:i w:val="0"/>
          </w:rPr>
          <w:t>功能描述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_Toc27495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27</w:t>
        </w:r>
        <w:r w:rsidRPr="00AB538F">
          <w:rPr>
            <w:i w:val="0"/>
          </w:rPr>
          <w:fldChar w:fldCharType="end"/>
        </w:r>
      </w:hyperlink>
    </w:p>
    <w:p w14:paraId="1FE23E2E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23546" w:history="1">
        <w:r w:rsidRPr="00AB538F">
          <w:rPr>
            <w:rFonts w:hint="eastAsia"/>
            <w:i w:val="0"/>
          </w:rPr>
          <w:t xml:space="preserve">3.7.3 </w:t>
        </w:r>
        <w:r w:rsidRPr="00AB538F">
          <w:rPr>
            <w:rFonts w:hint="eastAsia"/>
            <w:i w:val="0"/>
          </w:rPr>
          <w:t>界面设计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_Toc23546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28</w:t>
        </w:r>
        <w:r w:rsidRPr="00AB538F">
          <w:rPr>
            <w:i w:val="0"/>
          </w:rPr>
          <w:fldChar w:fldCharType="end"/>
        </w:r>
      </w:hyperlink>
    </w:p>
    <w:p w14:paraId="45783A0F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3317" w:history="1">
        <w:r w:rsidRPr="00AB538F">
          <w:rPr>
            <w:rFonts w:hint="eastAsia"/>
            <w:i w:val="0"/>
          </w:rPr>
          <w:t xml:space="preserve">3.7.4 </w:t>
        </w:r>
        <w:r w:rsidRPr="00AB538F">
          <w:rPr>
            <w:rFonts w:hint="eastAsia"/>
            <w:i w:val="0"/>
          </w:rPr>
          <w:t>存储分配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_Toc3317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29</w:t>
        </w:r>
        <w:r w:rsidRPr="00AB538F">
          <w:rPr>
            <w:i w:val="0"/>
          </w:rPr>
          <w:fldChar w:fldCharType="end"/>
        </w:r>
      </w:hyperlink>
    </w:p>
    <w:p w14:paraId="30583900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10844" w:history="1">
        <w:r w:rsidRPr="00AB538F">
          <w:rPr>
            <w:rFonts w:hint="eastAsia"/>
          </w:rPr>
          <w:t xml:space="preserve">3.8 </w:t>
        </w:r>
        <w:r w:rsidRPr="00AB538F">
          <w:rPr>
            <w:rFonts w:hint="eastAsia"/>
          </w:rPr>
          <w:t>接口设计</w:t>
        </w:r>
        <w:r w:rsidRPr="00AB538F">
          <w:tab/>
        </w:r>
        <w:fldSimple w:instr=" PAGEREF _Toc10844 \h ">
          <w:r w:rsidRPr="00AB538F">
            <w:t>29</w:t>
          </w:r>
        </w:fldSimple>
      </w:hyperlink>
    </w:p>
    <w:p w14:paraId="438F8FE3" w14:textId="77777777" w:rsidR="00430674" w:rsidRPr="00AB538F" w:rsidRDefault="00430674">
      <w:pPr>
        <w:pStyle w:val="TOC2"/>
        <w:tabs>
          <w:tab w:val="right" w:leader="dot" w:pos="8312"/>
        </w:tabs>
      </w:pPr>
      <w:hyperlink w:anchor="_Toc22486" w:history="1">
        <w:r w:rsidRPr="00AB538F">
          <w:rPr>
            <w:rFonts w:hint="eastAsia"/>
          </w:rPr>
          <w:t xml:space="preserve">3.9 </w:t>
        </w:r>
        <w:r w:rsidRPr="00AB538F">
          <w:rPr>
            <w:rFonts w:hint="eastAsia"/>
          </w:rPr>
          <w:t>测试要点</w:t>
        </w:r>
        <w:r w:rsidRPr="00AB538F">
          <w:tab/>
        </w:r>
        <w:fldSimple w:instr=" PAGEREF _Toc22486 \h ">
          <w:r w:rsidRPr="00AB538F">
            <w:t>33</w:t>
          </w:r>
        </w:fldSimple>
      </w:hyperlink>
    </w:p>
    <w:p w14:paraId="758FDDF7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14925" w:history="1">
        <w:r w:rsidRPr="00AB538F">
          <w:rPr>
            <w:rFonts w:hint="eastAsia"/>
            <w:i w:val="0"/>
          </w:rPr>
          <w:t xml:space="preserve">3.9.1 </w:t>
        </w:r>
        <w:r w:rsidRPr="00AB538F">
          <w:rPr>
            <w:rFonts w:hint="eastAsia"/>
            <w:i w:val="0"/>
          </w:rPr>
          <w:t>测试范围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_Toc14925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33</w:t>
        </w:r>
        <w:r w:rsidRPr="00AB538F">
          <w:rPr>
            <w:i w:val="0"/>
          </w:rPr>
          <w:fldChar w:fldCharType="end"/>
        </w:r>
      </w:hyperlink>
    </w:p>
    <w:p w14:paraId="2B433927" w14:textId="77777777" w:rsidR="00430674" w:rsidRPr="00AB538F" w:rsidRDefault="00430674">
      <w:pPr>
        <w:pStyle w:val="TOC30"/>
        <w:tabs>
          <w:tab w:val="right" w:leader="dot" w:pos="8312"/>
        </w:tabs>
        <w:rPr>
          <w:i w:val="0"/>
        </w:rPr>
      </w:pPr>
      <w:hyperlink w:anchor="_Toc7783" w:history="1">
        <w:r w:rsidRPr="00AB538F">
          <w:rPr>
            <w:rFonts w:hint="eastAsia"/>
            <w:i w:val="0"/>
          </w:rPr>
          <w:t xml:space="preserve">3.9.2 </w:t>
        </w:r>
        <w:r w:rsidRPr="00AB538F">
          <w:rPr>
            <w:rFonts w:hint="eastAsia"/>
            <w:i w:val="0"/>
          </w:rPr>
          <w:t>测试方法</w:t>
        </w:r>
        <w:r w:rsidRPr="00AB538F">
          <w:rPr>
            <w:i w:val="0"/>
          </w:rPr>
          <w:tab/>
        </w:r>
        <w:r w:rsidRPr="00AB538F">
          <w:rPr>
            <w:i w:val="0"/>
          </w:rPr>
          <w:fldChar w:fldCharType="begin"/>
        </w:r>
        <w:r w:rsidRPr="00AB538F">
          <w:rPr>
            <w:i w:val="0"/>
          </w:rPr>
          <w:instrText xml:space="preserve"> PAGEREF _Toc7783 \h </w:instrText>
        </w:r>
        <w:r w:rsidRPr="00AB538F">
          <w:rPr>
            <w:i w:val="0"/>
          </w:rPr>
          <w:fldChar w:fldCharType="separate"/>
        </w:r>
        <w:r w:rsidRPr="00AB538F">
          <w:rPr>
            <w:i w:val="0"/>
          </w:rPr>
          <w:t>33</w:t>
        </w:r>
        <w:r w:rsidRPr="00AB538F">
          <w:rPr>
            <w:i w:val="0"/>
          </w:rPr>
          <w:fldChar w:fldCharType="end"/>
        </w:r>
      </w:hyperlink>
    </w:p>
    <w:p w14:paraId="4CF460B6" w14:textId="77777777" w:rsidR="00430674" w:rsidRPr="00AB538F" w:rsidRDefault="00430674">
      <w:pPr>
        <w:pStyle w:val="TOC10"/>
        <w:tabs>
          <w:tab w:val="clear" w:pos="480"/>
          <w:tab w:val="clear" w:pos="8302"/>
          <w:tab w:val="right" w:leader="dot" w:pos="8312"/>
        </w:tabs>
      </w:pPr>
      <w:hyperlink w:anchor="_Toc11016" w:history="1">
        <w:r w:rsidR="00AB538F">
          <w:t>4</w:t>
        </w:r>
        <w:r w:rsidRPr="00AB538F">
          <w:rPr>
            <w:rFonts w:hint="eastAsia"/>
          </w:rPr>
          <w:t xml:space="preserve"> </w:t>
        </w:r>
        <w:r w:rsidRPr="00AB538F">
          <w:rPr>
            <w:rFonts w:hint="eastAsia"/>
          </w:rPr>
          <w:t>编写人员</w:t>
        </w:r>
        <w:r w:rsidRPr="00AB538F">
          <w:tab/>
        </w:r>
        <w:fldSimple w:instr=" PAGEREF _Toc11016 \h ">
          <w:r w:rsidRPr="00AB538F">
            <w:t>33</w:t>
          </w:r>
        </w:fldSimple>
      </w:hyperlink>
    </w:p>
    <w:p w14:paraId="562F1443" w14:textId="77777777" w:rsidR="00430674" w:rsidRDefault="00430674">
      <w:pPr>
        <w:spacing w:line="440" w:lineRule="atLeast"/>
        <w:jc w:val="center"/>
        <w:rPr>
          <w:rFonts w:eastAsia="黑体" w:hint="eastAsia"/>
          <w:sz w:val="28"/>
        </w:rPr>
      </w:pPr>
      <w:r w:rsidRPr="00AB538F">
        <w:rPr>
          <w:rFonts w:eastAsia="黑体" w:hint="eastAsia"/>
        </w:rPr>
        <w:fldChar w:fldCharType="end"/>
      </w:r>
    </w:p>
    <w:p w14:paraId="672928A0" w14:textId="77777777" w:rsidR="00430674" w:rsidRDefault="00430674">
      <w:pPr>
        <w:sectPr w:rsidR="0043067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1906" w:h="16838"/>
          <w:pgMar w:top="1440" w:right="1797" w:bottom="1440" w:left="1797" w:header="851" w:footer="992" w:gutter="0"/>
          <w:pgNumType w:fmt="lowerRoman" w:start="1"/>
          <w:cols w:space="720"/>
          <w:titlePg/>
          <w:docGrid w:type="lines" w:linePitch="326"/>
        </w:sectPr>
      </w:pPr>
    </w:p>
    <w:p w14:paraId="31087D9C" w14:textId="77777777" w:rsidR="00430674" w:rsidRDefault="00430674">
      <w:pPr>
        <w:pStyle w:val="1"/>
        <w:rPr>
          <w:rFonts w:hint="eastAsia"/>
        </w:rPr>
      </w:pPr>
      <w:bookmarkStart w:id="0" w:name="_Toc3161"/>
      <w:bookmarkStart w:id="1" w:name="_Toc13573"/>
      <w:r>
        <w:rPr>
          <w:rFonts w:hint="eastAsia"/>
        </w:rPr>
        <w:lastRenderedPageBreak/>
        <w:t>引言</w:t>
      </w:r>
      <w:bookmarkEnd w:id="0"/>
      <w:bookmarkEnd w:id="1"/>
    </w:p>
    <w:p w14:paraId="2DC78A56" w14:textId="77777777" w:rsidR="00430674" w:rsidRDefault="00430674">
      <w:pPr>
        <w:pStyle w:val="2"/>
        <w:rPr>
          <w:rFonts w:hint="eastAsia"/>
        </w:rPr>
      </w:pPr>
      <w:bookmarkStart w:id="2" w:name="_Toc17422"/>
      <w:bookmarkStart w:id="3" w:name="_Toc11686"/>
      <w:r>
        <w:rPr>
          <w:rFonts w:hint="eastAsia"/>
        </w:rPr>
        <w:t>编写目的</w:t>
      </w:r>
      <w:bookmarkEnd w:id="2"/>
      <w:bookmarkEnd w:id="3"/>
    </w:p>
    <w:p w14:paraId="7C9DAA77" w14:textId="0DEA4967" w:rsidR="00430674" w:rsidRDefault="00BD6237">
      <w:pPr>
        <w:pStyle w:val="a0"/>
        <w:ind w:firstLine="480"/>
      </w:pPr>
      <w:r w:rsidRPr="00BD6237">
        <w:t>本说明书在《概要设计说明书》的基础上，对</w:t>
      </w:r>
      <w:r w:rsidRPr="00BD6237">
        <w:t xml:space="preserve"> PaperPlane </w:t>
      </w:r>
      <w:r w:rsidRPr="00BD6237">
        <w:t>校园纸飞机系统进行模块级详细设计，明确各功能模块的输入输出、处理流程、关键算法、数据组织和接口协作方式，为编码、联调、测试和后续维护提供直接依据</w:t>
      </w:r>
      <w:r w:rsidR="00430674">
        <w:rPr>
          <w:rFonts w:hint="eastAsia"/>
        </w:rPr>
        <w:t>。</w:t>
      </w:r>
    </w:p>
    <w:p w14:paraId="47A18107" w14:textId="77777777" w:rsidR="00430674" w:rsidRDefault="00430674">
      <w:pPr>
        <w:pStyle w:val="2"/>
        <w:rPr>
          <w:rFonts w:hint="eastAsia"/>
        </w:rPr>
      </w:pPr>
      <w:bookmarkStart w:id="4" w:name="_Toc9136"/>
      <w:bookmarkStart w:id="5" w:name="_Toc11286"/>
      <w:r>
        <w:rPr>
          <w:rFonts w:hint="eastAsia"/>
        </w:rPr>
        <w:t>背景</w:t>
      </w:r>
      <w:bookmarkEnd w:id="4"/>
      <w:bookmarkEnd w:id="5"/>
    </w:p>
    <w:p w14:paraId="16D02888" w14:textId="77777777" w:rsidR="00A70C37" w:rsidRDefault="00A70C37">
      <w:pPr>
        <w:ind w:firstLine="420"/>
      </w:pPr>
      <w:r w:rsidRPr="00A70C37">
        <w:t xml:space="preserve">PaperPlane </w:t>
      </w:r>
      <w:r w:rsidRPr="00A70C37">
        <w:t>是面向校园场景的轻匿名互动系统，采用</w:t>
      </w:r>
      <w:r w:rsidRPr="00A70C37">
        <w:t>“</w:t>
      </w:r>
      <w:r w:rsidRPr="00A70C37">
        <w:t>用户端（</w:t>
      </w:r>
      <w:r w:rsidRPr="00A70C37">
        <w:t>uni-app/</w:t>
      </w:r>
      <w:r w:rsidRPr="00A70C37">
        <w:t>微信小程序）</w:t>
      </w:r>
      <w:r w:rsidRPr="00A70C37">
        <w:t xml:space="preserve">+ </w:t>
      </w:r>
      <w:r w:rsidRPr="00A70C37">
        <w:t>管理端（</w:t>
      </w:r>
      <w:r w:rsidRPr="00A70C37">
        <w:t>Vue3</w:t>
      </w:r>
      <w:r w:rsidRPr="00A70C37">
        <w:t>）</w:t>
      </w:r>
      <w:r w:rsidRPr="00A70C37">
        <w:t xml:space="preserve">+ </w:t>
      </w:r>
      <w:r w:rsidRPr="00A70C37">
        <w:t>后端（</w:t>
      </w:r>
      <w:r w:rsidRPr="00A70C37">
        <w:t>ASP.NET Core Web API</w:t>
      </w:r>
      <w:r w:rsidRPr="00A70C37">
        <w:t>）</w:t>
      </w:r>
      <w:r w:rsidRPr="00A70C37">
        <w:t>+ SQL Server”</w:t>
      </w:r>
      <w:r w:rsidRPr="00A70C37">
        <w:t>的前后端分离架构。</w:t>
      </w:r>
      <w:r w:rsidRPr="00A70C37">
        <w:t xml:space="preserve"> </w:t>
      </w:r>
    </w:p>
    <w:p w14:paraId="3B14B8B8" w14:textId="77777777" w:rsidR="00430674" w:rsidRDefault="00430674">
      <w:pPr>
        <w:pStyle w:val="2"/>
        <w:rPr>
          <w:rFonts w:hint="eastAsia"/>
        </w:rPr>
      </w:pPr>
      <w:bookmarkStart w:id="6" w:name="_Toc10803"/>
      <w:bookmarkStart w:id="7" w:name="_Toc29053"/>
      <w:r>
        <w:rPr>
          <w:rFonts w:hint="eastAsia"/>
        </w:rPr>
        <w:t>定义</w:t>
      </w:r>
      <w:bookmarkEnd w:id="6"/>
      <w:bookmarkEnd w:id="7"/>
    </w:p>
    <w:p w14:paraId="296B7964" w14:textId="77777777" w:rsidR="00BC52D3" w:rsidRDefault="00BC52D3" w:rsidP="00BC52D3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SQL Server 2022</w:t>
      </w:r>
      <w:r>
        <w:rPr>
          <w:rFonts w:hint="eastAsia"/>
        </w:rPr>
        <w:t>：数据库管理软件。</w:t>
      </w:r>
      <w:r>
        <w:rPr>
          <w:rFonts w:hint="eastAsia"/>
        </w:rPr>
        <w:t xml:space="preserve">  </w:t>
      </w:r>
    </w:p>
    <w:p w14:paraId="1B1CB30B" w14:textId="77777777" w:rsidR="00BC52D3" w:rsidRDefault="00BC52D3" w:rsidP="00BC52D3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DBMS</w:t>
      </w:r>
      <w:r>
        <w:rPr>
          <w:rFonts w:hint="eastAsia"/>
        </w:rPr>
        <w:t>：数据库管理系统（</w:t>
      </w:r>
      <w:r>
        <w:rPr>
          <w:rFonts w:hint="eastAsia"/>
        </w:rPr>
        <w:t>Database Management System</w:t>
      </w:r>
      <w:r>
        <w:rPr>
          <w:rFonts w:hint="eastAsia"/>
        </w:rPr>
        <w:t>）。</w:t>
      </w:r>
      <w:r>
        <w:rPr>
          <w:rFonts w:hint="eastAsia"/>
        </w:rPr>
        <w:t xml:space="preserve">  </w:t>
      </w:r>
    </w:p>
    <w:p w14:paraId="370D6BF0" w14:textId="77777777" w:rsidR="00BC52D3" w:rsidRDefault="00BC52D3" w:rsidP="00BC52D3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Windows 10/11</w:t>
      </w:r>
      <w:r>
        <w:rPr>
          <w:rFonts w:hint="eastAsia"/>
        </w:rPr>
        <w:t>、</w:t>
      </w:r>
      <w:r>
        <w:rPr>
          <w:rFonts w:hint="eastAsia"/>
        </w:rPr>
        <w:t>Windows Server</w:t>
      </w:r>
      <w:r>
        <w:rPr>
          <w:rFonts w:hint="eastAsia"/>
        </w:rPr>
        <w:t>：系统运行环境。</w:t>
      </w:r>
      <w:r>
        <w:rPr>
          <w:rFonts w:hint="eastAsia"/>
        </w:rPr>
        <w:t xml:space="preserve">  </w:t>
      </w:r>
    </w:p>
    <w:p w14:paraId="18F29FD8" w14:textId="77777777" w:rsidR="00BC52D3" w:rsidRDefault="00BC52D3" w:rsidP="00BC52D3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C#</w:t>
      </w:r>
      <w:r>
        <w:rPr>
          <w:rFonts w:hint="eastAsia"/>
        </w:rPr>
        <w:t>：后端核心开发语言。</w:t>
      </w:r>
      <w:r>
        <w:rPr>
          <w:rFonts w:hint="eastAsia"/>
        </w:rPr>
        <w:t xml:space="preserve">  </w:t>
      </w:r>
    </w:p>
    <w:p w14:paraId="2EEAEA27" w14:textId="77777777" w:rsidR="00BC52D3" w:rsidRDefault="00BC52D3" w:rsidP="00BC52D3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ASP.NET Core Web API</w:t>
      </w:r>
      <w:r>
        <w:rPr>
          <w:rFonts w:hint="eastAsia"/>
        </w:rPr>
        <w:t>：后端服务开发框架。</w:t>
      </w:r>
      <w:r>
        <w:rPr>
          <w:rFonts w:hint="eastAsia"/>
        </w:rPr>
        <w:t xml:space="preserve">  </w:t>
      </w:r>
    </w:p>
    <w:p w14:paraId="052594FE" w14:textId="77777777" w:rsidR="00BC52D3" w:rsidRDefault="00BC52D3" w:rsidP="00BC52D3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Vue3</w:t>
      </w:r>
      <w:r>
        <w:rPr>
          <w:rFonts w:hint="eastAsia"/>
        </w:rPr>
        <w:t>、</w:t>
      </w:r>
      <w:r>
        <w:rPr>
          <w:rFonts w:hint="eastAsia"/>
        </w:rPr>
        <w:t>uni-app</w:t>
      </w:r>
      <w:r>
        <w:rPr>
          <w:rFonts w:hint="eastAsia"/>
        </w:rPr>
        <w:t>、微信小程序：前端开发框架与运行载体。</w:t>
      </w:r>
      <w:r>
        <w:rPr>
          <w:rFonts w:hint="eastAsia"/>
        </w:rPr>
        <w:t xml:space="preserve">  </w:t>
      </w:r>
    </w:p>
    <w:p w14:paraId="0DD177F1" w14:textId="77777777" w:rsidR="00BC52D3" w:rsidRDefault="00BC52D3" w:rsidP="00BC52D3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Entity Framework Core</w:t>
      </w:r>
      <w:r>
        <w:rPr>
          <w:rFonts w:hint="eastAsia"/>
        </w:rPr>
        <w:t>：对象关系映射（</w:t>
      </w:r>
      <w:r>
        <w:rPr>
          <w:rFonts w:hint="eastAsia"/>
        </w:rPr>
        <w:t>ORM</w:t>
      </w:r>
      <w:r>
        <w:rPr>
          <w:rFonts w:hint="eastAsia"/>
        </w:rPr>
        <w:t>）框架。</w:t>
      </w:r>
      <w:r>
        <w:rPr>
          <w:rFonts w:hint="eastAsia"/>
        </w:rPr>
        <w:t xml:space="preserve">  </w:t>
      </w:r>
    </w:p>
    <w:p w14:paraId="37F31DB6" w14:textId="77777777" w:rsidR="00BC52D3" w:rsidRDefault="00BC52D3" w:rsidP="00BC52D3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Visual Studio 2022 / Visual Studio Code</w:t>
      </w:r>
      <w:r>
        <w:rPr>
          <w:rFonts w:hint="eastAsia"/>
        </w:rPr>
        <w:t>：主要开发工具。</w:t>
      </w:r>
      <w:r>
        <w:rPr>
          <w:rFonts w:hint="eastAsia"/>
        </w:rPr>
        <w:t xml:space="preserve">  </w:t>
      </w:r>
    </w:p>
    <w:p w14:paraId="04C79BB3" w14:textId="77777777" w:rsidR="00BC52D3" w:rsidRDefault="00BC52D3" w:rsidP="00BC52D3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Swagger</w:t>
      </w:r>
      <w:r>
        <w:rPr>
          <w:rFonts w:hint="eastAsia"/>
        </w:rPr>
        <w:t>：接口调试与文档工具。</w:t>
      </w:r>
      <w:r>
        <w:rPr>
          <w:rFonts w:hint="eastAsia"/>
        </w:rPr>
        <w:t xml:space="preserve">  </w:t>
      </w:r>
    </w:p>
    <w:p w14:paraId="03ADF655" w14:textId="6DDC8DB7" w:rsidR="00430674" w:rsidRDefault="00BC52D3" w:rsidP="009B3528">
      <w:pPr>
        <w:pStyle w:val="a0"/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Git</w:t>
      </w:r>
      <w:r>
        <w:rPr>
          <w:rFonts w:hint="eastAsia"/>
        </w:rPr>
        <w:t>：版本管理工具。</w:t>
      </w:r>
    </w:p>
    <w:p w14:paraId="43CFC849" w14:textId="11E24D47" w:rsidR="00430674" w:rsidRDefault="00430674">
      <w:pPr>
        <w:pStyle w:val="1"/>
      </w:pPr>
      <w:bookmarkStart w:id="8" w:name="_Toc1324"/>
      <w:bookmarkStart w:id="9" w:name="_Toc10969"/>
      <w:r>
        <w:rPr>
          <w:rFonts w:hint="eastAsia"/>
        </w:rPr>
        <w:lastRenderedPageBreak/>
        <w:t>总体设计</w:t>
      </w:r>
      <w:bookmarkEnd w:id="8"/>
      <w:bookmarkEnd w:id="9"/>
    </w:p>
    <w:p w14:paraId="15437535" w14:textId="77777777" w:rsidR="00430674" w:rsidRDefault="00430674">
      <w:pPr>
        <w:pStyle w:val="2"/>
        <w:rPr>
          <w:rFonts w:hint="eastAsia"/>
        </w:rPr>
      </w:pPr>
      <w:bookmarkStart w:id="10" w:name="_Toc14275"/>
      <w:bookmarkStart w:id="11" w:name="_Toc9171"/>
      <w:r>
        <w:rPr>
          <w:rFonts w:hint="eastAsia"/>
        </w:rPr>
        <w:t>需求概述</w:t>
      </w:r>
      <w:bookmarkEnd w:id="10"/>
      <w:bookmarkEnd w:id="11"/>
    </w:p>
    <w:p w14:paraId="43718DA6" w14:textId="4681DDB9" w:rsidR="00321223" w:rsidRDefault="00321223" w:rsidP="00321223">
      <w:pPr>
        <w:ind w:firstLine="426"/>
        <w:rPr>
          <w:rFonts w:hint="eastAsia"/>
        </w:rPr>
      </w:pPr>
      <w:r>
        <w:rPr>
          <w:rFonts w:hint="eastAsia"/>
        </w:rPr>
        <w:t>本系统面向校园弱社交场景，围绕“纸飞机投递、发现、互动、治理”构建完整业务闭环。普通用户在移动端完成注册登录后，可按地点与情绪投递纸飞机内容，附加图片、存活时长与投票信息；其他用户可通过地点筛选、热门列表、随机拾取与短号</w:t>
      </w:r>
      <w:r>
        <w:rPr>
          <w:rFonts w:hint="eastAsia"/>
        </w:rPr>
        <w:t>/</w:t>
      </w:r>
      <w:r>
        <w:rPr>
          <w:rFonts w:hint="eastAsia"/>
        </w:rPr>
        <w:t>二维码入口浏览纸飞机，并进行评论回复、态度投票、点赞续航和举报反馈。系统需要对纸飞机生命周期进行状态控制，支持投递者对个人内容执行召回与销毁，并在查询侧准确处理在线、过期、召回和下线状态。</w:t>
      </w:r>
    </w:p>
    <w:p w14:paraId="57F4402E" w14:textId="7F23D1DA" w:rsidR="00430674" w:rsidRDefault="00321223" w:rsidP="00321223">
      <w:pPr>
        <w:ind w:firstLine="426"/>
        <w:rPr>
          <w:rFonts w:hint="eastAsia"/>
        </w:rPr>
      </w:pPr>
      <w:r>
        <w:rPr>
          <w:rFonts w:hint="eastAsia"/>
        </w:rPr>
        <w:t>管理端承担平台运营与内容治理职责，要求支持地点配置、情绪配置、首页文案配置、存活时长配置、评论审核、用户状态管理、举报核查及</w:t>
      </w:r>
      <w:r>
        <w:rPr>
          <w:rFonts w:hint="eastAsia"/>
        </w:rPr>
        <w:t xml:space="preserve"> AI </w:t>
      </w:r>
      <w:r>
        <w:rPr>
          <w:rFonts w:hint="eastAsia"/>
        </w:rPr>
        <w:t>配置维护；后端需提供稳定的认证鉴权、数据持久化、资源上传访问、日志留痕与接口服务能力，保证用户端与管理端在同一业务规则下协同运行，并满足后续扩展与维护需求。</w:t>
      </w:r>
    </w:p>
    <w:p w14:paraId="504EFAF4" w14:textId="77777777" w:rsidR="00430674" w:rsidRDefault="00430674">
      <w:pPr>
        <w:pStyle w:val="2"/>
        <w:rPr>
          <w:rFonts w:hint="eastAsia"/>
        </w:rPr>
      </w:pPr>
      <w:bookmarkStart w:id="12" w:name="_Toc7413"/>
      <w:bookmarkStart w:id="13" w:name="_Toc4491"/>
      <w:r>
        <w:rPr>
          <w:rFonts w:hint="eastAsia"/>
        </w:rPr>
        <w:t>软件结构</w:t>
      </w:r>
      <w:bookmarkEnd w:id="12"/>
      <w:bookmarkEnd w:id="13"/>
    </w:p>
    <w:p w14:paraId="00FE3F1B" w14:textId="7D4007A5" w:rsidR="00430674" w:rsidRDefault="001A081E" w:rsidP="001A081E">
      <w:pPr>
        <w:pStyle w:val="a0"/>
        <w:ind w:firstLineChars="0" w:firstLine="0"/>
        <w:rPr>
          <w:rFonts w:hint="eastAsia"/>
        </w:rPr>
      </w:pPr>
      <w:r w:rsidRPr="001C4C72">
        <w:rPr>
          <w:noProof/>
        </w:rPr>
        <w:pict w14:anchorId="315082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157" type="#_x0000_t75" style="width:415.8pt;height:166.2pt;visibility:visible;mso-wrap-style:square">
            <v:imagedata r:id="rId13" o:title=""/>
          </v:shape>
        </w:pict>
      </w:r>
    </w:p>
    <w:p w14:paraId="045172B0" w14:textId="77777777" w:rsidR="005E6098" w:rsidRDefault="005E6098">
      <w:pPr>
        <w:pStyle w:val="a0"/>
        <w:ind w:firstLine="480"/>
        <w:rPr>
          <w:b/>
        </w:rPr>
      </w:pPr>
    </w:p>
    <w:p w14:paraId="563D7433" w14:textId="77777777" w:rsidR="005E6098" w:rsidRDefault="005E6098">
      <w:pPr>
        <w:pStyle w:val="a0"/>
        <w:ind w:firstLine="480"/>
        <w:rPr>
          <w:b/>
        </w:rPr>
      </w:pPr>
    </w:p>
    <w:p w14:paraId="1DC5BA95" w14:textId="77777777" w:rsidR="005E6098" w:rsidRDefault="005E6098">
      <w:pPr>
        <w:pStyle w:val="a0"/>
        <w:ind w:firstLine="480"/>
        <w:rPr>
          <w:b/>
        </w:rPr>
      </w:pPr>
    </w:p>
    <w:p w14:paraId="34C7A7D4" w14:textId="0E9FA691" w:rsidR="00430674" w:rsidRDefault="00430674">
      <w:pPr>
        <w:pStyle w:val="a0"/>
        <w:ind w:firstLine="480"/>
        <w:rPr>
          <w:rFonts w:hint="eastAsia"/>
          <w:b/>
        </w:rPr>
      </w:pPr>
      <w:r>
        <w:rPr>
          <w:rFonts w:hint="eastAsia"/>
          <w:b/>
        </w:rPr>
        <w:t>系统由</w:t>
      </w:r>
      <w:r>
        <w:rPr>
          <w:rFonts w:hint="eastAsia"/>
          <w:b/>
        </w:rPr>
        <w:t>3</w:t>
      </w:r>
      <w:r>
        <w:rPr>
          <w:rFonts w:hint="eastAsia"/>
          <w:b/>
        </w:rPr>
        <w:t>大模块，</w:t>
      </w:r>
      <w:r>
        <w:rPr>
          <w:rFonts w:hint="eastAsia"/>
          <w:b/>
        </w:rPr>
        <w:t>7</w:t>
      </w:r>
      <w:r>
        <w:rPr>
          <w:rFonts w:hint="eastAsia"/>
          <w:b/>
        </w:rPr>
        <w:t>小模块组成：</w:t>
      </w:r>
    </w:p>
    <w:tbl>
      <w:tblPr>
        <w:tblW w:w="0" w:type="auto"/>
        <w:tblInd w:w="116" w:type="dxa"/>
        <w:tblLook w:val="04A0" w:firstRow="1" w:lastRow="0" w:firstColumn="1" w:lastColumn="0" w:noHBand="0" w:noVBand="1"/>
      </w:tblPr>
      <w:tblGrid>
        <w:gridCol w:w="2260"/>
        <w:gridCol w:w="2268"/>
        <w:gridCol w:w="3686"/>
      </w:tblGrid>
      <w:tr w:rsidR="0089664D" w:rsidRPr="0089664D" w14:paraId="7A6CCD94" w14:textId="77777777" w:rsidTr="00FF6A82">
        <w:tc>
          <w:tcPr>
            <w:tcW w:w="2260" w:type="dxa"/>
            <w:tcBorders>
              <w:bottom w:val="single" w:sz="4" w:space="0" w:color="7F7F7F"/>
              <w:right w:val="nil"/>
            </w:tcBorders>
            <w:hideMark/>
          </w:tcPr>
          <w:p w14:paraId="6D139672" w14:textId="77777777" w:rsidR="0089664D" w:rsidRPr="00FF6A82" w:rsidRDefault="0089664D" w:rsidP="00FF6A82">
            <w:pPr>
              <w:pStyle w:val="a0"/>
              <w:ind w:firstLineChars="0" w:firstLine="0"/>
              <w:jc w:val="left"/>
              <w:outlineLvl w:val="0"/>
              <w:rPr>
                <w:b/>
                <w:bCs/>
                <w:caps/>
              </w:rPr>
            </w:pPr>
            <w:r w:rsidRPr="00FF6A82">
              <w:rPr>
                <w:b/>
                <w:bCs/>
                <w:caps/>
              </w:rPr>
              <w:t>大模块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  <w:hideMark/>
          </w:tcPr>
          <w:p w14:paraId="237F93C5" w14:textId="77777777" w:rsidR="0089664D" w:rsidRPr="00FF6A82" w:rsidRDefault="0089664D" w:rsidP="00FF6A82">
            <w:pPr>
              <w:pStyle w:val="a0"/>
              <w:ind w:firstLineChars="100" w:firstLine="240"/>
              <w:jc w:val="left"/>
              <w:outlineLvl w:val="0"/>
              <w:rPr>
                <w:b/>
                <w:bCs/>
                <w:caps/>
              </w:rPr>
            </w:pPr>
            <w:r w:rsidRPr="00FF6A82">
              <w:rPr>
                <w:b/>
                <w:bCs/>
                <w:caps/>
              </w:rPr>
              <w:t>小模块编号</w:t>
            </w:r>
          </w:p>
        </w:tc>
        <w:tc>
          <w:tcPr>
            <w:tcW w:w="3686" w:type="dxa"/>
            <w:tcBorders>
              <w:bottom w:val="single" w:sz="4" w:space="0" w:color="7F7F7F"/>
            </w:tcBorders>
            <w:hideMark/>
          </w:tcPr>
          <w:p w14:paraId="7054A5E2" w14:textId="77777777" w:rsidR="0089664D" w:rsidRPr="00FF6A82" w:rsidRDefault="0089664D" w:rsidP="00FF6A82">
            <w:pPr>
              <w:pStyle w:val="a0"/>
              <w:ind w:firstLine="480"/>
              <w:jc w:val="left"/>
              <w:outlineLvl w:val="0"/>
              <w:rPr>
                <w:b/>
                <w:bCs/>
                <w:caps/>
              </w:rPr>
            </w:pPr>
            <w:r w:rsidRPr="00FF6A82">
              <w:rPr>
                <w:b/>
                <w:bCs/>
                <w:caps/>
              </w:rPr>
              <w:t>小模块名称</w:t>
            </w:r>
          </w:p>
        </w:tc>
      </w:tr>
      <w:tr w:rsidR="0089664D" w:rsidRPr="0089664D" w14:paraId="1124FFC9" w14:textId="77777777" w:rsidTr="00FF6A82">
        <w:tc>
          <w:tcPr>
            <w:tcW w:w="2260" w:type="dxa"/>
            <w:tcBorders>
              <w:right w:val="single" w:sz="4" w:space="0" w:color="7F7F7F"/>
            </w:tcBorders>
            <w:shd w:val="clear" w:color="auto" w:fill="FFFFFF"/>
            <w:hideMark/>
          </w:tcPr>
          <w:p w14:paraId="3B1797FC" w14:textId="77777777" w:rsidR="0089664D" w:rsidRPr="00FF6A82" w:rsidRDefault="0089664D" w:rsidP="00FF6A82">
            <w:pPr>
              <w:pStyle w:val="a0"/>
              <w:ind w:firstLineChars="0" w:firstLine="0"/>
              <w:outlineLvl w:val="0"/>
              <w:rPr>
                <w:b/>
                <w:bCs/>
                <w:caps/>
              </w:rPr>
            </w:pPr>
            <w:r w:rsidRPr="00FF6A82">
              <w:rPr>
                <w:b/>
                <w:bCs/>
                <w:caps/>
              </w:rPr>
              <w:t>用户端业务模块</w:t>
            </w:r>
          </w:p>
        </w:tc>
        <w:tc>
          <w:tcPr>
            <w:tcW w:w="2268" w:type="dxa"/>
            <w:shd w:val="clear" w:color="auto" w:fill="FFFFFF"/>
            <w:hideMark/>
          </w:tcPr>
          <w:p w14:paraId="132E63B5" w14:textId="77777777" w:rsidR="0089664D" w:rsidRPr="0089664D" w:rsidRDefault="0089664D" w:rsidP="00FF6A82">
            <w:pPr>
              <w:pStyle w:val="a0"/>
              <w:ind w:firstLine="480"/>
              <w:outlineLvl w:val="0"/>
            </w:pPr>
            <w:r w:rsidRPr="0089664D">
              <w:t>031</w:t>
            </w:r>
          </w:p>
        </w:tc>
        <w:tc>
          <w:tcPr>
            <w:tcW w:w="3686" w:type="dxa"/>
            <w:shd w:val="clear" w:color="auto" w:fill="FFFFFF"/>
            <w:hideMark/>
          </w:tcPr>
          <w:p w14:paraId="75B3E354" w14:textId="77777777" w:rsidR="0089664D" w:rsidRPr="0089664D" w:rsidRDefault="0089664D" w:rsidP="00FF6A82">
            <w:pPr>
              <w:pStyle w:val="a0"/>
              <w:ind w:firstLineChars="0" w:firstLine="0"/>
              <w:outlineLvl w:val="0"/>
            </w:pPr>
            <w:r w:rsidRPr="0089664D">
              <w:t>纸飞机信息查询模块</w:t>
            </w:r>
          </w:p>
        </w:tc>
      </w:tr>
      <w:tr w:rsidR="0089664D" w:rsidRPr="0089664D" w14:paraId="0D895F7D" w14:textId="77777777" w:rsidTr="00FF6A82">
        <w:tc>
          <w:tcPr>
            <w:tcW w:w="2260" w:type="dxa"/>
            <w:tcBorders>
              <w:right w:val="single" w:sz="4" w:space="0" w:color="7F7F7F"/>
            </w:tcBorders>
            <w:shd w:val="clear" w:color="auto" w:fill="FFFFFF"/>
            <w:hideMark/>
          </w:tcPr>
          <w:p w14:paraId="537575A5" w14:textId="544AB175" w:rsidR="0089664D" w:rsidRPr="00FF6A82" w:rsidRDefault="0089664D" w:rsidP="00FF6A82">
            <w:pPr>
              <w:pStyle w:val="a0"/>
              <w:ind w:firstLineChars="0" w:firstLine="0"/>
              <w:outlineLvl w:val="0"/>
              <w:rPr>
                <w:b/>
                <w:bCs/>
                <w:caps/>
              </w:rPr>
            </w:pPr>
          </w:p>
        </w:tc>
        <w:tc>
          <w:tcPr>
            <w:tcW w:w="2268" w:type="dxa"/>
            <w:shd w:val="clear" w:color="auto" w:fill="FFFFFF"/>
            <w:hideMark/>
          </w:tcPr>
          <w:p w14:paraId="5C2F1A8C" w14:textId="77777777" w:rsidR="0089664D" w:rsidRPr="0089664D" w:rsidRDefault="0089664D" w:rsidP="00FF6A82">
            <w:pPr>
              <w:pStyle w:val="a0"/>
              <w:ind w:firstLine="480"/>
              <w:outlineLvl w:val="0"/>
            </w:pPr>
            <w:r w:rsidRPr="0089664D">
              <w:t>032</w:t>
            </w:r>
          </w:p>
        </w:tc>
        <w:tc>
          <w:tcPr>
            <w:tcW w:w="3686" w:type="dxa"/>
            <w:shd w:val="clear" w:color="auto" w:fill="FFFFFF"/>
            <w:hideMark/>
          </w:tcPr>
          <w:p w14:paraId="161A645F" w14:textId="77777777" w:rsidR="0089664D" w:rsidRPr="0089664D" w:rsidRDefault="0089664D" w:rsidP="00FF6A82">
            <w:pPr>
              <w:pStyle w:val="a0"/>
              <w:ind w:firstLineChars="0" w:firstLine="0"/>
              <w:outlineLvl w:val="0"/>
            </w:pPr>
            <w:r w:rsidRPr="0089664D">
              <w:t>用户信息查询模块</w:t>
            </w:r>
          </w:p>
        </w:tc>
      </w:tr>
      <w:tr w:rsidR="0089664D" w:rsidRPr="0089664D" w14:paraId="1E745BAC" w14:textId="77777777" w:rsidTr="00FF6A82">
        <w:tc>
          <w:tcPr>
            <w:tcW w:w="2260" w:type="dxa"/>
            <w:tcBorders>
              <w:right w:val="single" w:sz="4" w:space="0" w:color="7F7F7F"/>
            </w:tcBorders>
            <w:shd w:val="clear" w:color="auto" w:fill="FFFFFF"/>
            <w:hideMark/>
          </w:tcPr>
          <w:p w14:paraId="6A21031E" w14:textId="28FEDC00" w:rsidR="0089664D" w:rsidRPr="00FF6A82" w:rsidRDefault="0089664D" w:rsidP="00FF6A82">
            <w:pPr>
              <w:pStyle w:val="a0"/>
              <w:ind w:firstLineChars="0" w:firstLine="0"/>
              <w:outlineLvl w:val="0"/>
              <w:rPr>
                <w:b/>
                <w:bCs/>
                <w:caps/>
              </w:rPr>
            </w:pPr>
          </w:p>
        </w:tc>
        <w:tc>
          <w:tcPr>
            <w:tcW w:w="2268" w:type="dxa"/>
            <w:shd w:val="clear" w:color="auto" w:fill="FFFFFF"/>
            <w:hideMark/>
          </w:tcPr>
          <w:p w14:paraId="0F818565" w14:textId="77777777" w:rsidR="0089664D" w:rsidRPr="0089664D" w:rsidRDefault="0089664D" w:rsidP="00FF6A82">
            <w:pPr>
              <w:pStyle w:val="a0"/>
              <w:ind w:firstLine="480"/>
              <w:outlineLvl w:val="0"/>
            </w:pPr>
            <w:r w:rsidRPr="0089664D">
              <w:t>021</w:t>
            </w:r>
          </w:p>
        </w:tc>
        <w:tc>
          <w:tcPr>
            <w:tcW w:w="3686" w:type="dxa"/>
            <w:shd w:val="clear" w:color="auto" w:fill="FFFFFF"/>
            <w:hideMark/>
          </w:tcPr>
          <w:p w14:paraId="76E731F4" w14:textId="77777777" w:rsidR="0089664D" w:rsidRPr="0089664D" w:rsidRDefault="0089664D" w:rsidP="00FF6A82">
            <w:pPr>
              <w:pStyle w:val="a0"/>
              <w:ind w:firstLineChars="0" w:firstLine="0"/>
              <w:outlineLvl w:val="0"/>
            </w:pPr>
            <w:r w:rsidRPr="0089664D">
              <w:t>纸飞机投递模块</w:t>
            </w:r>
          </w:p>
        </w:tc>
      </w:tr>
      <w:tr w:rsidR="0089664D" w:rsidRPr="0089664D" w14:paraId="7C7CCE7C" w14:textId="77777777" w:rsidTr="00FF6A82">
        <w:tc>
          <w:tcPr>
            <w:tcW w:w="2260" w:type="dxa"/>
            <w:tcBorders>
              <w:right w:val="single" w:sz="4" w:space="0" w:color="7F7F7F"/>
            </w:tcBorders>
            <w:shd w:val="clear" w:color="auto" w:fill="FFFFFF"/>
            <w:hideMark/>
          </w:tcPr>
          <w:p w14:paraId="70ED9D0A" w14:textId="6EA41D24" w:rsidR="0089664D" w:rsidRPr="00FF6A82" w:rsidRDefault="0089664D" w:rsidP="00FF6A82">
            <w:pPr>
              <w:pStyle w:val="a0"/>
              <w:ind w:firstLineChars="0" w:firstLine="0"/>
              <w:outlineLvl w:val="0"/>
              <w:rPr>
                <w:b/>
                <w:bCs/>
                <w:caps/>
              </w:rPr>
            </w:pPr>
          </w:p>
        </w:tc>
        <w:tc>
          <w:tcPr>
            <w:tcW w:w="2268" w:type="dxa"/>
            <w:shd w:val="clear" w:color="auto" w:fill="FFFFFF"/>
            <w:hideMark/>
          </w:tcPr>
          <w:p w14:paraId="66AE7461" w14:textId="77777777" w:rsidR="0089664D" w:rsidRPr="0089664D" w:rsidRDefault="0089664D" w:rsidP="00FF6A82">
            <w:pPr>
              <w:pStyle w:val="a0"/>
              <w:ind w:firstLine="480"/>
              <w:outlineLvl w:val="0"/>
            </w:pPr>
            <w:r w:rsidRPr="0089664D">
              <w:t>022</w:t>
            </w:r>
          </w:p>
        </w:tc>
        <w:tc>
          <w:tcPr>
            <w:tcW w:w="3686" w:type="dxa"/>
            <w:shd w:val="clear" w:color="auto" w:fill="FFFFFF"/>
            <w:hideMark/>
          </w:tcPr>
          <w:p w14:paraId="4DB38EDF" w14:textId="77777777" w:rsidR="0089664D" w:rsidRPr="0089664D" w:rsidRDefault="0089664D" w:rsidP="00FF6A82">
            <w:pPr>
              <w:pStyle w:val="a0"/>
              <w:ind w:firstLineChars="0" w:firstLine="0"/>
              <w:outlineLvl w:val="0"/>
            </w:pPr>
            <w:r w:rsidRPr="0089664D">
              <w:t>纸飞机互动处理模块</w:t>
            </w:r>
          </w:p>
        </w:tc>
      </w:tr>
      <w:tr w:rsidR="0089664D" w:rsidRPr="0089664D" w14:paraId="5F2C4AAE" w14:textId="77777777" w:rsidTr="00FF6A82">
        <w:tc>
          <w:tcPr>
            <w:tcW w:w="2260" w:type="dxa"/>
            <w:tcBorders>
              <w:right w:val="single" w:sz="4" w:space="0" w:color="7F7F7F"/>
            </w:tcBorders>
            <w:shd w:val="clear" w:color="auto" w:fill="FFFFFF"/>
            <w:hideMark/>
          </w:tcPr>
          <w:p w14:paraId="5B0A6434" w14:textId="7B4DB19F" w:rsidR="0089664D" w:rsidRPr="00FF6A82" w:rsidRDefault="0089664D" w:rsidP="00FF6A82">
            <w:pPr>
              <w:pStyle w:val="a0"/>
              <w:ind w:firstLineChars="0" w:firstLine="0"/>
              <w:outlineLvl w:val="0"/>
              <w:rPr>
                <w:b/>
                <w:bCs/>
                <w:caps/>
              </w:rPr>
            </w:pPr>
          </w:p>
        </w:tc>
        <w:tc>
          <w:tcPr>
            <w:tcW w:w="2268" w:type="dxa"/>
            <w:shd w:val="clear" w:color="auto" w:fill="FFFFFF"/>
            <w:hideMark/>
          </w:tcPr>
          <w:p w14:paraId="38B31427" w14:textId="77777777" w:rsidR="0089664D" w:rsidRPr="0089664D" w:rsidRDefault="0089664D" w:rsidP="00FF6A82">
            <w:pPr>
              <w:pStyle w:val="a0"/>
              <w:ind w:firstLine="480"/>
              <w:outlineLvl w:val="0"/>
            </w:pPr>
            <w:r w:rsidRPr="0089664D">
              <w:t>023</w:t>
            </w:r>
          </w:p>
        </w:tc>
        <w:tc>
          <w:tcPr>
            <w:tcW w:w="3686" w:type="dxa"/>
            <w:shd w:val="clear" w:color="auto" w:fill="FFFFFF"/>
            <w:hideMark/>
          </w:tcPr>
          <w:p w14:paraId="49190046" w14:textId="77777777" w:rsidR="0089664D" w:rsidRPr="0089664D" w:rsidRDefault="0089664D" w:rsidP="00FF6A82">
            <w:pPr>
              <w:pStyle w:val="a0"/>
              <w:ind w:firstLineChars="0" w:firstLine="0"/>
              <w:outlineLvl w:val="0"/>
            </w:pPr>
            <w:r w:rsidRPr="0089664D">
              <w:t>纸飞机注销模块</w:t>
            </w:r>
          </w:p>
        </w:tc>
      </w:tr>
      <w:tr w:rsidR="0089664D" w:rsidRPr="0089664D" w14:paraId="5436FB0A" w14:textId="77777777" w:rsidTr="00FF6A82">
        <w:tc>
          <w:tcPr>
            <w:tcW w:w="2260" w:type="dxa"/>
            <w:tcBorders>
              <w:right w:val="single" w:sz="4" w:space="0" w:color="7F7F7F"/>
            </w:tcBorders>
            <w:shd w:val="clear" w:color="auto" w:fill="FFFFFF"/>
            <w:hideMark/>
          </w:tcPr>
          <w:p w14:paraId="4139D977" w14:textId="77777777" w:rsidR="0089664D" w:rsidRPr="00FF6A82" w:rsidRDefault="0089664D" w:rsidP="00FF6A82">
            <w:pPr>
              <w:pStyle w:val="a0"/>
              <w:ind w:firstLineChars="0" w:firstLine="0"/>
              <w:outlineLvl w:val="0"/>
              <w:rPr>
                <w:b/>
                <w:bCs/>
                <w:caps/>
              </w:rPr>
            </w:pPr>
            <w:r w:rsidRPr="00FF6A82">
              <w:rPr>
                <w:b/>
                <w:bCs/>
                <w:caps/>
              </w:rPr>
              <w:t>管理端业务模块</w:t>
            </w:r>
          </w:p>
        </w:tc>
        <w:tc>
          <w:tcPr>
            <w:tcW w:w="2268" w:type="dxa"/>
            <w:shd w:val="clear" w:color="auto" w:fill="FFFFFF"/>
            <w:hideMark/>
          </w:tcPr>
          <w:p w14:paraId="6358856B" w14:textId="77777777" w:rsidR="0089664D" w:rsidRPr="0089664D" w:rsidRDefault="0089664D" w:rsidP="00FF6A82">
            <w:pPr>
              <w:pStyle w:val="a0"/>
              <w:ind w:firstLine="480"/>
              <w:outlineLvl w:val="0"/>
            </w:pPr>
            <w:r w:rsidRPr="0089664D">
              <w:t>02</w:t>
            </w:r>
          </w:p>
        </w:tc>
        <w:tc>
          <w:tcPr>
            <w:tcW w:w="3686" w:type="dxa"/>
            <w:shd w:val="clear" w:color="auto" w:fill="FFFFFF"/>
            <w:hideMark/>
          </w:tcPr>
          <w:p w14:paraId="560335E2" w14:textId="77777777" w:rsidR="0089664D" w:rsidRPr="0089664D" w:rsidRDefault="0089664D" w:rsidP="00FF6A82">
            <w:pPr>
              <w:pStyle w:val="a0"/>
              <w:ind w:firstLineChars="0" w:firstLine="0"/>
              <w:outlineLvl w:val="0"/>
            </w:pPr>
            <w:r w:rsidRPr="0089664D">
              <w:t>后台运营管理模块</w:t>
            </w:r>
          </w:p>
        </w:tc>
      </w:tr>
      <w:tr w:rsidR="0089664D" w:rsidRPr="0089664D" w14:paraId="679610C8" w14:textId="77777777" w:rsidTr="00FF6A82">
        <w:tc>
          <w:tcPr>
            <w:tcW w:w="2260" w:type="dxa"/>
            <w:tcBorders>
              <w:right w:val="single" w:sz="4" w:space="0" w:color="7F7F7F"/>
            </w:tcBorders>
            <w:shd w:val="clear" w:color="auto" w:fill="FFFFFF"/>
            <w:hideMark/>
          </w:tcPr>
          <w:p w14:paraId="5C49839A" w14:textId="77777777" w:rsidR="0089664D" w:rsidRPr="00FF6A82" w:rsidRDefault="0089664D" w:rsidP="00FF6A82">
            <w:pPr>
              <w:pStyle w:val="a0"/>
              <w:ind w:firstLineChars="0" w:firstLine="0"/>
              <w:outlineLvl w:val="0"/>
              <w:rPr>
                <w:b/>
                <w:bCs/>
                <w:caps/>
              </w:rPr>
            </w:pPr>
            <w:r w:rsidRPr="00FF6A82">
              <w:rPr>
                <w:b/>
                <w:bCs/>
                <w:caps/>
              </w:rPr>
              <w:t>平台支撑模块</w:t>
            </w:r>
          </w:p>
        </w:tc>
        <w:tc>
          <w:tcPr>
            <w:tcW w:w="2268" w:type="dxa"/>
            <w:shd w:val="clear" w:color="auto" w:fill="FFFFFF"/>
            <w:hideMark/>
          </w:tcPr>
          <w:p w14:paraId="0B4A840A" w14:textId="77777777" w:rsidR="0089664D" w:rsidRPr="0089664D" w:rsidRDefault="0089664D" w:rsidP="00FF6A82">
            <w:pPr>
              <w:pStyle w:val="a0"/>
              <w:ind w:firstLine="480"/>
              <w:outlineLvl w:val="0"/>
            </w:pPr>
            <w:r w:rsidRPr="0089664D">
              <w:t>01</w:t>
            </w:r>
          </w:p>
        </w:tc>
        <w:tc>
          <w:tcPr>
            <w:tcW w:w="3686" w:type="dxa"/>
            <w:shd w:val="clear" w:color="auto" w:fill="FFFFFF"/>
            <w:hideMark/>
          </w:tcPr>
          <w:p w14:paraId="44B825FC" w14:textId="77777777" w:rsidR="0089664D" w:rsidRPr="0089664D" w:rsidRDefault="0089664D" w:rsidP="00FF6A82">
            <w:pPr>
              <w:pStyle w:val="a0"/>
              <w:ind w:firstLineChars="0" w:firstLine="0"/>
              <w:outlineLvl w:val="0"/>
            </w:pPr>
            <w:r w:rsidRPr="0089664D">
              <w:t>用户登录认证模块</w:t>
            </w:r>
          </w:p>
        </w:tc>
      </w:tr>
    </w:tbl>
    <w:p w14:paraId="50716CA5" w14:textId="77777777" w:rsidR="00430674" w:rsidRDefault="00430674">
      <w:pPr>
        <w:pStyle w:val="a0"/>
        <w:ind w:firstLineChars="0" w:firstLine="0"/>
        <w:jc w:val="left"/>
        <w:outlineLvl w:val="0"/>
        <w:rPr>
          <w:rFonts w:hint="eastAsia"/>
        </w:rPr>
      </w:pPr>
    </w:p>
    <w:p w14:paraId="2A61C392" w14:textId="77777777" w:rsidR="00430674" w:rsidRDefault="00430674">
      <w:pPr>
        <w:pStyle w:val="a0"/>
        <w:ind w:firstLineChars="0" w:firstLine="0"/>
        <w:jc w:val="center"/>
        <w:outlineLvl w:val="0"/>
        <w:rPr>
          <w:rFonts w:ascii="黑体" w:eastAsia="黑体" w:hAnsi="黑体" w:cs="黑体" w:hint="eastAsia"/>
          <w:sz w:val="32"/>
          <w:szCs w:val="32"/>
        </w:rPr>
      </w:pPr>
      <w:bookmarkStart w:id="14" w:name="_Toc13419"/>
      <w:r>
        <w:rPr>
          <w:rFonts w:ascii="黑体" w:eastAsia="黑体" w:hAnsi="黑体" w:cs="黑体" w:hint="eastAsia"/>
          <w:sz w:val="32"/>
          <w:szCs w:val="32"/>
        </w:rPr>
        <w:t>3 模块</w:t>
      </w:r>
      <w:bookmarkEnd w:id="14"/>
      <w:r w:rsidR="005328E7">
        <w:rPr>
          <w:rFonts w:ascii="黑体" w:eastAsia="黑体" w:hAnsi="黑体" w:cs="黑体" w:hint="eastAsia"/>
          <w:sz w:val="32"/>
          <w:szCs w:val="32"/>
        </w:rPr>
        <w:t>设计说明</w:t>
      </w:r>
    </w:p>
    <w:p w14:paraId="0398726A" w14:textId="77777777" w:rsidR="00430674" w:rsidRDefault="00430674">
      <w:pPr>
        <w:pStyle w:val="2"/>
        <w:numPr>
          <w:ilvl w:val="0"/>
          <w:numId w:val="0"/>
        </w:numPr>
        <w:ind w:left="-21"/>
        <w:rPr>
          <w:rFonts w:hint="eastAsia"/>
        </w:rPr>
      </w:pPr>
      <w:bookmarkStart w:id="15" w:name="_Toc7957"/>
      <w:bookmarkStart w:id="16" w:name="_Toc15454"/>
      <w:r>
        <w:rPr>
          <w:rFonts w:hint="eastAsia"/>
        </w:rPr>
        <w:t>3.1  01</w:t>
      </w:r>
      <w:r>
        <w:rPr>
          <w:rFonts w:hint="eastAsia"/>
        </w:rPr>
        <w:t>登陆模块</w:t>
      </w:r>
      <w:bookmarkEnd w:id="15"/>
      <w:bookmarkEnd w:id="16"/>
    </w:p>
    <w:p w14:paraId="0A69ECBB" w14:textId="3F4E1B22" w:rsidR="00430674" w:rsidRDefault="00853684">
      <w:pPr>
        <w:pStyle w:val="a0"/>
        <w:ind w:firstLine="480"/>
      </w:pPr>
      <w:r w:rsidRPr="00853684">
        <w:t>本模块用于完成用户端与管理端的身份认证、登录态签发与续期控制，是系统访问控制入口。</w:t>
      </w:r>
      <w:r w:rsidR="00430674">
        <w:rPr>
          <w:rFonts w:hint="eastAsia"/>
        </w:rPr>
        <w:t>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1311"/>
        <w:gridCol w:w="1338"/>
        <w:gridCol w:w="1311"/>
        <w:gridCol w:w="1410"/>
        <w:gridCol w:w="1346"/>
        <w:gridCol w:w="1812"/>
      </w:tblGrid>
      <w:tr w:rsidR="00B450E5" w:rsidRPr="00B450E5" w14:paraId="055A14BB" w14:textId="77777777" w:rsidTr="00B450E5">
        <w:tc>
          <w:tcPr>
            <w:tcW w:w="131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8F2B8C3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功能编号</w:t>
            </w:r>
          </w:p>
        </w:tc>
        <w:tc>
          <w:tcPr>
            <w:tcW w:w="133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2A6E2F6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01</w:t>
            </w:r>
          </w:p>
        </w:tc>
        <w:tc>
          <w:tcPr>
            <w:tcW w:w="131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75DD434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功能名称</w:t>
            </w:r>
          </w:p>
        </w:tc>
        <w:tc>
          <w:tcPr>
            <w:tcW w:w="1410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5A2AAC1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登陆模块</w:t>
            </w:r>
          </w:p>
        </w:tc>
        <w:tc>
          <w:tcPr>
            <w:tcW w:w="134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C7D7C1E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所属大模块（见</w:t>
            </w:r>
            <w:r w:rsidRPr="00B450E5">
              <w:rPr>
                <w:b/>
                <w:bCs/>
                <w:color w:val="76923C"/>
              </w:rPr>
              <w:t>2.2</w:t>
            </w:r>
            <w:r w:rsidRPr="00B450E5">
              <w:rPr>
                <w:b/>
                <w:bCs/>
                <w:color w:val="76923C"/>
              </w:rPr>
              <w:t>）</w:t>
            </w:r>
          </w:p>
        </w:tc>
        <w:tc>
          <w:tcPr>
            <w:tcW w:w="181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50F41C0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平台支撑模块</w:t>
            </w:r>
          </w:p>
        </w:tc>
      </w:tr>
      <w:tr w:rsidR="00B450E5" w:rsidRPr="00B450E5" w14:paraId="27973B13" w14:textId="77777777" w:rsidTr="00B450E5">
        <w:tc>
          <w:tcPr>
            <w:tcW w:w="131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BDA0354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所属业务</w:t>
            </w:r>
          </w:p>
        </w:tc>
        <w:tc>
          <w:tcPr>
            <w:tcW w:w="133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5BE8C9A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统一认证与权限控制</w:t>
            </w:r>
          </w:p>
        </w:tc>
        <w:tc>
          <w:tcPr>
            <w:tcW w:w="131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A24B6C1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输入</w:t>
            </w:r>
          </w:p>
        </w:tc>
        <w:tc>
          <w:tcPr>
            <w:tcW w:w="1410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D83D68B" w14:textId="77777777" w:rsidR="00B450E5" w:rsidRPr="003A4EDC" w:rsidRDefault="00B450E5" w:rsidP="003A4EDC">
            <w:pPr>
              <w:pStyle w:val="a0"/>
              <w:spacing w:line="240" w:lineRule="auto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3A4EDC">
              <w:rPr>
                <w:b/>
                <w:bCs/>
                <w:color w:val="76923C"/>
                <w:sz w:val="21"/>
                <w:szCs w:val="21"/>
              </w:rPr>
              <w:t>账号（学号</w:t>
            </w:r>
            <w:r w:rsidRPr="003A4EDC">
              <w:rPr>
                <w:b/>
                <w:bCs/>
                <w:color w:val="76923C"/>
                <w:sz w:val="21"/>
                <w:szCs w:val="21"/>
              </w:rPr>
              <w:t>/</w:t>
            </w:r>
            <w:r w:rsidRPr="003A4EDC">
              <w:rPr>
                <w:b/>
                <w:bCs/>
                <w:color w:val="76923C"/>
                <w:sz w:val="21"/>
                <w:szCs w:val="21"/>
              </w:rPr>
              <w:t>手机号</w:t>
            </w:r>
            <w:r w:rsidRPr="003A4EDC">
              <w:rPr>
                <w:b/>
                <w:bCs/>
                <w:color w:val="76923C"/>
                <w:sz w:val="21"/>
                <w:szCs w:val="21"/>
              </w:rPr>
              <w:t>/</w:t>
            </w:r>
            <w:r w:rsidRPr="003A4EDC">
              <w:rPr>
                <w:b/>
                <w:bCs/>
                <w:color w:val="76923C"/>
                <w:sz w:val="21"/>
                <w:szCs w:val="21"/>
              </w:rPr>
              <w:t>管理员账号）、密码、验证码、刷新令牌</w:t>
            </w:r>
          </w:p>
        </w:tc>
        <w:tc>
          <w:tcPr>
            <w:tcW w:w="134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5CA5077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输出</w:t>
            </w:r>
          </w:p>
        </w:tc>
        <w:tc>
          <w:tcPr>
            <w:tcW w:w="181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D7DA107" w14:textId="77777777" w:rsidR="00B450E5" w:rsidRPr="003A4EDC" w:rsidRDefault="00B450E5" w:rsidP="003A4EDC">
            <w:pPr>
              <w:pStyle w:val="a0"/>
              <w:spacing w:line="240" w:lineRule="auto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3A4EDC">
              <w:rPr>
                <w:b/>
                <w:bCs/>
                <w:color w:val="76923C"/>
                <w:sz w:val="21"/>
                <w:szCs w:val="21"/>
              </w:rPr>
              <w:t>accessToken</w:t>
            </w:r>
            <w:r w:rsidRPr="003A4EDC">
              <w:rPr>
                <w:b/>
                <w:bCs/>
                <w:color w:val="76923C"/>
                <w:sz w:val="21"/>
                <w:szCs w:val="21"/>
              </w:rPr>
              <w:t>、</w:t>
            </w:r>
            <w:r w:rsidRPr="003A4EDC">
              <w:rPr>
                <w:b/>
                <w:bCs/>
                <w:color w:val="76923C"/>
                <w:sz w:val="21"/>
                <w:szCs w:val="21"/>
              </w:rPr>
              <w:t>refreshToken</w:t>
            </w:r>
            <w:r w:rsidRPr="003A4EDC">
              <w:rPr>
                <w:b/>
                <w:bCs/>
                <w:color w:val="76923C"/>
                <w:sz w:val="21"/>
                <w:szCs w:val="21"/>
              </w:rPr>
              <w:t>、用户基础信息</w:t>
            </w:r>
            <w:r w:rsidRPr="003A4EDC">
              <w:rPr>
                <w:b/>
                <w:bCs/>
                <w:color w:val="76923C"/>
                <w:sz w:val="21"/>
                <w:szCs w:val="21"/>
              </w:rPr>
              <w:t>/</w:t>
            </w:r>
            <w:r w:rsidRPr="003A4EDC">
              <w:rPr>
                <w:b/>
                <w:bCs/>
                <w:color w:val="76923C"/>
                <w:sz w:val="21"/>
                <w:szCs w:val="21"/>
              </w:rPr>
              <w:t>管理员基础信息</w:t>
            </w:r>
          </w:p>
        </w:tc>
      </w:tr>
      <w:tr w:rsidR="00B450E5" w:rsidRPr="00B450E5" w14:paraId="30856C31" w14:textId="77777777" w:rsidTr="00B450E5">
        <w:tc>
          <w:tcPr>
            <w:tcW w:w="131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FC1FDD9" w14:textId="77777777" w:rsidR="00B450E5" w:rsidRPr="00B450E5" w:rsidRDefault="00B450E5" w:rsidP="00B450E5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处理目标</w:t>
            </w:r>
          </w:p>
        </w:tc>
        <w:tc>
          <w:tcPr>
            <w:tcW w:w="7217" w:type="dxa"/>
            <w:gridSpan w:val="5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01DC118" w14:textId="21241B3F" w:rsidR="00B450E5" w:rsidRPr="00B450E5" w:rsidRDefault="00B450E5" w:rsidP="00FF6889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B450E5">
              <w:rPr>
                <w:b/>
                <w:bCs/>
                <w:color w:val="76923C"/>
              </w:rPr>
              <w:t>保障合法用户登录、非法请求拦截、会话可续期与可撤销</w:t>
            </w:r>
          </w:p>
        </w:tc>
      </w:tr>
      <w:tr w:rsidR="00430674" w14:paraId="6A16B061" w14:textId="77777777" w:rsidTr="00B450E5">
        <w:tc>
          <w:tcPr>
            <w:tcW w:w="1311" w:type="dxa"/>
          </w:tcPr>
          <w:p w14:paraId="075BF413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编写人</w:t>
            </w:r>
          </w:p>
        </w:tc>
        <w:tc>
          <w:tcPr>
            <w:tcW w:w="1338" w:type="dxa"/>
          </w:tcPr>
          <w:p w14:paraId="6DAF2F07" w14:textId="6954C83C" w:rsidR="00430674" w:rsidRDefault="00B450E5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周亮</w:t>
            </w:r>
          </w:p>
        </w:tc>
        <w:tc>
          <w:tcPr>
            <w:tcW w:w="1311" w:type="dxa"/>
          </w:tcPr>
          <w:p w14:paraId="74AC0D3C" w14:textId="77777777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完成时间</w:t>
            </w:r>
          </w:p>
        </w:tc>
        <w:tc>
          <w:tcPr>
            <w:tcW w:w="1410" w:type="dxa"/>
          </w:tcPr>
          <w:p w14:paraId="0784B401" w14:textId="3EF17D8D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color w:val="76923C"/>
              </w:rPr>
              <w:t>202</w:t>
            </w:r>
            <w:r w:rsidR="00B450E5">
              <w:rPr>
                <w:rFonts w:hint="eastAsia"/>
                <w:color w:val="76923C"/>
              </w:rPr>
              <w:t>6</w:t>
            </w:r>
            <w:r>
              <w:rPr>
                <w:rFonts w:hint="eastAsia"/>
                <w:color w:val="76923C"/>
              </w:rPr>
              <w:t>-</w:t>
            </w:r>
            <w:r w:rsidR="00B450E5">
              <w:rPr>
                <w:rFonts w:hint="eastAsia"/>
                <w:color w:val="76923C"/>
              </w:rPr>
              <w:t>05</w:t>
            </w:r>
            <w:r>
              <w:rPr>
                <w:rFonts w:hint="eastAsia"/>
                <w:color w:val="76923C"/>
              </w:rPr>
              <w:t>-</w:t>
            </w:r>
            <w:r w:rsidR="00B450E5">
              <w:rPr>
                <w:rFonts w:hint="eastAsia"/>
                <w:color w:val="76923C"/>
              </w:rPr>
              <w:t>26</w:t>
            </w:r>
          </w:p>
        </w:tc>
        <w:tc>
          <w:tcPr>
            <w:tcW w:w="1346" w:type="dxa"/>
          </w:tcPr>
          <w:p w14:paraId="08FA51EC" w14:textId="77777777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页码</w:t>
            </w:r>
          </w:p>
        </w:tc>
        <w:tc>
          <w:tcPr>
            <w:tcW w:w="1812" w:type="dxa"/>
          </w:tcPr>
          <w:p w14:paraId="0625901F" w14:textId="77777777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第</w:t>
            </w:r>
            <w:r>
              <w:rPr>
                <w:rFonts w:hint="eastAsia"/>
                <w:color w:val="76923C"/>
              </w:rPr>
              <w:t>3</w:t>
            </w:r>
            <w:r>
              <w:rPr>
                <w:rFonts w:hint="eastAsia"/>
                <w:color w:val="76923C"/>
              </w:rPr>
              <w:t>页</w:t>
            </w:r>
          </w:p>
        </w:tc>
      </w:tr>
    </w:tbl>
    <w:p w14:paraId="03795F25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17" w:name="_Toc31074"/>
      <w:bookmarkStart w:id="18" w:name="_Toc9762"/>
      <w:r>
        <w:rPr>
          <w:rFonts w:hint="eastAsia"/>
        </w:rPr>
        <w:t>3.1.1</w:t>
      </w:r>
      <w:r w:rsidR="002D48C7">
        <w:t xml:space="preserve"> </w:t>
      </w:r>
      <w:r>
        <w:rPr>
          <w:rFonts w:hint="eastAsia"/>
        </w:rPr>
        <w:t>功能流程图</w:t>
      </w:r>
      <w:bookmarkEnd w:id="17"/>
      <w:bookmarkEnd w:id="18"/>
    </w:p>
    <w:p w14:paraId="6243C31D" w14:textId="77777777" w:rsidR="00430674" w:rsidRDefault="00430674">
      <w:pPr>
        <w:pStyle w:val="a0"/>
        <w:ind w:firstLine="480"/>
      </w:pPr>
      <w:r>
        <w:rPr>
          <w:rFonts w:hint="eastAsia"/>
        </w:rPr>
        <w:t>功能流程图如下图所示。</w:t>
      </w:r>
    </w:p>
    <w:p w14:paraId="1230D270" w14:textId="77777777" w:rsidR="00845F24" w:rsidRDefault="00845F24">
      <w:pPr>
        <w:pStyle w:val="a0"/>
        <w:ind w:firstLine="480"/>
      </w:pPr>
    </w:p>
    <w:p w14:paraId="5A10E294" w14:textId="77777777" w:rsidR="00845F24" w:rsidRDefault="00845F24">
      <w:pPr>
        <w:pStyle w:val="a0"/>
        <w:ind w:firstLine="480"/>
      </w:pPr>
    </w:p>
    <w:p w14:paraId="78C0696C" w14:textId="1138F399" w:rsidR="00845F24" w:rsidRDefault="00845F24" w:rsidP="00845F24">
      <w:pPr>
        <w:pStyle w:val="a0"/>
        <w:ind w:firstLineChars="0" w:firstLine="0"/>
        <w:rPr>
          <w:rFonts w:hint="eastAsia"/>
        </w:rPr>
      </w:pPr>
      <w:r w:rsidRPr="001C4C72">
        <w:rPr>
          <w:noProof/>
        </w:rPr>
        <w:pict w14:anchorId="689060D3">
          <v:shape id="_x0000_i1158" type="#_x0000_t75" style="width:416.4pt;height:50.4pt;visibility:visible;mso-wrap-style:square">
            <v:imagedata r:id="rId14" o:title=""/>
          </v:shape>
        </w:pict>
      </w:r>
    </w:p>
    <w:p w14:paraId="5CA123F9" w14:textId="50E5E895" w:rsidR="00430674" w:rsidRDefault="00430674" w:rsidP="00277585">
      <w:pPr>
        <w:pStyle w:val="a0"/>
        <w:ind w:firstLineChars="0" w:firstLine="0"/>
        <w:jc w:val="center"/>
        <w:rPr>
          <w:rFonts w:hint="eastAsia"/>
        </w:rPr>
      </w:pPr>
      <w:r>
        <w:rPr>
          <w:rFonts w:hint="eastAsia"/>
        </w:rPr>
        <w:t>需要说明的问题：</w:t>
      </w:r>
    </w:p>
    <w:p w14:paraId="2CEDEBA3" w14:textId="176489D2" w:rsidR="00430674" w:rsidRDefault="00B11B1D">
      <w:pPr>
        <w:pStyle w:val="a0"/>
        <w:numPr>
          <w:ilvl w:val="0"/>
          <w:numId w:val="6"/>
        </w:numPr>
        <w:ind w:firstLineChars="0"/>
        <w:rPr>
          <w:rFonts w:hint="eastAsia"/>
        </w:rPr>
      </w:pPr>
      <w:r w:rsidRPr="00B11B1D">
        <w:t>用户端与管理端认证链路并行，令牌用途必须隔离</w:t>
      </w:r>
    </w:p>
    <w:p w14:paraId="3E75A06F" w14:textId="2B4F2900" w:rsidR="00430674" w:rsidRDefault="00A42EC4">
      <w:pPr>
        <w:pStyle w:val="a0"/>
        <w:numPr>
          <w:ilvl w:val="0"/>
          <w:numId w:val="6"/>
        </w:numPr>
        <w:ind w:firstLineChars="0"/>
      </w:pPr>
      <w:r w:rsidRPr="00A42EC4">
        <w:t>登录、刷新、退出必须保证刷新令牌生命周期一致</w:t>
      </w:r>
    </w:p>
    <w:p w14:paraId="33D8C2CA" w14:textId="77777777" w:rsidR="006E35FF" w:rsidRDefault="006E35FF">
      <w:pPr>
        <w:pStyle w:val="a0"/>
        <w:numPr>
          <w:ilvl w:val="0"/>
          <w:numId w:val="6"/>
        </w:numPr>
        <w:ind w:firstLineChars="0"/>
      </w:pPr>
      <w:r w:rsidRPr="006E35FF">
        <w:t>管理端认证接口：</w:t>
      </w:r>
      <w:r w:rsidRPr="006E35FF">
        <w:t>POST /auth/login</w:t>
      </w:r>
      <w:r w:rsidRPr="006E35FF">
        <w:t>、</w:t>
      </w:r>
      <w:r w:rsidRPr="006E35FF">
        <w:t>POST /auth/refreshToken</w:t>
      </w:r>
      <w:r w:rsidRPr="006E35FF">
        <w:t>、</w:t>
      </w:r>
    </w:p>
    <w:p w14:paraId="79C62372" w14:textId="18DD14F2" w:rsidR="00353D4E" w:rsidRDefault="00353D4E" w:rsidP="00353D4E">
      <w:pPr>
        <w:pStyle w:val="a0"/>
        <w:ind w:left="1200" w:firstLineChars="800" w:firstLine="1920"/>
        <w:rPr>
          <w:rFonts w:hint="eastAsia"/>
        </w:rPr>
      </w:pPr>
      <w:r w:rsidRPr="006E35FF">
        <w:t>GET /auth/getUserInfo</w:t>
      </w:r>
    </w:p>
    <w:p w14:paraId="76650BC4" w14:textId="0C09D914" w:rsidR="00A42EC4" w:rsidRDefault="00895456">
      <w:pPr>
        <w:pStyle w:val="a0"/>
        <w:numPr>
          <w:ilvl w:val="0"/>
          <w:numId w:val="6"/>
        </w:numPr>
        <w:ind w:firstLineChars="0"/>
      </w:pPr>
      <w:r w:rsidRPr="00895456">
        <w:t>认证规则：密码散列存储，登录校验图形验证码，签发</w:t>
      </w:r>
      <w:r w:rsidRPr="00895456">
        <w:t xml:space="preserve"> JWT</w:t>
      </w:r>
      <w:r w:rsidRPr="00895456">
        <w:t>，并写入刷新令牌表</w:t>
      </w:r>
    </w:p>
    <w:p w14:paraId="7C1E42F4" w14:textId="10CD196A" w:rsidR="00895456" w:rsidRDefault="00895456">
      <w:pPr>
        <w:pStyle w:val="a0"/>
        <w:numPr>
          <w:ilvl w:val="0"/>
          <w:numId w:val="6"/>
        </w:numPr>
        <w:ind w:firstLineChars="0"/>
        <w:rPr>
          <w:rFonts w:hint="eastAsia"/>
        </w:rPr>
      </w:pPr>
      <w:r w:rsidRPr="00895456">
        <w:t>安全限制：注册校验学号</w:t>
      </w:r>
      <w:r w:rsidRPr="00895456">
        <w:t>/</w:t>
      </w:r>
      <w:r w:rsidRPr="00895456">
        <w:t>手机号唯一性；刷新令牌过期或撤销后不可再用</w:t>
      </w:r>
    </w:p>
    <w:p w14:paraId="4198A275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19" w:name="_Toc21325"/>
      <w:bookmarkStart w:id="20" w:name="_Toc6032"/>
      <w:r>
        <w:rPr>
          <w:rFonts w:hint="eastAsia"/>
        </w:rPr>
        <w:t>3.1.2</w:t>
      </w:r>
      <w:r w:rsidR="002D48C7">
        <w:t xml:space="preserve"> </w:t>
      </w:r>
      <w:r>
        <w:rPr>
          <w:rFonts w:hint="eastAsia"/>
        </w:rPr>
        <w:t>功能描述</w:t>
      </w:r>
      <w:bookmarkEnd w:id="19"/>
      <w:bookmarkEnd w:id="20"/>
    </w:p>
    <w:p w14:paraId="4342CA47" w14:textId="77777777" w:rsidR="00C4060F" w:rsidRDefault="00C4060F">
      <w:pPr>
        <w:pStyle w:val="a0"/>
        <w:numPr>
          <w:ilvl w:val="1"/>
          <w:numId w:val="5"/>
        </w:numPr>
        <w:ind w:firstLineChars="0"/>
      </w:pPr>
      <w:r w:rsidRPr="00A42EC4">
        <w:t>用户端认证接口</w:t>
      </w:r>
      <w:r w:rsidR="00430674">
        <w:rPr>
          <w:rFonts w:hint="eastAsia"/>
        </w:rPr>
        <w:t>：</w:t>
      </w:r>
    </w:p>
    <w:p w14:paraId="6D4E8779" w14:textId="77777777" w:rsidR="00C4060F" w:rsidRDefault="00C4060F" w:rsidP="00C4060F">
      <w:pPr>
        <w:pStyle w:val="a0"/>
        <w:ind w:left="1200" w:firstLineChars="175"/>
      </w:pPr>
      <w:r w:rsidRPr="00A42EC4">
        <w:t>GET /api/user-auth/captcha</w:t>
      </w:r>
      <w:r w:rsidRPr="00A42EC4">
        <w:t>、</w:t>
      </w:r>
      <w:r w:rsidRPr="00A42EC4">
        <w:t>POST /api/user-auth/register</w:t>
      </w:r>
      <w:r w:rsidRPr="00A42EC4">
        <w:t>、</w:t>
      </w:r>
    </w:p>
    <w:p w14:paraId="78B00CB6" w14:textId="77777777" w:rsidR="00C4060F" w:rsidRDefault="00C4060F" w:rsidP="00C4060F">
      <w:pPr>
        <w:pStyle w:val="a0"/>
        <w:ind w:left="1200" w:firstLineChars="0"/>
      </w:pPr>
      <w:r w:rsidRPr="00A42EC4">
        <w:t>POST /api/user-auth/login</w:t>
      </w:r>
      <w:r w:rsidRPr="00A42EC4">
        <w:t>、</w:t>
      </w:r>
      <w:r w:rsidRPr="00A42EC4">
        <w:t>POST /api/user-auth/refresh-token</w:t>
      </w:r>
      <w:r w:rsidRPr="00A42EC4">
        <w:t>、</w:t>
      </w:r>
    </w:p>
    <w:p w14:paraId="14E4A7B8" w14:textId="77777777" w:rsidR="00C4060F" w:rsidRDefault="00C4060F" w:rsidP="00C4060F">
      <w:pPr>
        <w:pStyle w:val="a0"/>
        <w:ind w:left="1200" w:firstLineChars="0"/>
      </w:pPr>
      <w:r w:rsidRPr="00A42EC4">
        <w:t>POST /api/user-auth/logout</w:t>
      </w:r>
    </w:p>
    <w:p w14:paraId="0C980806" w14:textId="6B865885" w:rsidR="006D1F6F" w:rsidRDefault="006D1F6F" w:rsidP="009433B2">
      <w:pPr>
        <w:pStyle w:val="a0"/>
        <w:numPr>
          <w:ilvl w:val="1"/>
          <w:numId w:val="5"/>
        </w:numPr>
        <w:ind w:firstLineChars="0"/>
        <w:rPr>
          <w:rFonts w:hint="eastAsia"/>
        </w:rPr>
      </w:pPr>
      <w:r w:rsidRPr="006E35FF">
        <w:t>管理端认证接口</w:t>
      </w:r>
      <w:r w:rsidR="00430674">
        <w:rPr>
          <w:rFonts w:hint="eastAsia"/>
        </w:rPr>
        <w:t>：</w:t>
      </w:r>
      <w:r w:rsidRPr="006E35FF">
        <w:t>POST /auth/login</w:t>
      </w:r>
      <w:r w:rsidRPr="006E35FF">
        <w:t>、</w:t>
      </w:r>
      <w:r w:rsidRPr="006E35FF">
        <w:t>POST /auth/refreshToken</w:t>
      </w:r>
      <w:r w:rsidRPr="006E35FF">
        <w:t>、</w:t>
      </w:r>
      <w:r w:rsidR="009433B2">
        <w:rPr>
          <w:rFonts w:hint="eastAsia"/>
        </w:rPr>
        <w:t xml:space="preserve">               </w:t>
      </w:r>
      <w:r w:rsidRPr="006E35FF">
        <w:t>GET /auth/getUserInfo</w:t>
      </w:r>
    </w:p>
    <w:p w14:paraId="1BD16975" w14:textId="2E05759F" w:rsidR="00430674" w:rsidRDefault="003A1A18">
      <w:pPr>
        <w:pStyle w:val="a0"/>
        <w:numPr>
          <w:ilvl w:val="1"/>
          <w:numId w:val="5"/>
        </w:numPr>
        <w:ind w:firstLineChars="0"/>
        <w:rPr>
          <w:rFonts w:hint="eastAsia"/>
        </w:rPr>
      </w:pPr>
      <w:r w:rsidRPr="00895456">
        <w:t>认证规则</w:t>
      </w:r>
      <w:r w:rsidR="00430674">
        <w:rPr>
          <w:rFonts w:hint="eastAsia"/>
        </w:rPr>
        <w:t>：</w:t>
      </w:r>
      <w:r w:rsidRPr="00895456">
        <w:t>密码散列存储，登录校验图形验证码，签发</w:t>
      </w:r>
      <w:r w:rsidRPr="00895456">
        <w:t xml:space="preserve"> JWT</w:t>
      </w:r>
      <w:r w:rsidRPr="00895456">
        <w:t>，并写入刷新令牌表</w:t>
      </w:r>
    </w:p>
    <w:p w14:paraId="43CAB064" w14:textId="432E4A48" w:rsidR="00430674" w:rsidRDefault="003A1A18" w:rsidP="003A1A18">
      <w:pPr>
        <w:pStyle w:val="a0"/>
        <w:numPr>
          <w:ilvl w:val="1"/>
          <w:numId w:val="5"/>
        </w:numPr>
        <w:ind w:firstLineChars="0"/>
        <w:rPr>
          <w:rFonts w:hint="eastAsia"/>
        </w:rPr>
      </w:pPr>
      <w:r w:rsidRPr="00895456">
        <w:t>安全限制</w:t>
      </w:r>
      <w:r w:rsidR="00430674">
        <w:rPr>
          <w:rFonts w:hint="eastAsia"/>
        </w:rPr>
        <w:t>：</w:t>
      </w:r>
      <w:r w:rsidRPr="003A1A18">
        <w:t>注册校验学号</w:t>
      </w:r>
      <w:r w:rsidRPr="003A1A18">
        <w:t>/</w:t>
      </w:r>
      <w:r w:rsidRPr="003A1A18">
        <w:t>手机号唯一性；刷新令牌过期或撤销后不可再用</w:t>
      </w:r>
    </w:p>
    <w:p w14:paraId="51DDD1DB" w14:textId="16741804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21" w:name="_Toc9223"/>
      <w:bookmarkStart w:id="22" w:name="_Toc11976"/>
      <w:r>
        <w:rPr>
          <w:rFonts w:hint="eastAsia"/>
        </w:rPr>
        <w:lastRenderedPageBreak/>
        <w:t>3.</w:t>
      </w:r>
      <w:r w:rsidR="002D48C7">
        <w:t>1</w:t>
      </w:r>
      <w:r w:rsidR="002D48C7">
        <w:rPr>
          <w:rFonts w:hint="eastAsia"/>
        </w:rPr>
        <w:t>.</w:t>
      </w:r>
      <w:r w:rsidR="002D48C7">
        <w:t xml:space="preserve">3 </w:t>
      </w:r>
      <w:r>
        <w:rPr>
          <w:rFonts w:hint="eastAsia"/>
        </w:rPr>
        <w:t>界面设计</w:t>
      </w:r>
      <w:bookmarkEnd w:id="21"/>
      <w:bookmarkEnd w:id="22"/>
    </w:p>
    <w:p w14:paraId="45C89D1E" w14:textId="77777777" w:rsidR="00430674" w:rsidRDefault="00430674">
      <w:pPr>
        <w:pStyle w:val="a0"/>
        <w:numPr>
          <w:ilvl w:val="2"/>
          <w:numId w:val="5"/>
        </w:numPr>
        <w:ind w:firstLineChars="0"/>
        <w:rPr>
          <w:rFonts w:hint="eastAsia"/>
        </w:rPr>
      </w:pPr>
      <w:r>
        <w:rPr>
          <w:rFonts w:hint="eastAsia"/>
        </w:rPr>
        <w:t>基础信息处理</w:t>
      </w:r>
      <w:r>
        <w:rPr>
          <w:rFonts w:hint="eastAsia"/>
        </w:rPr>
        <w:t xml:space="preserve"> </w:t>
      </w:r>
    </w:p>
    <w:p w14:paraId="3C406A94" w14:textId="77777777" w:rsidR="00430674" w:rsidRDefault="00430674">
      <w:pPr>
        <w:pStyle w:val="a0"/>
        <w:ind w:left="2040" w:firstLineChars="0" w:firstLine="0"/>
        <w:rPr>
          <w:rFonts w:hint="eastAsia"/>
        </w:rPr>
      </w:pPr>
      <w:r>
        <w:rPr>
          <w:rFonts w:hint="eastAsia"/>
        </w:rPr>
        <w:t>动作说明：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2842"/>
        <w:gridCol w:w="2843"/>
        <w:gridCol w:w="2843"/>
      </w:tblGrid>
      <w:tr w:rsidR="00430674" w14:paraId="147A6A8B" w14:textId="77777777">
        <w:tc>
          <w:tcPr>
            <w:tcW w:w="284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E459213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动作编号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E01A25E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动作名称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FBEC438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动作描述</w:t>
            </w:r>
          </w:p>
        </w:tc>
      </w:tr>
      <w:tr w:rsidR="00430674" w14:paraId="3D86A095" w14:textId="77777777">
        <w:tc>
          <w:tcPr>
            <w:tcW w:w="2842" w:type="dxa"/>
            <w:tcBorders>
              <w:left w:val="nil"/>
              <w:right w:val="nil"/>
            </w:tcBorders>
            <w:shd w:val="clear" w:color="auto" w:fill="E6EED5"/>
          </w:tcPr>
          <w:p w14:paraId="375613F0" w14:textId="6B9EFCEA" w:rsidR="00430674" w:rsidRDefault="0043475F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43475F">
              <w:rPr>
                <w:b/>
                <w:bCs/>
                <w:color w:val="76923C"/>
              </w:rPr>
              <w:t>01-01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7C47B5ED" w14:textId="2416A2DF" w:rsidR="00430674" w:rsidRDefault="0043475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43475F">
              <w:rPr>
                <w:color w:val="76923C"/>
              </w:rPr>
              <w:t>用户登录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661B39D5" w14:textId="7D921947" w:rsidR="00430674" w:rsidRDefault="0043475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43475F">
              <w:rPr>
                <w:color w:val="76923C"/>
              </w:rPr>
              <w:t>输入学号</w:t>
            </w:r>
            <w:r w:rsidRPr="0043475F">
              <w:rPr>
                <w:color w:val="76923C"/>
              </w:rPr>
              <w:t>/</w:t>
            </w:r>
            <w:r w:rsidRPr="0043475F">
              <w:rPr>
                <w:color w:val="76923C"/>
              </w:rPr>
              <w:t>手机号、密码与验证码后提交认证</w:t>
            </w:r>
          </w:p>
        </w:tc>
      </w:tr>
      <w:tr w:rsidR="00430674" w14:paraId="5AFC3B36" w14:textId="77777777">
        <w:tc>
          <w:tcPr>
            <w:tcW w:w="2842" w:type="dxa"/>
          </w:tcPr>
          <w:p w14:paraId="70CB45CC" w14:textId="6CDE95D4" w:rsidR="00430674" w:rsidRDefault="0043475F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43475F">
              <w:rPr>
                <w:b/>
                <w:bCs/>
                <w:color w:val="76923C"/>
              </w:rPr>
              <w:t>01-02</w:t>
            </w:r>
          </w:p>
        </w:tc>
        <w:tc>
          <w:tcPr>
            <w:tcW w:w="2843" w:type="dxa"/>
          </w:tcPr>
          <w:p w14:paraId="4141A2DD" w14:textId="126B71BB" w:rsidR="00430674" w:rsidRDefault="0043475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43475F">
              <w:rPr>
                <w:color w:val="76923C"/>
              </w:rPr>
              <w:t>管理员登录</w:t>
            </w:r>
          </w:p>
        </w:tc>
        <w:tc>
          <w:tcPr>
            <w:tcW w:w="2843" w:type="dxa"/>
          </w:tcPr>
          <w:p w14:paraId="0E11C697" w14:textId="7963A0C8" w:rsidR="00430674" w:rsidRDefault="0043475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43475F">
              <w:rPr>
                <w:color w:val="76923C"/>
              </w:rPr>
              <w:t>输入管理员账号、密码与验证码后提交认证</w:t>
            </w:r>
          </w:p>
        </w:tc>
      </w:tr>
      <w:tr w:rsidR="00430674" w14:paraId="5E66BD09" w14:textId="77777777">
        <w:tc>
          <w:tcPr>
            <w:tcW w:w="2842" w:type="dxa"/>
            <w:tcBorders>
              <w:left w:val="nil"/>
              <w:right w:val="nil"/>
            </w:tcBorders>
            <w:shd w:val="clear" w:color="auto" w:fill="E6EED5"/>
          </w:tcPr>
          <w:p w14:paraId="197874D7" w14:textId="0EBE08C1" w:rsidR="00430674" w:rsidRDefault="0043475F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43475F">
              <w:rPr>
                <w:b/>
                <w:bCs/>
                <w:color w:val="76923C"/>
              </w:rPr>
              <w:t>01-03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3D271700" w14:textId="36807491" w:rsidR="00430674" w:rsidRDefault="0043475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43475F">
              <w:rPr>
                <w:color w:val="76923C"/>
              </w:rPr>
              <w:t>登录失败提示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1FAA2C00" w14:textId="2FF376EE" w:rsidR="00430674" w:rsidRDefault="0043475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43475F">
              <w:rPr>
                <w:color w:val="76923C"/>
              </w:rPr>
              <w:t>登录失败时返回错误信息并允许重新输入</w:t>
            </w:r>
          </w:p>
        </w:tc>
      </w:tr>
    </w:tbl>
    <w:p w14:paraId="6898054B" w14:textId="77777777" w:rsidR="00430674" w:rsidRDefault="00430674">
      <w:pPr>
        <w:pStyle w:val="a0"/>
        <w:numPr>
          <w:ilvl w:val="2"/>
          <w:numId w:val="5"/>
        </w:numPr>
        <w:ind w:firstLineChars="0"/>
        <w:rPr>
          <w:rFonts w:hint="eastAsia"/>
        </w:rPr>
      </w:pPr>
      <w:r>
        <w:rPr>
          <w:rFonts w:hint="eastAsia"/>
        </w:rPr>
        <w:t>数据要求</w:t>
      </w:r>
    </w:p>
    <w:p w14:paraId="2B100010" w14:textId="0A18F721" w:rsidR="00430674" w:rsidRDefault="00430674">
      <w:pPr>
        <w:pStyle w:val="a0"/>
        <w:numPr>
          <w:ilvl w:val="3"/>
          <w:numId w:val="5"/>
        </w:numPr>
        <w:ind w:firstLineChars="0"/>
        <w:rPr>
          <w:rFonts w:hint="eastAsia"/>
        </w:rPr>
      </w:pPr>
      <w:r>
        <w:rPr>
          <w:rFonts w:hint="eastAsia"/>
        </w:rPr>
        <w:t>功能类型：</w:t>
      </w:r>
      <w:r w:rsidR="00234865" w:rsidRPr="00234865">
        <w:t>数据录入与数据校验</w:t>
      </w:r>
    </w:p>
    <w:p w14:paraId="1FDF3C48" w14:textId="77777777" w:rsidR="00430674" w:rsidRDefault="00430674">
      <w:pPr>
        <w:pStyle w:val="a0"/>
        <w:numPr>
          <w:ilvl w:val="3"/>
          <w:numId w:val="5"/>
        </w:numPr>
        <w:ind w:firstLineChars="0"/>
        <w:rPr>
          <w:rFonts w:hint="eastAsia"/>
        </w:rPr>
      </w:pPr>
      <w:r>
        <w:rPr>
          <w:rFonts w:hint="eastAsia"/>
        </w:rPr>
        <w:t>数据描述：</w:t>
      </w:r>
    </w:p>
    <w:p w14:paraId="52186129" w14:textId="314F10C4" w:rsidR="00430674" w:rsidRDefault="00234865">
      <w:pPr>
        <w:pStyle w:val="a0"/>
        <w:ind w:left="2100" w:firstLineChars="0" w:firstLine="0"/>
      </w:pPr>
      <w:r w:rsidRPr="00234865">
        <w:t>页面显示录入字段如下：</w:t>
      </w:r>
    </w:p>
    <w:tbl>
      <w:tblPr>
        <w:tblW w:w="0" w:type="auto"/>
        <w:tblInd w:w="0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000" w:firstRow="0" w:lastRow="0" w:firstColumn="0" w:lastColumn="0" w:noHBand="0" w:noVBand="0"/>
      </w:tblPr>
      <w:tblGrid>
        <w:gridCol w:w="1809"/>
        <w:gridCol w:w="1030"/>
        <w:gridCol w:w="1421"/>
        <w:gridCol w:w="1420"/>
        <w:gridCol w:w="1658"/>
        <w:gridCol w:w="1184"/>
      </w:tblGrid>
      <w:tr w:rsidR="00234865" w:rsidRPr="00FF6A82" w14:paraId="4E1FE506" w14:textId="77777777" w:rsidTr="00FF6A82">
        <w:tc>
          <w:tcPr>
            <w:tcW w:w="1809" w:type="dxa"/>
            <w:shd w:val="clear" w:color="auto" w:fill="EED2D1"/>
          </w:tcPr>
          <w:p w14:paraId="4DE2DECB" w14:textId="77777777" w:rsidR="00234865" w:rsidRPr="00FF6A82" w:rsidRDefault="00234865" w:rsidP="00234865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FF6A82">
              <w:rPr>
                <w:b/>
                <w:bCs/>
                <w:color w:val="943634"/>
              </w:rPr>
              <w:t>字段名称</w:t>
            </w:r>
          </w:p>
        </w:tc>
        <w:tc>
          <w:tcPr>
            <w:tcW w:w="1030" w:type="dxa"/>
            <w:shd w:val="clear" w:color="auto" w:fill="EED2D1"/>
          </w:tcPr>
          <w:p w14:paraId="1389F6AD" w14:textId="77777777" w:rsidR="00234865" w:rsidRPr="00FF6A82" w:rsidRDefault="00234865" w:rsidP="00234865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FF6A82">
              <w:rPr>
                <w:b/>
                <w:bCs/>
                <w:color w:val="943634"/>
              </w:rPr>
              <w:t>长度</w:t>
            </w:r>
          </w:p>
        </w:tc>
        <w:tc>
          <w:tcPr>
            <w:tcW w:w="1421" w:type="dxa"/>
            <w:shd w:val="clear" w:color="auto" w:fill="EED2D1"/>
          </w:tcPr>
          <w:p w14:paraId="2EC91806" w14:textId="77777777" w:rsidR="00234865" w:rsidRPr="00FF6A82" w:rsidRDefault="00234865" w:rsidP="00234865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FF6A82">
              <w:rPr>
                <w:b/>
                <w:bCs/>
                <w:color w:val="943634"/>
              </w:rPr>
              <w:t>录入方式</w:t>
            </w:r>
          </w:p>
        </w:tc>
        <w:tc>
          <w:tcPr>
            <w:tcW w:w="1420" w:type="dxa"/>
            <w:shd w:val="clear" w:color="auto" w:fill="EED2D1"/>
          </w:tcPr>
          <w:p w14:paraId="73AB7B76" w14:textId="77777777" w:rsidR="00234865" w:rsidRPr="00FF6A82" w:rsidRDefault="00234865" w:rsidP="00234865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FF6A82">
              <w:rPr>
                <w:b/>
                <w:bCs/>
                <w:color w:val="943634"/>
              </w:rPr>
              <w:t>是否非空项</w:t>
            </w:r>
          </w:p>
        </w:tc>
        <w:tc>
          <w:tcPr>
            <w:tcW w:w="1658" w:type="dxa"/>
            <w:shd w:val="clear" w:color="auto" w:fill="EED2D1"/>
          </w:tcPr>
          <w:p w14:paraId="14AC638B" w14:textId="77777777" w:rsidR="00234865" w:rsidRPr="00FF6A82" w:rsidRDefault="00234865" w:rsidP="00234865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FF6A82">
              <w:rPr>
                <w:b/>
                <w:bCs/>
                <w:color w:val="943634"/>
              </w:rPr>
              <w:t>数据检验</w:t>
            </w:r>
          </w:p>
        </w:tc>
        <w:tc>
          <w:tcPr>
            <w:tcW w:w="1184" w:type="dxa"/>
            <w:shd w:val="clear" w:color="auto" w:fill="EED2D1"/>
          </w:tcPr>
          <w:p w14:paraId="347380C5" w14:textId="77777777" w:rsidR="00234865" w:rsidRPr="00FF6A82" w:rsidRDefault="00234865" w:rsidP="00234865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FF6A82">
              <w:rPr>
                <w:b/>
                <w:bCs/>
                <w:color w:val="943634"/>
              </w:rPr>
              <w:t>默认显示</w:t>
            </w:r>
          </w:p>
        </w:tc>
      </w:tr>
      <w:tr w:rsidR="00234865" w:rsidRPr="00FF6A82" w14:paraId="7216422B" w14:textId="77777777" w:rsidTr="00FF6A82">
        <w:tc>
          <w:tcPr>
            <w:tcW w:w="1809" w:type="dxa"/>
          </w:tcPr>
          <w:p w14:paraId="38A200C1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登录标识（学号</w:t>
            </w:r>
            <w:r w:rsidRPr="00FF6A82">
              <w:rPr>
                <w:color w:val="0D0D0D"/>
                <w:sz w:val="21"/>
                <w:szCs w:val="21"/>
              </w:rPr>
              <w:t>/</w:t>
            </w:r>
            <w:r w:rsidRPr="00FF6A82">
              <w:rPr>
                <w:color w:val="0D0D0D"/>
                <w:sz w:val="21"/>
                <w:szCs w:val="21"/>
              </w:rPr>
              <w:t>手机号</w:t>
            </w:r>
            <w:r w:rsidRPr="00FF6A82">
              <w:rPr>
                <w:color w:val="0D0D0D"/>
                <w:sz w:val="21"/>
                <w:szCs w:val="21"/>
              </w:rPr>
              <w:t>/</w:t>
            </w:r>
            <w:r w:rsidRPr="00FF6A82">
              <w:rPr>
                <w:color w:val="0D0D0D"/>
                <w:sz w:val="21"/>
                <w:szCs w:val="21"/>
              </w:rPr>
              <w:t>管理员账号）</w:t>
            </w:r>
          </w:p>
        </w:tc>
        <w:tc>
          <w:tcPr>
            <w:tcW w:w="1030" w:type="dxa"/>
          </w:tcPr>
          <w:p w14:paraId="3A03C355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20</w:t>
            </w:r>
          </w:p>
        </w:tc>
        <w:tc>
          <w:tcPr>
            <w:tcW w:w="1421" w:type="dxa"/>
          </w:tcPr>
          <w:p w14:paraId="3D6957D7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文本框</w:t>
            </w:r>
          </w:p>
        </w:tc>
        <w:tc>
          <w:tcPr>
            <w:tcW w:w="1420" w:type="dxa"/>
          </w:tcPr>
          <w:p w14:paraId="0D5BA348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Y</w:t>
            </w:r>
          </w:p>
        </w:tc>
        <w:tc>
          <w:tcPr>
            <w:tcW w:w="1658" w:type="dxa"/>
          </w:tcPr>
          <w:p w14:paraId="0F93C246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非空；学号</w:t>
            </w:r>
            <w:r w:rsidRPr="00FF6A82">
              <w:rPr>
                <w:color w:val="0D0D0D"/>
                <w:sz w:val="21"/>
                <w:szCs w:val="21"/>
              </w:rPr>
              <w:t>/</w:t>
            </w:r>
            <w:r w:rsidRPr="00FF6A82">
              <w:rPr>
                <w:color w:val="0D0D0D"/>
                <w:sz w:val="21"/>
                <w:szCs w:val="21"/>
              </w:rPr>
              <w:t>手机号格式校验</w:t>
            </w:r>
          </w:p>
        </w:tc>
        <w:tc>
          <w:tcPr>
            <w:tcW w:w="1184" w:type="dxa"/>
          </w:tcPr>
          <w:p w14:paraId="3290A4FD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N</w:t>
            </w:r>
          </w:p>
        </w:tc>
      </w:tr>
      <w:tr w:rsidR="00234865" w:rsidRPr="00FF6A82" w14:paraId="5A03A794" w14:textId="77777777" w:rsidTr="00FF6A82">
        <w:tc>
          <w:tcPr>
            <w:tcW w:w="1809" w:type="dxa"/>
          </w:tcPr>
          <w:p w14:paraId="5AF557AB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登录密码</w:t>
            </w:r>
          </w:p>
        </w:tc>
        <w:tc>
          <w:tcPr>
            <w:tcW w:w="1030" w:type="dxa"/>
          </w:tcPr>
          <w:p w14:paraId="11311244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32</w:t>
            </w:r>
          </w:p>
        </w:tc>
        <w:tc>
          <w:tcPr>
            <w:tcW w:w="1421" w:type="dxa"/>
          </w:tcPr>
          <w:p w14:paraId="229677B2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password</w:t>
            </w:r>
          </w:p>
        </w:tc>
        <w:tc>
          <w:tcPr>
            <w:tcW w:w="1420" w:type="dxa"/>
          </w:tcPr>
          <w:p w14:paraId="017ABBF6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Y</w:t>
            </w:r>
          </w:p>
        </w:tc>
        <w:tc>
          <w:tcPr>
            <w:tcW w:w="1658" w:type="dxa"/>
          </w:tcPr>
          <w:p w14:paraId="5C898D1B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非空；密码长度校验</w:t>
            </w:r>
          </w:p>
        </w:tc>
        <w:tc>
          <w:tcPr>
            <w:tcW w:w="1184" w:type="dxa"/>
          </w:tcPr>
          <w:p w14:paraId="23F71C41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N</w:t>
            </w:r>
          </w:p>
        </w:tc>
      </w:tr>
      <w:tr w:rsidR="00234865" w:rsidRPr="00FF6A82" w14:paraId="20C8BA87" w14:textId="77777777" w:rsidTr="00FF6A82">
        <w:tc>
          <w:tcPr>
            <w:tcW w:w="1809" w:type="dxa"/>
          </w:tcPr>
          <w:p w14:paraId="5940BAEC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图形验证码</w:t>
            </w:r>
          </w:p>
        </w:tc>
        <w:tc>
          <w:tcPr>
            <w:tcW w:w="1030" w:type="dxa"/>
          </w:tcPr>
          <w:p w14:paraId="234FC7A1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4</w:t>
            </w:r>
          </w:p>
        </w:tc>
        <w:tc>
          <w:tcPr>
            <w:tcW w:w="1421" w:type="dxa"/>
          </w:tcPr>
          <w:p w14:paraId="46AA2170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文本框</w:t>
            </w:r>
          </w:p>
        </w:tc>
        <w:tc>
          <w:tcPr>
            <w:tcW w:w="1420" w:type="dxa"/>
          </w:tcPr>
          <w:p w14:paraId="07D19723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Y</w:t>
            </w:r>
          </w:p>
        </w:tc>
        <w:tc>
          <w:tcPr>
            <w:tcW w:w="1658" w:type="dxa"/>
          </w:tcPr>
          <w:p w14:paraId="0E9FDE34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长度与验证码一致</w:t>
            </w:r>
          </w:p>
        </w:tc>
        <w:tc>
          <w:tcPr>
            <w:tcW w:w="1184" w:type="dxa"/>
          </w:tcPr>
          <w:p w14:paraId="261C251E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N</w:t>
            </w:r>
          </w:p>
        </w:tc>
      </w:tr>
      <w:tr w:rsidR="00234865" w:rsidRPr="00FF6A82" w14:paraId="1EBBED86" w14:textId="77777777" w:rsidTr="00FF6A82">
        <w:tc>
          <w:tcPr>
            <w:tcW w:w="1809" w:type="dxa"/>
          </w:tcPr>
          <w:p w14:paraId="4FA8A396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验证码</w:t>
            </w:r>
            <w:r w:rsidRPr="00FF6A82">
              <w:rPr>
                <w:color w:val="0D0D0D"/>
                <w:sz w:val="21"/>
                <w:szCs w:val="21"/>
              </w:rPr>
              <w:t>ID</w:t>
            </w:r>
          </w:p>
        </w:tc>
        <w:tc>
          <w:tcPr>
            <w:tcW w:w="1030" w:type="dxa"/>
          </w:tcPr>
          <w:p w14:paraId="13988377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64</w:t>
            </w:r>
          </w:p>
        </w:tc>
        <w:tc>
          <w:tcPr>
            <w:tcW w:w="1421" w:type="dxa"/>
          </w:tcPr>
          <w:p w14:paraId="5CF83B21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隐藏域</w:t>
            </w:r>
          </w:p>
        </w:tc>
        <w:tc>
          <w:tcPr>
            <w:tcW w:w="1420" w:type="dxa"/>
          </w:tcPr>
          <w:p w14:paraId="3A014518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Y</w:t>
            </w:r>
          </w:p>
        </w:tc>
        <w:tc>
          <w:tcPr>
            <w:tcW w:w="1658" w:type="dxa"/>
          </w:tcPr>
          <w:p w14:paraId="5DC476F8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非空；服务端下发</w:t>
            </w:r>
          </w:p>
        </w:tc>
        <w:tc>
          <w:tcPr>
            <w:tcW w:w="1184" w:type="dxa"/>
          </w:tcPr>
          <w:p w14:paraId="5514EC59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系统生成</w:t>
            </w:r>
          </w:p>
        </w:tc>
      </w:tr>
      <w:tr w:rsidR="00234865" w:rsidRPr="00FF6A82" w14:paraId="465649A2" w14:textId="77777777" w:rsidTr="00FF6A82">
        <w:tc>
          <w:tcPr>
            <w:tcW w:w="1809" w:type="dxa"/>
          </w:tcPr>
          <w:p w14:paraId="2A93E354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登录类型</w:t>
            </w:r>
          </w:p>
        </w:tc>
        <w:tc>
          <w:tcPr>
            <w:tcW w:w="1030" w:type="dxa"/>
          </w:tcPr>
          <w:p w14:paraId="0684E975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10</w:t>
            </w:r>
          </w:p>
        </w:tc>
        <w:tc>
          <w:tcPr>
            <w:tcW w:w="1421" w:type="dxa"/>
          </w:tcPr>
          <w:p w14:paraId="33FCDC1C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单选框</w:t>
            </w:r>
          </w:p>
        </w:tc>
        <w:tc>
          <w:tcPr>
            <w:tcW w:w="1420" w:type="dxa"/>
          </w:tcPr>
          <w:p w14:paraId="0694F744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Y</w:t>
            </w:r>
          </w:p>
        </w:tc>
        <w:tc>
          <w:tcPr>
            <w:tcW w:w="1658" w:type="dxa"/>
          </w:tcPr>
          <w:p w14:paraId="1BDE9E0F" w14:textId="77777777" w:rsidR="00234865" w:rsidRPr="00FF6A82" w:rsidRDefault="00234865" w:rsidP="00234865">
            <w:pPr>
              <w:pStyle w:val="a0"/>
              <w:ind w:firstLineChars="0" w:firstLine="0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用户端</w:t>
            </w:r>
            <w:r w:rsidRPr="00FF6A82">
              <w:rPr>
                <w:color w:val="0D0D0D"/>
                <w:sz w:val="21"/>
                <w:szCs w:val="21"/>
              </w:rPr>
              <w:t>/</w:t>
            </w:r>
            <w:r w:rsidRPr="00FF6A82">
              <w:rPr>
                <w:color w:val="0D0D0D"/>
                <w:sz w:val="21"/>
                <w:szCs w:val="21"/>
              </w:rPr>
              <w:t>管理端枚举值</w:t>
            </w:r>
          </w:p>
        </w:tc>
        <w:tc>
          <w:tcPr>
            <w:tcW w:w="1184" w:type="dxa"/>
          </w:tcPr>
          <w:p w14:paraId="46625B53" w14:textId="77777777" w:rsidR="00234865" w:rsidRPr="00FF6A82" w:rsidRDefault="00234865" w:rsidP="00FF6A82">
            <w:pPr>
              <w:pStyle w:val="a0"/>
              <w:ind w:firstLineChars="0" w:firstLine="0"/>
              <w:jc w:val="center"/>
              <w:rPr>
                <w:color w:val="0D0D0D"/>
                <w:sz w:val="21"/>
                <w:szCs w:val="21"/>
              </w:rPr>
            </w:pPr>
            <w:r w:rsidRPr="00FF6A82">
              <w:rPr>
                <w:color w:val="0D0D0D"/>
                <w:sz w:val="21"/>
                <w:szCs w:val="21"/>
              </w:rPr>
              <w:t>用户端</w:t>
            </w:r>
          </w:p>
        </w:tc>
      </w:tr>
    </w:tbl>
    <w:p w14:paraId="1E92F80B" w14:textId="710AFE10" w:rsidR="00430674" w:rsidRDefault="002D48C7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23" w:name="_Toc2968"/>
      <w:bookmarkStart w:id="24" w:name="_Toc32650"/>
      <w:r>
        <w:rPr>
          <w:rFonts w:hint="eastAsia"/>
        </w:rPr>
        <w:lastRenderedPageBreak/>
        <w:t>3.</w:t>
      </w:r>
      <w:r>
        <w:t>1.4</w:t>
      </w:r>
      <w:r w:rsidR="00430674">
        <w:rPr>
          <w:rFonts w:hint="eastAsia"/>
        </w:rPr>
        <w:t xml:space="preserve"> </w:t>
      </w:r>
      <w:r w:rsidR="00682E7F" w:rsidRPr="00682E7F">
        <w:t>登陆数据处理内部</w:t>
      </w:r>
      <w:r w:rsidR="00430674">
        <w:rPr>
          <w:rFonts w:hint="eastAsia"/>
        </w:rPr>
        <w:t>逻辑</w:t>
      </w:r>
      <w:bookmarkEnd w:id="23"/>
      <w:bookmarkEnd w:id="24"/>
    </w:p>
    <w:p w14:paraId="07427DC4" w14:textId="77777777" w:rsidR="00430674" w:rsidRDefault="00430674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登陆数据处理：</w:t>
      </w:r>
    </w:p>
    <w:p w14:paraId="1CDF6B6C" w14:textId="1E97D9D1" w:rsidR="00430674" w:rsidRDefault="00430674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关键点两点：</w:t>
      </w:r>
      <w:r>
        <w:rPr>
          <w:rFonts w:hint="eastAsia"/>
        </w:rPr>
        <w:t>1</w:t>
      </w:r>
      <w:r>
        <w:rPr>
          <w:rFonts w:hint="eastAsia"/>
        </w:rPr>
        <w:t>，数据库连接；</w:t>
      </w:r>
      <w:r>
        <w:rPr>
          <w:rFonts w:hint="eastAsia"/>
        </w:rPr>
        <w:t>2</w:t>
      </w:r>
      <w:r>
        <w:rPr>
          <w:rFonts w:hint="eastAsia"/>
        </w:rPr>
        <w:t>，</w:t>
      </w:r>
      <w:r w:rsidR="00682E7F" w:rsidRPr="00682E7F">
        <w:t>记录登陆信息及信息处理</w:t>
      </w:r>
      <w:r>
        <w:rPr>
          <w:rFonts w:hint="eastAsia"/>
        </w:rPr>
        <w:t>；</w:t>
      </w:r>
    </w:p>
    <w:p w14:paraId="4228CFF2" w14:textId="77777777" w:rsidR="00430674" w:rsidRDefault="00430674">
      <w:pPr>
        <w:pStyle w:val="a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数据库连接：</w:t>
      </w:r>
      <w:r>
        <w:rPr>
          <w:rFonts w:hint="eastAsia"/>
        </w:rPr>
        <w:t xml:space="preserve"> </w:t>
      </w:r>
    </w:p>
    <w:p w14:paraId="32BE5C38" w14:textId="77777777" w:rsidR="00430674" w:rsidRDefault="00430674">
      <w:pPr>
        <w:autoSpaceDE w:val="0"/>
        <w:autoSpaceDN w:val="0"/>
        <w:adjustRightInd w:val="0"/>
        <w:spacing w:line="240" w:lineRule="auto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如下：</w:t>
      </w:r>
    </w:p>
    <w:p w14:paraId="656B95B0" w14:textId="77777777" w:rsidR="00414922" w:rsidRDefault="00414922" w:rsidP="00414922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server/appsettings.json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"ConnectionStrings"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"Server=localhost;Database=PaperPlane;Trusted_Connection=True;TrustServerCertificate=True;"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B5A7C58" w14:textId="77777777" w:rsidR="00414922" w:rsidRDefault="00414922" w:rsidP="00414922">
      <w:pPr>
        <w:pStyle w:val="SourceCode"/>
      </w:pPr>
      <w:r>
        <w:rPr>
          <w:rStyle w:val="CommentTok"/>
        </w:rPr>
        <w:t>// server/Program.cs</w:t>
      </w:r>
      <w:r>
        <w:rPr>
          <w:rStyle w:val="CommentTok"/>
        </w:rPr>
        <w:t>（数据库连接与初始化完整链路）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Diagnostics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server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builder </w:t>
      </w:r>
      <w:r>
        <w:rPr>
          <w:rStyle w:val="OperatorTok"/>
        </w:rPr>
        <w:t>=</w:t>
      </w:r>
      <w:r>
        <w:rPr>
          <w:rStyle w:val="NormalTok"/>
        </w:rPr>
        <w:t xml:space="preserve"> WebApplication</w:t>
      </w:r>
      <w:r>
        <w:rPr>
          <w:rStyle w:val="OperatorTok"/>
        </w:rPr>
        <w:t>.</w:t>
      </w:r>
      <w:r>
        <w:rPr>
          <w:rStyle w:val="FunctionTok"/>
        </w:rPr>
        <w:t>CreateBuilder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AddDbContext</w:t>
      </w:r>
      <w:r>
        <w:rPr>
          <w:rStyle w:val="OperatorTok"/>
        </w:rPr>
        <w:t>&lt;</w:t>
      </w:r>
      <w:r>
        <w:rPr>
          <w:rStyle w:val="NormalTok"/>
        </w:rPr>
        <w:t>AppDbContext</w:t>
      </w:r>
      <w:r>
        <w:rPr>
          <w:rStyle w:val="OperatorTok"/>
        </w:rPr>
        <w:t>&gt;(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options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UseSqlServer</w:t>
      </w:r>
      <w:r>
        <w:rPr>
          <w:rStyle w:val="OperatorTok"/>
        </w:rPr>
        <w:t>(</w:t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.</w:t>
      </w:r>
      <w:r>
        <w:rPr>
          <w:rStyle w:val="FunctionTok"/>
        </w:rPr>
        <w:t>GetConnectionString</w:t>
      </w:r>
      <w:r>
        <w:rPr>
          <w:rStyle w:val="OperatorTok"/>
        </w:rPr>
        <w:t>(</w:t>
      </w:r>
      <w:r>
        <w:rPr>
          <w:rStyle w:val="StringTok"/>
        </w:rPr>
        <w:t>"Default"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ConfigureWarnings</w:t>
      </w:r>
      <w:r>
        <w:rPr>
          <w:rStyle w:val="OperatorTok"/>
        </w:rPr>
        <w:t>(</w:t>
      </w:r>
      <w:r>
        <w:rPr>
          <w:rStyle w:val="NormalTok"/>
        </w:rPr>
        <w:t xml:space="preserve">warnings </w:t>
      </w:r>
      <w:r>
        <w:rPr>
          <w:rStyle w:val="OperatorTok"/>
        </w:rPr>
        <w:t>=&gt;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Ignore</w:t>
      </w:r>
      <w:r>
        <w:rPr>
          <w:rStyle w:val="OperatorTok"/>
        </w:rPr>
        <w:t>(</w:t>
      </w:r>
      <w:r>
        <w:rPr>
          <w:rStyle w:val="NormalTok"/>
        </w:rPr>
        <w:t>RelationalEventId</w:t>
      </w:r>
      <w:r>
        <w:rPr>
          <w:rStyle w:val="OperatorTok"/>
        </w:rPr>
        <w:t>.</w:t>
      </w:r>
      <w:r>
        <w:rPr>
          <w:rStyle w:val="FunctionTok"/>
        </w:rPr>
        <w:t>PendingModelChangesWarning</w:t>
      </w:r>
      <w:r>
        <w:rPr>
          <w:rStyle w:val="OperatorTok"/>
        </w:rPr>
        <w:t>)));</w:t>
      </w:r>
      <w:r>
        <w:br/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启动时执行迁移，确保数据库结构与模型一致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scope </w:t>
      </w:r>
      <w:r>
        <w:rPr>
          <w:rStyle w:val="OperatorTok"/>
        </w:rPr>
        <w:t>=</w:t>
      </w:r>
      <w:r>
        <w:rPr>
          <w:rStyle w:val="NormalTok"/>
        </w:rPr>
        <w:t xml:space="preserve"> app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CreateScope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scope</w:t>
      </w:r>
      <w:r>
        <w:rPr>
          <w:rStyle w:val="OperatorTok"/>
        </w:rPr>
        <w:t>.</w:t>
      </w:r>
      <w:r>
        <w:rPr>
          <w:rStyle w:val="FunctionTok"/>
        </w:rPr>
        <w:t>ServiceProvider</w:t>
      </w:r>
      <w:r>
        <w:rPr>
          <w:rStyle w:val="OperatorTok"/>
        </w:rPr>
        <w:t>.</w:t>
      </w:r>
      <w:r>
        <w:rPr>
          <w:rStyle w:val="FunctionTok"/>
        </w:rPr>
        <w:t>GetRequiredService</w:t>
      </w:r>
      <w:r>
        <w:rPr>
          <w:rStyle w:val="OperatorTok"/>
        </w:rPr>
        <w:t>&lt;</w:t>
      </w:r>
      <w:r>
        <w:rPr>
          <w:rStyle w:val="NormalTok"/>
        </w:rPr>
        <w:t>AppDbContext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>.</w:t>
      </w:r>
      <w:r>
        <w:rPr>
          <w:rStyle w:val="FunctionTok"/>
        </w:rPr>
        <w:t>Database</w:t>
      </w:r>
      <w:r>
        <w:rPr>
          <w:rStyle w:val="OperatorTok"/>
        </w:rPr>
        <w:t>.</w:t>
      </w:r>
      <w:r>
        <w:rPr>
          <w:rStyle w:val="FunctionTok"/>
        </w:rPr>
        <w:t>Migrate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09611C08" w14:textId="77777777" w:rsidR="00414922" w:rsidRDefault="00414922" w:rsidP="00414922">
      <w:pPr>
        <w:pStyle w:val="SourceCode"/>
        <w:rPr>
          <w:rStyle w:val="OperatorTok"/>
        </w:rPr>
      </w:pPr>
      <w:r>
        <w:rPr>
          <w:rStyle w:val="CommentTok"/>
        </w:rPr>
        <w:t>// server/Data/AppDbContext.cs</w:t>
      </w:r>
      <w:r>
        <w:rPr>
          <w:rStyle w:val="CommentTok"/>
        </w:rPr>
        <w:t>（连接上下文完整定义）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server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KeywordTok"/>
        </w:rPr>
        <w:t>namespace</w:t>
      </w:r>
      <w:r>
        <w:rPr>
          <w:rStyle w:val="NormalTok"/>
        </w:rPr>
        <w:t xml:space="preserve"> server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FunctionTok"/>
        </w:rPr>
        <w:t>AppDbContext</w:t>
      </w:r>
      <w:r>
        <w:rPr>
          <w:rStyle w:val="OperatorTok"/>
        </w:rPr>
        <w:t>(</w:t>
      </w:r>
      <w:r>
        <w:rPr>
          <w:rStyle w:val="NormalTok"/>
        </w:rPr>
        <w:t>DbContextOptions</w:t>
      </w:r>
      <w:r>
        <w:rPr>
          <w:rStyle w:val="OperatorTok"/>
        </w:rPr>
        <w:t>&lt;</w:t>
      </w:r>
      <w:r>
        <w:rPr>
          <w:rStyle w:val="NormalTok"/>
        </w:rPr>
        <w:t>AppDbContext</w:t>
      </w:r>
      <w:r>
        <w:rPr>
          <w:rStyle w:val="OperatorTok"/>
        </w:rPr>
        <w:t>&gt;</w:t>
      </w:r>
      <w:r>
        <w:rPr>
          <w:rStyle w:val="NormalTok"/>
        </w:rPr>
        <w:t xml:space="preserve"> options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DbContext</w:t>
      </w:r>
      <w:r>
        <w:rPr>
          <w:rStyle w:val="OperatorTok"/>
        </w:rPr>
        <w:t>(</w:t>
      </w:r>
      <w:r>
        <w:rPr>
          <w:rStyle w:val="NormalTok"/>
        </w:rPr>
        <w:t>options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Plane</w:t>
      </w:r>
      <w:r>
        <w:rPr>
          <w:rStyle w:val="OperatorTok"/>
        </w:rPr>
        <w:t>&gt;</w:t>
      </w:r>
      <w:r>
        <w:rPr>
          <w:rStyle w:val="NormalTok"/>
        </w:rPr>
        <w:t xml:space="preserve"> Planes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Plane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Comment</w:t>
      </w:r>
      <w:r>
        <w:rPr>
          <w:rStyle w:val="OperatorTok"/>
        </w:rPr>
        <w:t>&gt;</w:t>
      </w:r>
      <w:r>
        <w:rPr>
          <w:rStyle w:val="NormalTok"/>
        </w:rPr>
        <w:t xml:space="preserve"> Comments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Comment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PlaneAttitudeVote</w:t>
      </w:r>
      <w:r>
        <w:rPr>
          <w:rStyle w:val="OperatorTok"/>
        </w:rPr>
        <w:t>&gt;</w:t>
      </w:r>
      <w:r>
        <w:rPr>
          <w:rStyle w:val="NormalTok"/>
        </w:rPr>
        <w:t xml:space="preserve"> PlaneAttitudeVotes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PlaneAttitudeVote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Location</w:t>
      </w:r>
      <w:r>
        <w:rPr>
          <w:rStyle w:val="OperatorTok"/>
        </w:rPr>
        <w:t>&gt;</w:t>
      </w:r>
      <w:r>
        <w:rPr>
          <w:rStyle w:val="NormalTok"/>
        </w:rPr>
        <w:t xml:space="preserve"> Locations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Location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AdminUser</w:t>
      </w:r>
      <w:r>
        <w:rPr>
          <w:rStyle w:val="OperatorTok"/>
        </w:rPr>
        <w:t>&gt;</w:t>
      </w:r>
      <w:r>
        <w:rPr>
          <w:rStyle w:val="NormalTok"/>
        </w:rPr>
        <w:t xml:space="preserve"> AdminUsers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AdminUser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AdminRefreshToken</w:t>
      </w:r>
      <w:r>
        <w:rPr>
          <w:rStyle w:val="OperatorTok"/>
        </w:rPr>
        <w:t>&gt;</w:t>
      </w:r>
      <w:r>
        <w:rPr>
          <w:rStyle w:val="NormalTok"/>
        </w:rPr>
        <w:t xml:space="preserve"> AdminRefreshTokens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AdminRefreshToken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AppUser</w:t>
      </w:r>
      <w:r>
        <w:rPr>
          <w:rStyle w:val="OperatorTok"/>
        </w:rPr>
        <w:t>&gt;</w:t>
      </w:r>
      <w:r>
        <w:rPr>
          <w:rStyle w:val="NormalTok"/>
        </w:rPr>
        <w:t xml:space="preserve"> AppUsers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AppUser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UserRefreshToken</w:t>
      </w:r>
      <w:r>
        <w:rPr>
          <w:rStyle w:val="OperatorTok"/>
        </w:rPr>
        <w:t>&gt;</w:t>
      </w:r>
      <w:r>
        <w:rPr>
          <w:rStyle w:val="NormalTok"/>
        </w:rPr>
        <w:t xml:space="preserve"> UserRefreshTokens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UserRefreshToken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PlaneLikeRecord</w:t>
      </w:r>
      <w:r>
        <w:rPr>
          <w:rStyle w:val="OperatorTok"/>
        </w:rPr>
        <w:t>&gt;</w:t>
      </w:r>
      <w:r>
        <w:rPr>
          <w:rStyle w:val="NormalTok"/>
        </w:rPr>
        <w:t xml:space="preserve"> PlaneLikeRecords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PlaneLikeRecord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PlanePickRecord</w:t>
      </w:r>
      <w:r>
        <w:rPr>
          <w:rStyle w:val="OperatorTok"/>
        </w:rPr>
        <w:t>&gt;</w:t>
      </w:r>
      <w:r>
        <w:rPr>
          <w:rStyle w:val="NormalTok"/>
        </w:rPr>
        <w:t xml:space="preserve"> PlanePickRecords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PlanePickRecord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PlaneReportRecord</w:t>
      </w:r>
      <w:r>
        <w:rPr>
          <w:rStyle w:val="OperatorTok"/>
        </w:rPr>
        <w:t>&gt;</w:t>
      </w:r>
      <w:r>
        <w:rPr>
          <w:rStyle w:val="NormalTok"/>
        </w:rPr>
        <w:t xml:space="preserve"> PlaneReportRecords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PlaneReportRecord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SensitiveWord</w:t>
      </w:r>
      <w:r>
        <w:rPr>
          <w:rStyle w:val="OperatorTok"/>
        </w:rPr>
        <w:t>&gt;</w:t>
      </w:r>
      <w:r>
        <w:rPr>
          <w:rStyle w:val="NormalTok"/>
        </w:rPr>
        <w:t xml:space="preserve"> SensitiveWords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SensitiveWord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AiVoteSuggestionConfig</w:t>
      </w:r>
      <w:r>
        <w:rPr>
          <w:rStyle w:val="OperatorTok"/>
        </w:rPr>
        <w:t>&gt;</w:t>
      </w:r>
      <w:r>
        <w:rPr>
          <w:rStyle w:val="NormalTok"/>
        </w:rPr>
        <w:t xml:space="preserve"> AiVoteSuggestionConfigs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AiVoteSuggestionConfig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AiVoteSuggestionLog</w:t>
      </w:r>
      <w:r>
        <w:rPr>
          <w:rStyle w:val="OperatorTok"/>
        </w:rPr>
        <w:t>&gt;</w:t>
      </w:r>
      <w:r>
        <w:rPr>
          <w:rStyle w:val="NormalTok"/>
        </w:rPr>
        <w:t xml:space="preserve"> AiVoteSuggestionLogs </w:t>
      </w:r>
      <w:r>
        <w:rPr>
          <w:rStyle w:val="OperatorTok"/>
        </w:rPr>
        <w:t>=&gt;</w:t>
      </w:r>
      <w:r>
        <w:rPr>
          <w:rStyle w:val="NormalTok"/>
        </w:rPr>
        <w:t xml:space="preserve"> Set</w:t>
      </w:r>
      <w:r>
        <w:rPr>
          <w:rStyle w:val="OperatorTok"/>
        </w:rPr>
        <w:t>&lt;</w:t>
      </w:r>
      <w:r>
        <w:rPr>
          <w:rStyle w:val="NormalTok"/>
        </w:rPr>
        <w:t>AiVoteSuggestionLog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OnModelCreating</w:t>
      </w:r>
      <w:r>
        <w:rPr>
          <w:rStyle w:val="OperatorTok"/>
        </w:rPr>
        <w:t>(</w:t>
      </w:r>
      <w:r>
        <w:rPr>
          <w:rStyle w:val="NormalTok"/>
        </w:rPr>
        <w:t>ModelBuilder modelBuilder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实体映射、索引、约束、种子数据定义（与项目代码一致）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AF1F06D" w14:textId="1C85E1D8" w:rsidR="008D6C48" w:rsidRDefault="008D6C48" w:rsidP="00414922">
      <w:pPr>
        <w:pStyle w:val="SourceCode"/>
      </w:pPr>
      <w:r w:rsidRPr="008D6C48">
        <w:t>在</w:t>
      </w:r>
      <w:r w:rsidRPr="008D6C48">
        <w:t xml:space="preserve"> SQL Server </w:t>
      </w:r>
      <w:r w:rsidRPr="008D6C48">
        <w:t>建立</w:t>
      </w:r>
      <w:r w:rsidRPr="008D6C48">
        <w:t xml:space="preserve"> PaperPlane </w:t>
      </w:r>
      <w:r w:rsidRPr="008D6C48">
        <w:t>业务数据库后，上述三部分代码共同完成</w:t>
      </w:r>
      <w:r w:rsidRPr="008D6C48">
        <w:t>“</w:t>
      </w:r>
      <w:r w:rsidRPr="008D6C48">
        <w:t>连接串配置</w:t>
      </w:r>
      <w:r w:rsidRPr="008D6C48">
        <w:t xml:space="preserve"> -&gt; DbContext </w:t>
      </w:r>
      <w:r w:rsidRPr="008D6C48">
        <w:t>注册</w:t>
      </w:r>
      <w:r w:rsidRPr="008D6C48">
        <w:t xml:space="preserve"> -&gt; </w:t>
      </w:r>
      <w:r w:rsidRPr="008D6C48">
        <w:t>启动迁移</w:t>
      </w:r>
      <w:r w:rsidRPr="008D6C48">
        <w:t xml:space="preserve"> -&gt; </w:t>
      </w:r>
      <w:r w:rsidRPr="008D6C48">
        <w:t>实体表映射</w:t>
      </w:r>
      <w:r w:rsidRPr="008D6C48">
        <w:t>”</w:t>
      </w:r>
      <w:r w:rsidRPr="008D6C48">
        <w:t>的完整数据库连接流程。</w:t>
      </w:r>
    </w:p>
    <w:p w14:paraId="47C726B6" w14:textId="77777777" w:rsidR="00430674" w:rsidRDefault="00430674">
      <w:pPr>
        <w:pStyle w:val="a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记录登陆信息及信息处理：</w:t>
      </w:r>
    </w:p>
    <w:p w14:paraId="3E24FDB1" w14:textId="55A11A5E" w:rsidR="00430674" w:rsidRDefault="008D6C48">
      <w:pPr>
        <w:pStyle w:val="a0"/>
        <w:ind w:firstLineChars="0" w:firstLine="0"/>
        <w:rPr>
          <w:rFonts w:hint="eastAsia"/>
        </w:rPr>
      </w:pPr>
      <w:r w:rsidRPr="008D6C48">
        <w:t>当用户点击</w:t>
      </w:r>
      <w:r w:rsidRPr="008D6C48">
        <w:t>“</w:t>
      </w:r>
      <w:r w:rsidRPr="008D6C48">
        <w:t>登陆</w:t>
      </w:r>
      <w:r w:rsidRPr="008D6C48">
        <w:t>”</w:t>
      </w:r>
      <w:r w:rsidRPr="008D6C48">
        <w:t>按钮后，用户端提交到</w:t>
      </w:r>
      <w:r w:rsidRPr="008D6C48">
        <w:t xml:space="preserve"> POST /api/user-auth/login</w:t>
      </w:r>
      <w:r w:rsidRPr="008D6C48">
        <w:t>，管理端提交</w:t>
      </w:r>
      <w:r w:rsidRPr="008D6C48">
        <w:lastRenderedPageBreak/>
        <w:t>到</w:t>
      </w:r>
      <w:r w:rsidRPr="008D6C48">
        <w:t xml:space="preserve"> POST /auth/login</w:t>
      </w:r>
      <w:r w:rsidRPr="008D6C48">
        <w:t>。后端先校验验证码与参数，再到数据库比对账号密码；若正确，在令牌体系中写入登录态（</w:t>
      </w:r>
      <w:r w:rsidRPr="008D6C48">
        <w:t>accessToken + refreshToken</w:t>
      </w:r>
      <w:r w:rsidRPr="008D6C48">
        <w:t>），并记录刷新令牌信息；处理完毕后返回登录成功结果并进入对应页面；若失败，则返回登录失败信息并要求重新输入</w:t>
      </w:r>
      <w:r w:rsidR="00430674">
        <w:rPr>
          <w:rFonts w:hint="eastAsia"/>
        </w:rPr>
        <w:t>。</w:t>
      </w:r>
    </w:p>
    <w:p w14:paraId="2C254685" w14:textId="77777777" w:rsidR="00430674" w:rsidRDefault="00430674">
      <w:pPr>
        <w:pStyle w:val="a0"/>
        <w:ind w:firstLineChars="0" w:firstLine="0"/>
      </w:pPr>
      <w:r>
        <w:rPr>
          <w:rFonts w:hint="eastAsia"/>
        </w:rPr>
        <w:t>具体的逻辑如下：</w:t>
      </w:r>
    </w:p>
    <w:p w14:paraId="77A98EB3" w14:textId="77777777" w:rsidR="008D6C48" w:rsidRDefault="008D6C48" w:rsidP="008D6C48">
      <w:pPr>
        <w:pStyle w:val="a0"/>
        <w:ind w:firstLine="480"/>
        <w:rPr>
          <w:rFonts w:hint="eastAsia"/>
        </w:rPr>
      </w:pPr>
      <w:r>
        <w:rPr>
          <w:rFonts w:hint="eastAsia"/>
        </w:rPr>
        <w:t xml:space="preserve">if (!ValidateCaptcha(captchaId, captchaCode)) -&gt; </w:t>
      </w:r>
      <w:r>
        <w:rPr>
          <w:rFonts w:hint="eastAsia"/>
        </w:rPr>
        <w:t>返回验证码错误</w:t>
      </w:r>
    </w:p>
    <w:p w14:paraId="3ED46389" w14:textId="77777777" w:rsidR="008D6C48" w:rsidRDefault="008D6C48" w:rsidP="008D6C48">
      <w:pPr>
        <w:pStyle w:val="a0"/>
        <w:ind w:firstLine="480"/>
        <w:rPr>
          <w:rFonts w:hint="eastAsia"/>
        </w:rPr>
      </w:pPr>
      <w:r>
        <w:rPr>
          <w:rFonts w:hint="eastAsia"/>
        </w:rPr>
        <w:t>标准化账号</w:t>
      </w:r>
      <w:r>
        <w:rPr>
          <w:rFonts w:hint="eastAsia"/>
        </w:rPr>
        <w:t>(</w:t>
      </w:r>
      <w:r>
        <w:rPr>
          <w:rFonts w:hint="eastAsia"/>
        </w:rPr>
        <w:t>手机号去空白</w:t>
      </w:r>
      <w:r>
        <w:rPr>
          <w:rFonts w:hint="eastAsia"/>
        </w:rPr>
        <w:t>/</w:t>
      </w:r>
      <w:r>
        <w:rPr>
          <w:rFonts w:hint="eastAsia"/>
        </w:rPr>
        <w:t>学号转大写</w:t>
      </w:r>
      <w:r>
        <w:rPr>
          <w:rFonts w:hint="eastAsia"/>
        </w:rPr>
        <w:t xml:space="preserve">) -&gt; </w:t>
      </w:r>
      <w:r>
        <w:rPr>
          <w:rFonts w:hint="eastAsia"/>
        </w:rPr>
        <w:t>查询用户或管理员账号</w:t>
      </w:r>
    </w:p>
    <w:p w14:paraId="74FB5802" w14:textId="77777777" w:rsidR="008D6C48" w:rsidRDefault="008D6C48" w:rsidP="008D6C48">
      <w:pPr>
        <w:pStyle w:val="a0"/>
        <w:ind w:firstLine="480"/>
        <w:rPr>
          <w:rFonts w:hint="eastAsia"/>
        </w:rPr>
      </w:pPr>
      <w:r>
        <w:rPr>
          <w:rFonts w:hint="eastAsia"/>
        </w:rPr>
        <w:t>if (</w:t>
      </w:r>
      <w:r>
        <w:rPr>
          <w:rFonts w:hint="eastAsia"/>
        </w:rPr>
        <w:t>账号不存在</w:t>
      </w:r>
      <w:r>
        <w:rPr>
          <w:rFonts w:hint="eastAsia"/>
        </w:rPr>
        <w:t xml:space="preserve"> or </w:t>
      </w:r>
      <w:r>
        <w:rPr>
          <w:rFonts w:hint="eastAsia"/>
        </w:rPr>
        <w:t>密码校验失败</w:t>
      </w:r>
      <w:r>
        <w:rPr>
          <w:rFonts w:hint="eastAsia"/>
        </w:rPr>
        <w:t xml:space="preserve">) -&gt; </w:t>
      </w:r>
      <w:r>
        <w:rPr>
          <w:rFonts w:hint="eastAsia"/>
        </w:rPr>
        <w:t>返回账号或密码错误</w:t>
      </w:r>
    </w:p>
    <w:p w14:paraId="696C2B60" w14:textId="77777777" w:rsidR="008D6C48" w:rsidRDefault="008D6C48" w:rsidP="008D6C48">
      <w:pPr>
        <w:pStyle w:val="a0"/>
        <w:ind w:firstLine="480"/>
        <w:rPr>
          <w:rFonts w:hint="eastAsia"/>
        </w:rPr>
      </w:pPr>
      <w:r>
        <w:rPr>
          <w:rFonts w:hint="eastAsia"/>
        </w:rPr>
        <w:t>生成</w:t>
      </w:r>
      <w:r>
        <w:rPr>
          <w:rFonts w:hint="eastAsia"/>
        </w:rPr>
        <w:t xml:space="preserve"> accessToken -&gt; </w:t>
      </w:r>
      <w:r>
        <w:rPr>
          <w:rFonts w:hint="eastAsia"/>
        </w:rPr>
        <w:t>生成</w:t>
      </w:r>
      <w:r>
        <w:rPr>
          <w:rFonts w:hint="eastAsia"/>
        </w:rPr>
        <w:t xml:space="preserve"> refreshToken -&gt; </w:t>
      </w:r>
      <w:r>
        <w:rPr>
          <w:rFonts w:hint="eastAsia"/>
        </w:rPr>
        <w:t>写入刷新令牌表</w:t>
      </w:r>
    </w:p>
    <w:p w14:paraId="0F4383BE" w14:textId="75C8FC61" w:rsidR="008D6C48" w:rsidRDefault="008D6C48" w:rsidP="008D6C48">
      <w:pPr>
        <w:pStyle w:val="a0"/>
        <w:ind w:firstLine="480"/>
        <w:rPr>
          <w:rFonts w:hint="eastAsia"/>
        </w:rPr>
      </w:pPr>
      <w:r>
        <w:rPr>
          <w:rFonts w:hint="eastAsia"/>
        </w:rPr>
        <w:t>更新最近登录时间</w:t>
      </w:r>
      <w:r>
        <w:rPr>
          <w:rFonts w:hint="eastAsia"/>
        </w:rPr>
        <w:t xml:space="preserve"> -&gt; </w:t>
      </w:r>
      <w:r>
        <w:rPr>
          <w:rFonts w:hint="eastAsia"/>
        </w:rPr>
        <w:t>保存数据库变更</w:t>
      </w:r>
      <w:r>
        <w:rPr>
          <w:rFonts w:hint="eastAsia"/>
        </w:rPr>
        <w:t xml:space="preserve"> -&gt; </w:t>
      </w:r>
      <w:r>
        <w:rPr>
          <w:rFonts w:hint="eastAsia"/>
        </w:rPr>
        <w:t>返回登录成功结果</w:t>
      </w:r>
    </w:p>
    <w:p w14:paraId="0BBB3605" w14:textId="229A748D" w:rsidR="00430674" w:rsidRDefault="002D48C7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25" w:name="_Toc10267"/>
      <w:bookmarkStart w:id="26" w:name="_Toc32563"/>
      <w:r>
        <w:rPr>
          <w:rFonts w:hint="eastAsia"/>
        </w:rPr>
        <w:t>3.</w:t>
      </w:r>
      <w:r>
        <w:t xml:space="preserve">1.5 </w:t>
      </w:r>
      <w:r w:rsidR="00430674">
        <w:rPr>
          <w:rFonts w:hint="eastAsia"/>
        </w:rPr>
        <w:t>存储分配</w:t>
      </w:r>
      <w:bookmarkEnd w:id="25"/>
      <w:bookmarkEnd w:id="26"/>
    </w:p>
    <w:p w14:paraId="28142736" w14:textId="77777777" w:rsidR="00430674" w:rsidRDefault="00430674">
      <w:pPr>
        <w:pStyle w:val="a0"/>
        <w:ind w:firstLine="480"/>
      </w:pPr>
      <w:r>
        <w:rPr>
          <w:rFonts w:hint="eastAsia"/>
        </w:rPr>
        <w:t>管理员表：（</w:t>
      </w:r>
      <w:r>
        <w:rPr>
          <w:rFonts w:hint="eastAsia"/>
        </w:rPr>
        <w:t>admin</w:t>
      </w:r>
      <w:r>
        <w:rPr>
          <w:rFonts w:hint="eastAsia"/>
        </w:rPr>
        <w:t>）</w:t>
      </w:r>
    </w:p>
    <w:tbl>
      <w:tblPr>
        <w:tblW w:w="0" w:type="auto"/>
        <w:tblInd w:w="116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1836"/>
        <w:gridCol w:w="3906"/>
        <w:gridCol w:w="2614"/>
      </w:tblGrid>
      <w:tr w:rsidR="00A864D2" w:rsidRPr="00A864D2" w14:paraId="0D8AF492" w14:textId="77777777" w:rsidTr="00FF6A82"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6E0B48BC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数据表/存储</w:t>
            </w:r>
          </w:p>
        </w:tc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41F2407E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关键字段</w:t>
            </w:r>
          </w:p>
        </w:tc>
        <w:tc>
          <w:tcPr>
            <w:tcW w:w="2614" w:type="dxa"/>
            <w:tcBorders>
              <w:bottom w:val="single" w:sz="4" w:space="0" w:color="7F7F7F"/>
            </w:tcBorders>
            <w:hideMark/>
          </w:tcPr>
          <w:p w14:paraId="05A106B5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说明</w:t>
            </w:r>
          </w:p>
        </w:tc>
      </w:tr>
      <w:tr w:rsidR="00A864D2" w:rsidRPr="00A864D2" w14:paraId="0900DF82" w14:textId="77777777" w:rsidTr="00FF6A82"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26D53BF7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AppUsers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D6A2BAD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Phone StudentId PasswordHash PasswordSalt</w:t>
            </w:r>
          </w:p>
        </w:tc>
        <w:tc>
          <w:tcPr>
            <w:tcW w:w="2614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D1A677C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用户端账号主数据</w:t>
            </w:r>
          </w:p>
        </w:tc>
      </w:tr>
      <w:tr w:rsidR="00A864D2" w:rsidRPr="00A864D2" w14:paraId="38AFAA29" w14:textId="77777777" w:rsidTr="00FF6A82">
        <w:tc>
          <w:tcPr>
            <w:tcW w:w="0" w:type="auto"/>
            <w:hideMark/>
          </w:tcPr>
          <w:p w14:paraId="018B4171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UserRefreshTokens</w:t>
            </w:r>
          </w:p>
        </w:tc>
        <w:tc>
          <w:tcPr>
            <w:tcW w:w="0" w:type="auto"/>
            <w:hideMark/>
          </w:tcPr>
          <w:p w14:paraId="565A3CE7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Token ExpiresAt RevokedAt</w:t>
            </w:r>
          </w:p>
        </w:tc>
        <w:tc>
          <w:tcPr>
            <w:tcW w:w="2614" w:type="dxa"/>
            <w:hideMark/>
          </w:tcPr>
          <w:p w14:paraId="5EDF543E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用户端刷新令牌生命周期</w:t>
            </w:r>
          </w:p>
        </w:tc>
      </w:tr>
      <w:tr w:rsidR="00A864D2" w:rsidRPr="00A864D2" w14:paraId="25AE5E7B" w14:textId="77777777" w:rsidTr="00FF6A82"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61FC65A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AdminUsers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C095445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UserName PasswordHash Roles</w:t>
            </w:r>
          </w:p>
        </w:tc>
        <w:tc>
          <w:tcPr>
            <w:tcW w:w="2614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1CF2B249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管理员账号与角色</w:t>
            </w:r>
          </w:p>
        </w:tc>
      </w:tr>
      <w:tr w:rsidR="00A864D2" w:rsidRPr="00A864D2" w14:paraId="5E9CAA0F" w14:textId="77777777" w:rsidTr="00FF6A82">
        <w:tc>
          <w:tcPr>
            <w:tcW w:w="0" w:type="auto"/>
            <w:hideMark/>
          </w:tcPr>
          <w:p w14:paraId="2D6B64DC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AdminRefreshTokens</w:t>
            </w:r>
          </w:p>
        </w:tc>
        <w:tc>
          <w:tcPr>
            <w:tcW w:w="0" w:type="auto"/>
            <w:hideMark/>
          </w:tcPr>
          <w:p w14:paraId="0C090D0A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Token ExpiresAt RevokedAt</w:t>
            </w:r>
          </w:p>
        </w:tc>
        <w:tc>
          <w:tcPr>
            <w:tcW w:w="2614" w:type="dxa"/>
            <w:hideMark/>
          </w:tcPr>
          <w:p w14:paraId="5245E630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管理端刷新令牌</w:t>
            </w:r>
          </w:p>
        </w:tc>
      </w:tr>
      <w:tr w:rsidR="00A864D2" w:rsidRPr="00A864D2" w14:paraId="20F57552" w14:textId="77777777" w:rsidTr="00FF6A82"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B34ED7F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内存验证码缓存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7887F820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captchaId expiresIn</w:t>
            </w:r>
          </w:p>
        </w:tc>
        <w:tc>
          <w:tcPr>
            <w:tcW w:w="2614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1346DF69" w14:textId="77777777" w:rsidR="00A864D2" w:rsidRPr="00FF6A82" w:rsidRDefault="00A864D2" w:rsidP="00FF6A82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图形验证码临时存储</w:t>
            </w:r>
          </w:p>
        </w:tc>
      </w:tr>
    </w:tbl>
    <w:p w14:paraId="04D51123" w14:textId="77777777" w:rsidR="00430674" w:rsidRDefault="00430674">
      <w:pPr>
        <w:pStyle w:val="a0"/>
        <w:ind w:firstLineChars="0" w:firstLine="0"/>
        <w:rPr>
          <w:rFonts w:hint="eastAsia"/>
        </w:rPr>
      </w:pPr>
    </w:p>
    <w:p w14:paraId="7CFF106D" w14:textId="77777777" w:rsidR="00430674" w:rsidRDefault="00430674">
      <w:pPr>
        <w:pStyle w:val="2"/>
        <w:numPr>
          <w:ilvl w:val="0"/>
          <w:numId w:val="0"/>
        </w:numPr>
        <w:ind w:left="-21"/>
        <w:rPr>
          <w:rFonts w:hint="eastAsia"/>
        </w:rPr>
      </w:pPr>
      <w:bookmarkStart w:id="27" w:name="_Toc19168"/>
      <w:bookmarkStart w:id="28" w:name="_Toc30619"/>
      <w:r>
        <w:rPr>
          <w:rFonts w:hint="eastAsia"/>
        </w:rPr>
        <w:t>3.2 02</w:t>
      </w:r>
      <w:r>
        <w:rPr>
          <w:rFonts w:hint="eastAsia"/>
        </w:rPr>
        <w:t>管理模块</w:t>
      </w:r>
      <w:bookmarkEnd w:id="27"/>
      <w:bookmarkEnd w:id="28"/>
    </w:p>
    <w:p w14:paraId="602625F3" w14:textId="77777777" w:rsidR="00430674" w:rsidRDefault="00430674">
      <w:pPr>
        <w:pStyle w:val="a0"/>
        <w:ind w:firstLine="480"/>
      </w:pPr>
      <w:r>
        <w:rPr>
          <w:rFonts w:hint="eastAsia"/>
        </w:rPr>
        <w:t>具体格式见下表</w:t>
      </w:r>
    </w:p>
    <w:tbl>
      <w:tblPr>
        <w:tblW w:w="8755" w:type="dxa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817"/>
        <w:gridCol w:w="2025"/>
        <w:gridCol w:w="668"/>
        <w:gridCol w:w="2174"/>
        <w:gridCol w:w="1228"/>
        <w:gridCol w:w="1843"/>
      </w:tblGrid>
      <w:tr w:rsidR="008F64EA" w:rsidRPr="008F64EA" w14:paraId="78E868DD" w14:textId="77777777" w:rsidTr="008F64EA">
        <w:tc>
          <w:tcPr>
            <w:tcW w:w="8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B1FF16D" w14:textId="77777777" w:rsidR="008F64EA" w:rsidRPr="008F64EA" w:rsidRDefault="008F64EA" w:rsidP="008F64EA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功能编号</w:t>
            </w:r>
          </w:p>
        </w:tc>
        <w:tc>
          <w:tcPr>
            <w:tcW w:w="202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37DB77D" w14:textId="77777777" w:rsidR="008F64EA" w:rsidRPr="008F64EA" w:rsidRDefault="008F64EA" w:rsidP="008F64EA">
            <w:pPr>
              <w:pStyle w:val="a0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02</w:t>
            </w:r>
          </w:p>
        </w:tc>
        <w:tc>
          <w:tcPr>
            <w:tcW w:w="66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8F52EE5" w14:textId="77777777" w:rsidR="008F64EA" w:rsidRPr="008F64EA" w:rsidRDefault="008F64EA" w:rsidP="008F64EA">
            <w:pPr>
              <w:pStyle w:val="a0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功能名称</w:t>
            </w:r>
          </w:p>
        </w:tc>
        <w:tc>
          <w:tcPr>
            <w:tcW w:w="2174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114E407" w14:textId="77777777" w:rsidR="008F64EA" w:rsidRPr="008F64EA" w:rsidRDefault="008F64EA" w:rsidP="008F64EA">
            <w:pPr>
              <w:pStyle w:val="a0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管理模块</w:t>
            </w:r>
          </w:p>
        </w:tc>
        <w:tc>
          <w:tcPr>
            <w:tcW w:w="122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97CBC69" w14:textId="77777777" w:rsidR="008F64EA" w:rsidRPr="008F64EA" w:rsidRDefault="008F64EA" w:rsidP="008F64EA">
            <w:pPr>
              <w:pStyle w:val="a0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所属大模块（见</w:t>
            </w:r>
            <w:r w:rsidRPr="008F64EA">
              <w:rPr>
                <w:b/>
                <w:bCs/>
                <w:color w:val="76923C"/>
                <w:sz w:val="21"/>
                <w:szCs w:val="21"/>
              </w:rPr>
              <w:t>2.2</w:t>
            </w:r>
            <w:r w:rsidRPr="008F64EA">
              <w:rPr>
                <w:b/>
                <w:bCs/>
                <w:color w:val="76923C"/>
                <w:sz w:val="21"/>
                <w:szCs w:val="21"/>
              </w:rPr>
              <w:t>）</w:t>
            </w:r>
          </w:p>
        </w:tc>
        <w:tc>
          <w:tcPr>
            <w:tcW w:w="1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154AFC9" w14:textId="77777777" w:rsidR="008F64EA" w:rsidRPr="008F64EA" w:rsidRDefault="008F64EA" w:rsidP="008F64EA">
            <w:pPr>
              <w:pStyle w:val="a0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管理端业务模块</w:t>
            </w:r>
          </w:p>
        </w:tc>
      </w:tr>
      <w:tr w:rsidR="008F64EA" w:rsidRPr="008F64EA" w14:paraId="01D964B8" w14:textId="77777777" w:rsidTr="008F64EA">
        <w:tc>
          <w:tcPr>
            <w:tcW w:w="8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70BE4FE" w14:textId="77777777" w:rsidR="008F64EA" w:rsidRPr="008F64EA" w:rsidRDefault="008F64EA" w:rsidP="008F64EA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输入</w:t>
            </w:r>
          </w:p>
        </w:tc>
        <w:tc>
          <w:tcPr>
            <w:tcW w:w="202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E5C9DBE" w14:textId="77777777" w:rsidR="008F64EA" w:rsidRPr="008F64EA" w:rsidRDefault="008F64EA" w:rsidP="008F64EA">
            <w:pPr>
              <w:pStyle w:val="a0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管理员令牌、管理查询条件、配置修改参数</w:t>
            </w:r>
          </w:p>
        </w:tc>
        <w:tc>
          <w:tcPr>
            <w:tcW w:w="66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21C6813" w14:textId="77777777" w:rsidR="008F64EA" w:rsidRPr="008F64EA" w:rsidRDefault="008F64EA" w:rsidP="008F64EA">
            <w:pPr>
              <w:pStyle w:val="a0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输出</w:t>
            </w:r>
          </w:p>
        </w:tc>
        <w:tc>
          <w:tcPr>
            <w:tcW w:w="2174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6D18A07" w14:textId="77777777" w:rsidR="008F64EA" w:rsidRPr="008F64EA" w:rsidRDefault="008F64EA" w:rsidP="008F64EA">
            <w:pPr>
              <w:pStyle w:val="a0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统计结果、配置更新结果、审核处理结果</w:t>
            </w:r>
          </w:p>
        </w:tc>
        <w:tc>
          <w:tcPr>
            <w:tcW w:w="122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FA90263" w14:textId="77777777" w:rsidR="008F64EA" w:rsidRPr="008F64EA" w:rsidRDefault="008F64EA" w:rsidP="008F64EA">
            <w:pPr>
              <w:pStyle w:val="a0"/>
              <w:ind w:firstLineChars="0" w:firstLine="0"/>
              <w:jc w:val="center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处理目标</w:t>
            </w:r>
          </w:p>
        </w:tc>
        <w:tc>
          <w:tcPr>
            <w:tcW w:w="1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1CD739F" w14:textId="77777777" w:rsidR="008F64EA" w:rsidRPr="008F64EA" w:rsidRDefault="008F64EA" w:rsidP="008F64EA">
            <w:pPr>
              <w:pStyle w:val="a0"/>
              <w:ind w:firstLineChars="0" w:firstLine="0"/>
              <w:rPr>
                <w:b/>
                <w:bCs/>
                <w:color w:val="76923C"/>
                <w:sz w:val="21"/>
                <w:szCs w:val="21"/>
              </w:rPr>
            </w:pPr>
            <w:r w:rsidRPr="008F64EA">
              <w:rPr>
                <w:b/>
                <w:bCs/>
                <w:color w:val="76923C"/>
                <w:sz w:val="21"/>
                <w:szCs w:val="21"/>
              </w:rPr>
              <w:t>保障后台运营与治理流程统一、可控、可追踪</w:t>
            </w:r>
          </w:p>
        </w:tc>
      </w:tr>
    </w:tbl>
    <w:p w14:paraId="58F8C9AA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29" w:name="_Toc26256"/>
      <w:bookmarkStart w:id="30" w:name="_Toc32243"/>
      <w:r>
        <w:rPr>
          <w:rFonts w:hint="eastAsia"/>
        </w:rPr>
        <w:lastRenderedPageBreak/>
        <w:t>3.2.1</w:t>
      </w:r>
      <w:r>
        <w:rPr>
          <w:rFonts w:hint="eastAsia"/>
        </w:rPr>
        <w:t>功能流程图</w:t>
      </w:r>
      <w:bookmarkEnd w:id="29"/>
      <w:bookmarkEnd w:id="30"/>
    </w:p>
    <w:p w14:paraId="5B5D6AE1" w14:textId="77777777" w:rsidR="00430674" w:rsidRDefault="00430674">
      <w:pPr>
        <w:pStyle w:val="a0"/>
        <w:ind w:firstLine="480"/>
      </w:pPr>
      <w:r>
        <w:rPr>
          <w:rFonts w:hint="eastAsia"/>
        </w:rPr>
        <w:t>功能流程图如下所示：</w:t>
      </w:r>
    </w:p>
    <w:p w14:paraId="28DFDFC8" w14:textId="773A38AA" w:rsidR="00CB5A6E" w:rsidRDefault="009C4088" w:rsidP="00CB5A6E">
      <w:pPr>
        <w:pStyle w:val="a0"/>
        <w:ind w:firstLineChars="0" w:firstLine="0"/>
        <w:rPr>
          <w:rFonts w:hint="eastAsia"/>
        </w:rPr>
      </w:pPr>
      <w:r w:rsidRPr="001C4C72">
        <w:rPr>
          <w:noProof/>
        </w:rPr>
        <w:pict w14:anchorId="7E634E5F">
          <v:shape id="_x0000_i1159" type="#_x0000_t75" style="width:433.2pt;height:88.2pt;visibility:visible;mso-wrap-style:square">
            <v:imagedata r:id="rId15" o:title=""/>
          </v:shape>
        </w:pict>
      </w:r>
    </w:p>
    <w:p w14:paraId="29DA17B3" w14:textId="2549C548" w:rsidR="00430674" w:rsidRDefault="00430674" w:rsidP="00277585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需要说明的问题：</w:t>
      </w:r>
    </w:p>
    <w:p w14:paraId="2ECBFF53" w14:textId="5BEF861C" w:rsidR="00430674" w:rsidRDefault="00E26A39">
      <w:pPr>
        <w:pStyle w:val="a0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E26A39">
        <w:t>后台接口统一要求管理员鉴权，避免普通用户越权访问</w:t>
      </w:r>
      <w:r w:rsidR="00430674">
        <w:rPr>
          <w:rFonts w:hint="eastAsia"/>
        </w:rPr>
        <w:t>。</w:t>
      </w:r>
    </w:p>
    <w:p w14:paraId="5A08D0E7" w14:textId="76B17A82" w:rsidR="00E26A39" w:rsidRPr="00E26A39" w:rsidRDefault="00E26A39">
      <w:pPr>
        <w:pStyle w:val="a0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E26A39">
        <w:t>配置类更新接口需支持批量提交并保证更新后立即生效</w:t>
      </w:r>
      <w:r>
        <w:rPr>
          <w:rFonts w:hint="eastAsia"/>
        </w:rPr>
        <w:t>。</w:t>
      </w:r>
    </w:p>
    <w:p w14:paraId="630EF010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31" w:name="_Toc15176"/>
      <w:bookmarkStart w:id="32" w:name="_Toc8341"/>
      <w:r>
        <w:rPr>
          <w:rFonts w:hint="eastAsia"/>
        </w:rPr>
        <w:t>3.2.2</w:t>
      </w:r>
      <w:r>
        <w:rPr>
          <w:rFonts w:hint="eastAsia"/>
        </w:rPr>
        <w:t>功能描述</w:t>
      </w:r>
      <w:bookmarkEnd w:id="31"/>
      <w:bookmarkEnd w:id="32"/>
    </w:p>
    <w:p w14:paraId="4F1C78A4" w14:textId="3A598F17" w:rsidR="00430674" w:rsidRDefault="00606DBC">
      <w:pPr>
        <w:pStyle w:val="a0"/>
        <w:numPr>
          <w:ilvl w:val="0"/>
          <w:numId w:val="8"/>
        </w:numPr>
        <w:ind w:firstLineChars="0"/>
      </w:pPr>
      <w:r w:rsidRPr="00606DBC">
        <w:t>统计</w:t>
      </w:r>
      <w:r w:rsidR="00430674">
        <w:rPr>
          <w:rFonts w:hint="eastAsia"/>
        </w:rPr>
        <w:t>：</w:t>
      </w:r>
      <w:r w:rsidRPr="00606DBC">
        <w:t>GET /api/stats</w:t>
      </w:r>
    </w:p>
    <w:p w14:paraId="29755272" w14:textId="3AA5C274" w:rsidR="00606DBC" w:rsidRPr="00606DBC" w:rsidRDefault="00606DBC" w:rsidP="00606DBC">
      <w:pPr>
        <w:pStyle w:val="a0"/>
        <w:numPr>
          <w:ilvl w:val="0"/>
          <w:numId w:val="8"/>
        </w:numPr>
        <w:ind w:firstLineChars="0"/>
      </w:pPr>
      <w:r w:rsidRPr="00606DBC">
        <w:t xml:space="preserve">1. </w:t>
      </w:r>
      <w:r w:rsidRPr="00606DBC">
        <w:t>主页文案：</w:t>
      </w:r>
      <w:r w:rsidRPr="00606DBC">
        <w:t>GET/PUT /api/admin/home/headlines</w:t>
      </w:r>
      <w:r w:rsidRPr="00606DBC">
        <w:t>。</w:t>
      </w:r>
      <w:r w:rsidRPr="00606DBC">
        <w:t xml:space="preserve"> </w:t>
      </w:r>
    </w:p>
    <w:p w14:paraId="14E8AB52" w14:textId="2D41FCD9" w:rsidR="00606DBC" w:rsidRPr="00606DBC" w:rsidRDefault="00606DBC" w:rsidP="00606DBC">
      <w:pPr>
        <w:pStyle w:val="a0"/>
        <w:numPr>
          <w:ilvl w:val="0"/>
          <w:numId w:val="8"/>
        </w:numPr>
        <w:ind w:firstLineChars="0"/>
      </w:pPr>
      <w:r w:rsidRPr="00606DBC">
        <w:t xml:space="preserve">2. </w:t>
      </w:r>
      <w:r w:rsidRPr="00606DBC">
        <w:t>情绪配置：</w:t>
      </w:r>
      <w:r w:rsidRPr="00606DBC">
        <w:t>GET/PUT /api/admin/moods</w:t>
      </w:r>
      <w:r w:rsidRPr="00606DBC">
        <w:t>。</w:t>
      </w:r>
      <w:r w:rsidRPr="00606DBC">
        <w:t xml:space="preserve"> </w:t>
      </w:r>
    </w:p>
    <w:p w14:paraId="3D011C57" w14:textId="578DCF9F" w:rsidR="00606DBC" w:rsidRPr="00606DBC" w:rsidRDefault="00606DBC" w:rsidP="00606DBC">
      <w:pPr>
        <w:pStyle w:val="a0"/>
        <w:numPr>
          <w:ilvl w:val="0"/>
          <w:numId w:val="8"/>
        </w:numPr>
        <w:ind w:firstLineChars="0"/>
      </w:pPr>
      <w:r w:rsidRPr="00606DBC">
        <w:t xml:space="preserve">3. </w:t>
      </w:r>
      <w:r w:rsidRPr="00606DBC">
        <w:t>存活时间：</w:t>
      </w:r>
      <w:r w:rsidRPr="00606DBC">
        <w:t>GET/PUT /api/admin/expire-options</w:t>
      </w:r>
      <w:r w:rsidRPr="00606DBC">
        <w:t>。</w:t>
      </w:r>
      <w:r w:rsidRPr="00606DBC">
        <w:t xml:space="preserve"> </w:t>
      </w:r>
    </w:p>
    <w:p w14:paraId="6EA90E3E" w14:textId="4B8B7764" w:rsidR="00606DBC" w:rsidRPr="00606DBC" w:rsidRDefault="00606DBC" w:rsidP="00606DBC">
      <w:pPr>
        <w:pStyle w:val="a0"/>
        <w:numPr>
          <w:ilvl w:val="0"/>
          <w:numId w:val="8"/>
        </w:numPr>
        <w:ind w:firstLineChars="0"/>
      </w:pPr>
      <w:r w:rsidRPr="00606DBC">
        <w:t xml:space="preserve">4. </w:t>
      </w:r>
      <w:r w:rsidRPr="00606DBC">
        <w:t>评论管理：</w:t>
      </w:r>
      <w:r w:rsidRPr="00606DBC">
        <w:t>GET/DELETE /api/admin/comments</w:t>
      </w:r>
      <w:r w:rsidRPr="00606DBC">
        <w:t>。</w:t>
      </w:r>
      <w:r w:rsidRPr="00606DBC">
        <w:t xml:space="preserve"> </w:t>
      </w:r>
    </w:p>
    <w:p w14:paraId="66945C27" w14:textId="61F91B67" w:rsidR="00606DBC" w:rsidRPr="00606DBC" w:rsidRDefault="00606DBC" w:rsidP="00606DBC">
      <w:pPr>
        <w:pStyle w:val="a0"/>
        <w:numPr>
          <w:ilvl w:val="0"/>
          <w:numId w:val="8"/>
        </w:numPr>
        <w:ind w:firstLineChars="0"/>
      </w:pPr>
      <w:r w:rsidRPr="00606DBC">
        <w:t xml:space="preserve">5. </w:t>
      </w:r>
      <w:r w:rsidRPr="00606DBC">
        <w:t>用户管理：</w:t>
      </w:r>
      <w:r w:rsidRPr="00606DBC">
        <w:t>GET /api/admin/user</w:t>
      </w:r>
      <w:r w:rsidRPr="00606DBC">
        <w:t>、</w:t>
      </w:r>
      <w:r w:rsidRPr="00606DBC">
        <w:t>PUT /api/admin/users/{id}/status</w:t>
      </w:r>
      <w:r w:rsidRPr="00606DBC">
        <w:t>。</w:t>
      </w:r>
      <w:r w:rsidRPr="00606DBC">
        <w:t xml:space="preserve"> </w:t>
      </w:r>
    </w:p>
    <w:p w14:paraId="64A03947" w14:textId="00193F7E" w:rsidR="00606DBC" w:rsidRPr="00606DBC" w:rsidRDefault="00606DBC" w:rsidP="00606DBC">
      <w:pPr>
        <w:pStyle w:val="a0"/>
        <w:numPr>
          <w:ilvl w:val="0"/>
          <w:numId w:val="8"/>
        </w:numPr>
        <w:ind w:firstLineChars="0"/>
      </w:pPr>
      <w:r w:rsidRPr="00606DBC">
        <w:t xml:space="preserve">6. </w:t>
      </w:r>
      <w:r w:rsidRPr="00606DBC">
        <w:t>敏感词：</w:t>
      </w:r>
      <w:r w:rsidRPr="00606DBC">
        <w:t>GET/PUT /api/admin/sensitive-words</w:t>
      </w:r>
      <w:r w:rsidRPr="00606DBC">
        <w:t>。</w:t>
      </w:r>
    </w:p>
    <w:p w14:paraId="59A84F62" w14:textId="04A13500" w:rsidR="00606DBC" w:rsidRDefault="00606DBC" w:rsidP="00606DBC">
      <w:pPr>
        <w:pStyle w:val="a0"/>
        <w:numPr>
          <w:ilvl w:val="0"/>
          <w:numId w:val="8"/>
        </w:numPr>
        <w:ind w:firstLineChars="0"/>
        <w:rPr>
          <w:rFonts w:hint="eastAsia"/>
        </w:rPr>
      </w:pPr>
      <w:r w:rsidRPr="00606DBC">
        <w:t>7. AI</w:t>
      </w:r>
      <w:r w:rsidRPr="00606DBC">
        <w:t>：</w:t>
      </w:r>
      <w:r w:rsidRPr="00606DBC">
        <w:t>GET/PUT /api/admin/ai/vote/config</w:t>
      </w:r>
      <w:r w:rsidRPr="00606DBC">
        <w:t>、</w:t>
      </w:r>
      <w:r w:rsidRPr="00606DBC">
        <w:t>GET /api/admin/ai/vote/logs</w:t>
      </w:r>
      <w:r w:rsidRPr="00606DBC">
        <w:t>。</w:t>
      </w:r>
    </w:p>
    <w:p w14:paraId="4DD957C5" w14:textId="77B721EF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33" w:name="_Toc6650"/>
      <w:bookmarkStart w:id="34" w:name="_Toc6943"/>
      <w:r>
        <w:rPr>
          <w:rFonts w:hint="eastAsia"/>
        </w:rPr>
        <w:t>3.2.3</w:t>
      </w:r>
      <w:r>
        <w:rPr>
          <w:rFonts w:hint="eastAsia"/>
        </w:rPr>
        <w:t>界面设计</w:t>
      </w:r>
      <w:bookmarkEnd w:id="33"/>
      <w:bookmarkEnd w:id="34"/>
    </w:p>
    <w:p w14:paraId="2608EC65" w14:textId="77777777" w:rsidR="00430674" w:rsidRDefault="00430674">
      <w:pPr>
        <w:pStyle w:val="a0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基本信息处理</w:t>
      </w:r>
    </w:p>
    <w:p w14:paraId="3F61B1A3" w14:textId="77777777" w:rsidR="00430674" w:rsidRDefault="00430674">
      <w:pPr>
        <w:pStyle w:val="a0"/>
        <w:ind w:left="1620" w:firstLineChars="0" w:firstLine="0"/>
        <w:rPr>
          <w:rFonts w:hint="eastAsia"/>
        </w:rPr>
      </w:pPr>
      <w:r>
        <w:rPr>
          <w:rFonts w:hint="eastAsia"/>
        </w:rPr>
        <w:t>动作说明如下：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2842"/>
        <w:gridCol w:w="2843"/>
        <w:gridCol w:w="2843"/>
      </w:tblGrid>
      <w:tr w:rsidR="00430674" w14:paraId="638D47C8" w14:textId="77777777">
        <w:tc>
          <w:tcPr>
            <w:tcW w:w="284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1E896FA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动作编号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2F4C9B6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动作名称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3EB439A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动作描述</w:t>
            </w:r>
          </w:p>
        </w:tc>
      </w:tr>
      <w:tr w:rsidR="00430674" w14:paraId="1C17FC8F" w14:textId="77777777">
        <w:tc>
          <w:tcPr>
            <w:tcW w:w="2842" w:type="dxa"/>
            <w:tcBorders>
              <w:left w:val="nil"/>
              <w:right w:val="nil"/>
            </w:tcBorders>
            <w:shd w:val="clear" w:color="auto" w:fill="E6EED5"/>
          </w:tcPr>
          <w:p w14:paraId="3E079F85" w14:textId="4396ECA2" w:rsidR="00430674" w:rsidRDefault="00B73E1F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B73E1F">
              <w:rPr>
                <w:b/>
                <w:bCs/>
                <w:color w:val="76923C"/>
              </w:rPr>
              <w:t>02-01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457F7F51" w14:textId="6877ABEC" w:rsidR="00430674" w:rsidRDefault="00B73E1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B73E1F">
              <w:rPr>
                <w:color w:val="76923C"/>
              </w:rPr>
              <w:t>后台菜单导航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474423A3" w14:textId="77865067" w:rsidR="00430674" w:rsidRDefault="00B73E1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B73E1F">
              <w:rPr>
                <w:color w:val="76923C"/>
              </w:rPr>
              <w:t>按统计、内容、配置、用户、</w:t>
            </w:r>
            <w:r w:rsidRPr="00B73E1F">
              <w:rPr>
                <w:color w:val="76923C"/>
              </w:rPr>
              <w:t>AI</w:t>
            </w:r>
            <w:r w:rsidRPr="00B73E1F">
              <w:rPr>
                <w:color w:val="76923C"/>
              </w:rPr>
              <w:t>分组进入功能页</w:t>
            </w:r>
          </w:p>
        </w:tc>
      </w:tr>
      <w:tr w:rsidR="00430674" w14:paraId="4B5186BF" w14:textId="77777777">
        <w:tc>
          <w:tcPr>
            <w:tcW w:w="2842" w:type="dxa"/>
          </w:tcPr>
          <w:p w14:paraId="5F40B358" w14:textId="3C3A0BC1" w:rsidR="00430674" w:rsidRDefault="00B73E1F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B73E1F">
              <w:rPr>
                <w:b/>
                <w:bCs/>
                <w:color w:val="76923C"/>
              </w:rPr>
              <w:lastRenderedPageBreak/>
              <w:t>02-02</w:t>
            </w:r>
          </w:p>
        </w:tc>
        <w:tc>
          <w:tcPr>
            <w:tcW w:w="2843" w:type="dxa"/>
          </w:tcPr>
          <w:p w14:paraId="502D160D" w14:textId="77777777" w:rsidR="00430674" w:rsidRDefault="00430674">
            <w:pPr>
              <w:pStyle w:val="a0"/>
              <w:ind w:firstLineChars="0" w:firstLine="0"/>
              <w:rPr>
                <w:color w:val="76923C"/>
              </w:rPr>
            </w:pPr>
            <w:r>
              <w:rPr>
                <w:rFonts w:hint="eastAsia"/>
                <w:color w:val="76923C"/>
              </w:rPr>
              <w:t>采购</w:t>
            </w:r>
          </w:p>
        </w:tc>
        <w:tc>
          <w:tcPr>
            <w:tcW w:w="2843" w:type="dxa"/>
          </w:tcPr>
          <w:p w14:paraId="6CB3DDD1" w14:textId="30F152EC" w:rsidR="00430674" w:rsidRDefault="00B73E1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B73E1F">
              <w:rPr>
                <w:color w:val="76923C"/>
              </w:rPr>
              <w:t>根据关键字、状态、分页条件查询目标数据</w:t>
            </w:r>
          </w:p>
        </w:tc>
      </w:tr>
      <w:tr w:rsidR="00430674" w14:paraId="7865B78C" w14:textId="77777777">
        <w:tc>
          <w:tcPr>
            <w:tcW w:w="2842" w:type="dxa"/>
            <w:tcBorders>
              <w:left w:val="nil"/>
              <w:right w:val="nil"/>
            </w:tcBorders>
            <w:shd w:val="clear" w:color="auto" w:fill="E6EED5"/>
          </w:tcPr>
          <w:p w14:paraId="11AB35EA" w14:textId="4716CE0C" w:rsidR="00430674" w:rsidRDefault="00B73E1F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B73E1F">
              <w:rPr>
                <w:b/>
                <w:bCs/>
                <w:color w:val="76923C"/>
              </w:rPr>
              <w:t>02-03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70401464" w14:textId="42EEB7F6" w:rsidR="00430674" w:rsidRDefault="00B73E1F">
            <w:pPr>
              <w:pStyle w:val="a0"/>
              <w:ind w:firstLineChars="0" w:firstLine="0"/>
              <w:rPr>
                <w:color w:val="76923C"/>
              </w:rPr>
            </w:pPr>
            <w:r w:rsidRPr="00B73E1F">
              <w:rPr>
                <w:color w:val="76923C"/>
              </w:rPr>
              <w:t>后台配置保存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655B3DFB" w14:textId="18987D4F" w:rsidR="00430674" w:rsidRDefault="00B73E1F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B73E1F">
              <w:rPr>
                <w:color w:val="76923C"/>
              </w:rPr>
              <w:t>对文案、情绪、时效等配置进行批量保存</w:t>
            </w:r>
          </w:p>
        </w:tc>
      </w:tr>
    </w:tbl>
    <w:p w14:paraId="0030950B" w14:textId="77777777" w:rsidR="00430674" w:rsidRDefault="00430674">
      <w:pPr>
        <w:pStyle w:val="a0"/>
        <w:ind w:left="1620" w:firstLineChars="0" w:firstLine="0"/>
        <w:rPr>
          <w:rFonts w:hint="eastAsia"/>
        </w:rPr>
      </w:pPr>
    </w:p>
    <w:p w14:paraId="62D27839" w14:textId="77777777" w:rsidR="00430674" w:rsidRDefault="00430674">
      <w:pPr>
        <w:pStyle w:val="a0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数据要求</w:t>
      </w:r>
    </w:p>
    <w:p w14:paraId="3F5B0983" w14:textId="3CE86251" w:rsidR="00430674" w:rsidRDefault="00430674" w:rsidP="00434BCD">
      <w:pPr>
        <w:pStyle w:val="a0"/>
        <w:numPr>
          <w:ilvl w:val="0"/>
          <w:numId w:val="23"/>
        </w:numPr>
        <w:ind w:firstLineChars="0"/>
      </w:pPr>
      <w:r>
        <w:rPr>
          <w:rFonts w:hint="eastAsia"/>
        </w:rPr>
        <w:t>功能类型：</w:t>
      </w:r>
      <w:r w:rsidR="00434BCD" w:rsidRPr="00434BCD">
        <w:t>数据查询与数据维护</w:t>
      </w:r>
    </w:p>
    <w:p w14:paraId="1FF2B3CC" w14:textId="145EAA94" w:rsidR="00434BCD" w:rsidRDefault="00434BCD" w:rsidP="00434BCD">
      <w:pPr>
        <w:pStyle w:val="a0"/>
        <w:numPr>
          <w:ilvl w:val="0"/>
          <w:numId w:val="23"/>
        </w:numPr>
        <w:ind w:firstLineChars="0"/>
      </w:pPr>
      <w:r w:rsidRPr="00434BCD">
        <w:t>数据描述：页面显示录入字段如下：</w:t>
      </w:r>
    </w:p>
    <w:p w14:paraId="1EEF1A92" w14:textId="77777777" w:rsidR="00A64509" w:rsidRDefault="00A64509" w:rsidP="00A64509">
      <w:pPr>
        <w:pStyle w:val="a0"/>
        <w:ind w:firstLineChars="0" w:firstLine="0"/>
        <w:rPr>
          <w:rFonts w:hint="eastAsia"/>
        </w:rPr>
      </w:pPr>
    </w:p>
    <w:tbl>
      <w:tblPr>
        <w:tblW w:w="0" w:type="auto"/>
        <w:tblInd w:w="116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1268"/>
        <w:gridCol w:w="791"/>
        <w:gridCol w:w="1335"/>
        <w:gridCol w:w="1560"/>
        <w:gridCol w:w="1857"/>
        <w:gridCol w:w="1601"/>
      </w:tblGrid>
      <w:tr w:rsidR="00434BCD" w:rsidRPr="00434BCD" w14:paraId="0EBC2B57" w14:textId="77777777" w:rsidTr="00FF6A82">
        <w:tc>
          <w:tcPr>
            <w:tcW w:w="1268" w:type="dxa"/>
            <w:tcBorders>
              <w:bottom w:val="single" w:sz="4" w:space="0" w:color="7F7F7F"/>
            </w:tcBorders>
            <w:hideMark/>
          </w:tcPr>
          <w:p w14:paraId="50070661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字段名称</w:t>
            </w:r>
          </w:p>
        </w:tc>
        <w:tc>
          <w:tcPr>
            <w:tcW w:w="791" w:type="dxa"/>
            <w:tcBorders>
              <w:bottom w:val="single" w:sz="4" w:space="0" w:color="7F7F7F"/>
            </w:tcBorders>
            <w:hideMark/>
          </w:tcPr>
          <w:p w14:paraId="388C9E0A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长度</w:t>
            </w:r>
          </w:p>
        </w:tc>
        <w:tc>
          <w:tcPr>
            <w:tcW w:w="1335" w:type="dxa"/>
            <w:tcBorders>
              <w:bottom w:val="single" w:sz="4" w:space="0" w:color="7F7F7F"/>
            </w:tcBorders>
            <w:hideMark/>
          </w:tcPr>
          <w:p w14:paraId="0597C791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录入方式</w:t>
            </w:r>
          </w:p>
        </w:tc>
        <w:tc>
          <w:tcPr>
            <w:tcW w:w="1560" w:type="dxa"/>
            <w:tcBorders>
              <w:bottom w:val="single" w:sz="4" w:space="0" w:color="7F7F7F"/>
            </w:tcBorders>
            <w:hideMark/>
          </w:tcPr>
          <w:p w14:paraId="2ACFC8AA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是否非空项</w:t>
            </w:r>
          </w:p>
        </w:tc>
        <w:tc>
          <w:tcPr>
            <w:tcW w:w="1857" w:type="dxa"/>
            <w:tcBorders>
              <w:bottom w:val="single" w:sz="4" w:space="0" w:color="7F7F7F"/>
            </w:tcBorders>
            <w:hideMark/>
          </w:tcPr>
          <w:p w14:paraId="0051E413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数据检验</w:t>
            </w:r>
          </w:p>
        </w:tc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60A756DC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默认显示</w:t>
            </w:r>
          </w:p>
        </w:tc>
      </w:tr>
      <w:tr w:rsidR="00434BCD" w:rsidRPr="00434BCD" w14:paraId="6AD91680" w14:textId="77777777" w:rsidTr="00FF6A82">
        <w:tc>
          <w:tcPr>
            <w:tcW w:w="1268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3D75C4E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查询关键字</w:t>
            </w:r>
          </w:p>
        </w:tc>
        <w:tc>
          <w:tcPr>
            <w:tcW w:w="791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7FD02E9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50</w:t>
            </w:r>
          </w:p>
        </w:tc>
        <w:tc>
          <w:tcPr>
            <w:tcW w:w="1335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20659809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文本框</w:t>
            </w:r>
          </w:p>
        </w:tc>
        <w:tc>
          <w:tcPr>
            <w:tcW w:w="1560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7486609E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N</w:t>
            </w:r>
          </w:p>
        </w:tc>
        <w:tc>
          <w:tcPr>
            <w:tcW w:w="1857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23574F3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长度</w:t>
            </w:r>
            <w:r w:rsidRPr="00434BCD">
              <w:t>≤50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7D46951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空</w:t>
            </w:r>
          </w:p>
        </w:tc>
      </w:tr>
      <w:tr w:rsidR="00434BCD" w:rsidRPr="00434BCD" w14:paraId="536298DA" w14:textId="77777777" w:rsidTr="00FF6A82">
        <w:tc>
          <w:tcPr>
            <w:tcW w:w="1268" w:type="dxa"/>
            <w:hideMark/>
          </w:tcPr>
          <w:p w14:paraId="254110AE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状态筛选</w:t>
            </w:r>
          </w:p>
        </w:tc>
        <w:tc>
          <w:tcPr>
            <w:tcW w:w="791" w:type="dxa"/>
            <w:hideMark/>
          </w:tcPr>
          <w:p w14:paraId="4C29B781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20</w:t>
            </w:r>
          </w:p>
        </w:tc>
        <w:tc>
          <w:tcPr>
            <w:tcW w:w="1335" w:type="dxa"/>
            <w:hideMark/>
          </w:tcPr>
          <w:p w14:paraId="7771B6F6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下拉框</w:t>
            </w:r>
          </w:p>
        </w:tc>
        <w:tc>
          <w:tcPr>
            <w:tcW w:w="1560" w:type="dxa"/>
            <w:hideMark/>
          </w:tcPr>
          <w:p w14:paraId="6084F92C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N</w:t>
            </w:r>
          </w:p>
        </w:tc>
        <w:tc>
          <w:tcPr>
            <w:tcW w:w="1857" w:type="dxa"/>
            <w:hideMark/>
          </w:tcPr>
          <w:p w14:paraId="6857E5EC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枚举值校验</w:t>
            </w:r>
          </w:p>
        </w:tc>
        <w:tc>
          <w:tcPr>
            <w:tcW w:w="0" w:type="auto"/>
            <w:hideMark/>
          </w:tcPr>
          <w:p w14:paraId="0F1C7FE1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all</w:t>
            </w:r>
          </w:p>
        </w:tc>
      </w:tr>
      <w:tr w:rsidR="00434BCD" w:rsidRPr="00434BCD" w14:paraId="281ABC00" w14:textId="77777777" w:rsidTr="00FF6A82">
        <w:tc>
          <w:tcPr>
            <w:tcW w:w="1268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088ED34B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页码</w:t>
            </w:r>
          </w:p>
        </w:tc>
        <w:tc>
          <w:tcPr>
            <w:tcW w:w="791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A4C8D88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10</w:t>
            </w:r>
          </w:p>
        </w:tc>
        <w:tc>
          <w:tcPr>
            <w:tcW w:w="1335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15DE7778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数字框</w:t>
            </w:r>
          </w:p>
        </w:tc>
        <w:tc>
          <w:tcPr>
            <w:tcW w:w="1560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129A0100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Y</w:t>
            </w:r>
          </w:p>
        </w:tc>
        <w:tc>
          <w:tcPr>
            <w:tcW w:w="1857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9251EA3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大于等于</w:t>
            </w:r>
            <w:r w:rsidRPr="00434BCD">
              <w:t>1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015318C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1</w:t>
            </w:r>
          </w:p>
        </w:tc>
      </w:tr>
      <w:tr w:rsidR="00434BCD" w:rsidRPr="00434BCD" w14:paraId="4B03C619" w14:textId="77777777" w:rsidTr="00FF6A82">
        <w:tc>
          <w:tcPr>
            <w:tcW w:w="1268" w:type="dxa"/>
            <w:hideMark/>
          </w:tcPr>
          <w:p w14:paraId="24AB144F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每页条数</w:t>
            </w:r>
          </w:p>
        </w:tc>
        <w:tc>
          <w:tcPr>
            <w:tcW w:w="791" w:type="dxa"/>
            <w:hideMark/>
          </w:tcPr>
          <w:p w14:paraId="5236D90A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10</w:t>
            </w:r>
          </w:p>
        </w:tc>
        <w:tc>
          <w:tcPr>
            <w:tcW w:w="1335" w:type="dxa"/>
            <w:hideMark/>
          </w:tcPr>
          <w:p w14:paraId="1D313345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下拉框</w:t>
            </w:r>
          </w:p>
        </w:tc>
        <w:tc>
          <w:tcPr>
            <w:tcW w:w="1560" w:type="dxa"/>
            <w:hideMark/>
          </w:tcPr>
          <w:p w14:paraId="0388A15B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Y</w:t>
            </w:r>
          </w:p>
        </w:tc>
        <w:tc>
          <w:tcPr>
            <w:tcW w:w="1857" w:type="dxa"/>
            <w:hideMark/>
          </w:tcPr>
          <w:p w14:paraId="2BA2D7E2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枚举值（</w:t>
            </w:r>
            <w:r w:rsidRPr="00434BCD">
              <w:t>10/20/50</w:t>
            </w:r>
            <w:r w:rsidRPr="00434BCD">
              <w:t>）</w:t>
            </w:r>
          </w:p>
        </w:tc>
        <w:tc>
          <w:tcPr>
            <w:tcW w:w="0" w:type="auto"/>
            <w:hideMark/>
          </w:tcPr>
          <w:p w14:paraId="2140B8F1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20</w:t>
            </w:r>
          </w:p>
        </w:tc>
      </w:tr>
      <w:tr w:rsidR="00434BCD" w:rsidRPr="00434BCD" w14:paraId="0F492184" w14:textId="77777777" w:rsidTr="00FF6A82">
        <w:tc>
          <w:tcPr>
            <w:tcW w:w="1268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AD39109" w14:textId="77777777" w:rsidR="00434BCD" w:rsidRPr="00FF6A82" w:rsidRDefault="00434BCD" w:rsidP="00434BCD">
            <w:pPr>
              <w:pStyle w:val="a0"/>
              <w:ind w:firstLineChars="0" w:firstLine="0"/>
              <w:rPr>
                <w:b/>
                <w:bCs/>
              </w:rPr>
            </w:pPr>
            <w:r w:rsidRPr="00FF6A82">
              <w:rPr>
                <w:b/>
                <w:bCs/>
              </w:rPr>
              <w:t>排序方式</w:t>
            </w:r>
          </w:p>
        </w:tc>
        <w:tc>
          <w:tcPr>
            <w:tcW w:w="791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16FEBF2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20</w:t>
            </w:r>
          </w:p>
        </w:tc>
        <w:tc>
          <w:tcPr>
            <w:tcW w:w="1335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DBB8F7C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下拉框</w:t>
            </w:r>
          </w:p>
        </w:tc>
        <w:tc>
          <w:tcPr>
            <w:tcW w:w="1560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2F7C6974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N</w:t>
            </w:r>
          </w:p>
        </w:tc>
        <w:tc>
          <w:tcPr>
            <w:tcW w:w="1857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2E66613" w14:textId="77777777" w:rsidR="00434BCD" w:rsidRPr="00434BCD" w:rsidRDefault="00434BCD" w:rsidP="00434BCD">
            <w:pPr>
              <w:pStyle w:val="a0"/>
              <w:ind w:firstLineChars="0" w:firstLine="0"/>
            </w:pPr>
            <w:r w:rsidRPr="00434BCD">
              <w:t>枚举值校验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BE6C60F" w14:textId="77777777" w:rsidR="00434BCD" w:rsidRPr="00434BCD" w:rsidRDefault="00434BCD" w:rsidP="00FF6A82">
            <w:pPr>
              <w:pStyle w:val="a0"/>
              <w:ind w:firstLineChars="0" w:firstLine="0"/>
              <w:jc w:val="center"/>
            </w:pPr>
            <w:r w:rsidRPr="00434BCD">
              <w:t>更新时间倒序</w:t>
            </w:r>
          </w:p>
        </w:tc>
      </w:tr>
    </w:tbl>
    <w:p w14:paraId="1D1E6F9A" w14:textId="77777777" w:rsidR="00434BCD" w:rsidRDefault="00434BCD" w:rsidP="00434BCD">
      <w:pPr>
        <w:pStyle w:val="a0"/>
        <w:ind w:firstLineChars="0" w:firstLine="0"/>
        <w:rPr>
          <w:rFonts w:hint="eastAsia"/>
        </w:rPr>
      </w:pPr>
    </w:p>
    <w:p w14:paraId="2288B08C" w14:textId="6A3BEE4E" w:rsidR="00430674" w:rsidRDefault="00430674">
      <w:pPr>
        <w:pStyle w:val="2"/>
        <w:numPr>
          <w:ilvl w:val="0"/>
          <w:numId w:val="0"/>
        </w:numPr>
        <w:ind w:left="-21"/>
        <w:rPr>
          <w:rFonts w:hint="eastAsia"/>
        </w:rPr>
      </w:pPr>
      <w:bookmarkStart w:id="35" w:name="_Toc10948"/>
      <w:bookmarkStart w:id="36" w:name="_Toc14813"/>
      <w:r>
        <w:rPr>
          <w:rFonts w:hint="eastAsia"/>
        </w:rPr>
        <w:t>3.3 031</w:t>
      </w:r>
      <w:bookmarkEnd w:id="35"/>
      <w:bookmarkEnd w:id="36"/>
      <w:r w:rsidR="008B27F0" w:rsidRPr="008B27F0">
        <w:t>纸飞机信息查询模块</w:t>
      </w:r>
    </w:p>
    <w:p w14:paraId="60A682D6" w14:textId="016F09D2" w:rsidR="00430674" w:rsidRDefault="00430674">
      <w:pPr>
        <w:pStyle w:val="a0"/>
        <w:ind w:firstLine="480"/>
        <w:rPr>
          <w:rFonts w:hint="eastAsia"/>
        </w:rPr>
      </w:pPr>
      <w:r>
        <w:rPr>
          <w:rFonts w:hint="eastAsia"/>
        </w:rPr>
        <w:t>具体格式如下：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1421"/>
        <w:gridCol w:w="1421"/>
        <w:gridCol w:w="1421"/>
        <w:gridCol w:w="1421"/>
        <w:gridCol w:w="1422"/>
        <w:gridCol w:w="1422"/>
      </w:tblGrid>
      <w:tr w:rsidR="008B27F0" w:rsidRPr="008B27F0" w14:paraId="35D801FC" w14:textId="77777777" w:rsidTr="008B27F0">
        <w:tc>
          <w:tcPr>
            <w:tcW w:w="142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D3A600E" w14:textId="77777777" w:rsidR="008B27F0" w:rsidRPr="008B27F0" w:rsidRDefault="008B27F0" w:rsidP="008B27F0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8B27F0">
              <w:rPr>
                <w:b/>
                <w:bCs/>
                <w:color w:val="76923C"/>
              </w:rPr>
              <w:t>功能编号</w:t>
            </w:r>
          </w:p>
        </w:tc>
        <w:tc>
          <w:tcPr>
            <w:tcW w:w="142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383E009" w14:textId="77777777" w:rsidR="008B27F0" w:rsidRPr="008B27F0" w:rsidRDefault="008B27F0" w:rsidP="008B27F0">
            <w:pPr>
              <w:pStyle w:val="a0"/>
              <w:ind w:firstLineChars="0" w:firstLine="0"/>
              <w:rPr>
                <w:color w:val="76923C"/>
              </w:rPr>
            </w:pPr>
            <w:r w:rsidRPr="008B27F0">
              <w:rPr>
                <w:color w:val="76923C"/>
              </w:rPr>
              <w:t>031</w:t>
            </w:r>
          </w:p>
        </w:tc>
        <w:tc>
          <w:tcPr>
            <w:tcW w:w="142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536A94A" w14:textId="77777777" w:rsidR="008B27F0" w:rsidRPr="008B27F0" w:rsidRDefault="008B27F0" w:rsidP="008B27F0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8B27F0">
              <w:rPr>
                <w:b/>
                <w:bCs/>
                <w:color w:val="76923C"/>
              </w:rPr>
              <w:t>功能名称</w:t>
            </w:r>
          </w:p>
        </w:tc>
        <w:tc>
          <w:tcPr>
            <w:tcW w:w="142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D0944A4" w14:textId="77777777" w:rsidR="008B27F0" w:rsidRPr="008B27F0" w:rsidRDefault="008B27F0" w:rsidP="008B27F0">
            <w:pPr>
              <w:pStyle w:val="a0"/>
              <w:ind w:firstLineChars="0" w:firstLine="0"/>
              <w:rPr>
                <w:color w:val="76923C"/>
              </w:rPr>
            </w:pPr>
            <w:r w:rsidRPr="008B27F0">
              <w:rPr>
                <w:color w:val="76923C"/>
              </w:rPr>
              <w:t>纸飞机信息查询模块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79B095E" w14:textId="77777777" w:rsidR="008B27F0" w:rsidRPr="008B27F0" w:rsidRDefault="008B27F0" w:rsidP="008B27F0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8B27F0">
              <w:rPr>
                <w:b/>
                <w:bCs/>
                <w:color w:val="76923C"/>
              </w:rPr>
              <w:t>所属大模块（见</w:t>
            </w:r>
            <w:r w:rsidRPr="008B27F0">
              <w:rPr>
                <w:b/>
                <w:bCs/>
                <w:color w:val="76923C"/>
              </w:rPr>
              <w:t>2.2</w:t>
            </w:r>
            <w:r w:rsidRPr="008B27F0">
              <w:rPr>
                <w:b/>
                <w:bCs/>
                <w:color w:val="76923C"/>
              </w:rPr>
              <w:t>）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1C32110" w14:textId="77777777" w:rsidR="008B27F0" w:rsidRPr="008B27F0" w:rsidRDefault="008B27F0" w:rsidP="008B27F0">
            <w:pPr>
              <w:pStyle w:val="a0"/>
              <w:ind w:firstLineChars="0" w:firstLine="0"/>
              <w:rPr>
                <w:color w:val="76923C"/>
              </w:rPr>
            </w:pPr>
            <w:r w:rsidRPr="008B27F0">
              <w:rPr>
                <w:color w:val="76923C"/>
              </w:rPr>
              <w:t>用户</w:t>
            </w:r>
            <w:proofErr w:type="gramStart"/>
            <w:r w:rsidRPr="008B27F0">
              <w:rPr>
                <w:color w:val="76923C"/>
              </w:rPr>
              <w:t>端业务</w:t>
            </w:r>
            <w:proofErr w:type="gramEnd"/>
            <w:r w:rsidRPr="008B27F0">
              <w:rPr>
                <w:color w:val="76923C"/>
              </w:rPr>
              <w:t>模块</w:t>
            </w:r>
          </w:p>
        </w:tc>
      </w:tr>
      <w:tr w:rsidR="008B27F0" w:rsidRPr="008B27F0" w14:paraId="4F950598" w14:textId="77777777" w:rsidTr="008B27F0">
        <w:tc>
          <w:tcPr>
            <w:tcW w:w="142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AD0E99B" w14:textId="77777777" w:rsidR="008B27F0" w:rsidRPr="008B27F0" w:rsidRDefault="008B27F0" w:rsidP="008B27F0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8B27F0">
              <w:rPr>
                <w:b/>
                <w:bCs/>
                <w:color w:val="76923C"/>
              </w:rPr>
              <w:t>输入</w:t>
            </w:r>
          </w:p>
        </w:tc>
        <w:tc>
          <w:tcPr>
            <w:tcW w:w="142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B9EAD9B" w14:textId="77777777" w:rsidR="008B27F0" w:rsidRPr="008B27F0" w:rsidRDefault="008B27F0" w:rsidP="008B27F0">
            <w:pPr>
              <w:pStyle w:val="a0"/>
              <w:ind w:firstLineChars="0" w:firstLine="0"/>
              <w:rPr>
                <w:color w:val="76923C"/>
              </w:rPr>
            </w:pPr>
            <w:r w:rsidRPr="008B27F0">
              <w:rPr>
                <w:color w:val="76923C"/>
              </w:rPr>
              <w:t>地点条件、短号、查询类型、分页参数</w:t>
            </w:r>
          </w:p>
        </w:tc>
        <w:tc>
          <w:tcPr>
            <w:tcW w:w="142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1770C65" w14:textId="77777777" w:rsidR="008B27F0" w:rsidRPr="008B27F0" w:rsidRDefault="008B27F0" w:rsidP="008B27F0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8B27F0">
              <w:rPr>
                <w:b/>
                <w:bCs/>
                <w:color w:val="76923C"/>
              </w:rPr>
              <w:t>输出</w:t>
            </w:r>
          </w:p>
        </w:tc>
        <w:tc>
          <w:tcPr>
            <w:tcW w:w="142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F23468D" w14:textId="77777777" w:rsidR="008B27F0" w:rsidRPr="008B27F0" w:rsidRDefault="008B27F0" w:rsidP="008B27F0">
            <w:pPr>
              <w:pStyle w:val="a0"/>
              <w:ind w:firstLineChars="0" w:firstLine="0"/>
              <w:rPr>
                <w:color w:val="76923C"/>
              </w:rPr>
            </w:pPr>
            <w:r w:rsidRPr="008B27F0">
              <w:rPr>
                <w:color w:val="76923C"/>
              </w:rPr>
              <w:t>纸飞机列表</w:t>
            </w:r>
            <w:r w:rsidRPr="008B27F0">
              <w:rPr>
                <w:color w:val="76923C"/>
              </w:rPr>
              <w:t>/</w:t>
            </w:r>
            <w:r w:rsidRPr="008B27F0">
              <w:rPr>
                <w:color w:val="76923C"/>
              </w:rPr>
              <w:t>详情、统计字段、投票与评论计数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7564A1E" w14:textId="77777777" w:rsidR="008B27F0" w:rsidRPr="008B27F0" w:rsidRDefault="008B27F0" w:rsidP="008B27F0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8B27F0">
              <w:rPr>
                <w:b/>
                <w:bCs/>
                <w:color w:val="76923C"/>
              </w:rPr>
              <w:t>处理目标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46631E6" w14:textId="77777777" w:rsidR="008B27F0" w:rsidRPr="008B27F0" w:rsidRDefault="008B27F0" w:rsidP="008B27F0">
            <w:pPr>
              <w:pStyle w:val="a0"/>
              <w:ind w:firstLineChars="0" w:firstLine="0"/>
              <w:rPr>
                <w:color w:val="76923C"/>
              </w:rPr>
            </w:pPr>
            <w:r w:rsidRPr="008B27F0">
              <w:rPr>
                <w:color w:val="76923C"/>
              </w:rPr>
              <w:t>提供稳定、可筛选、可排序的前台发现能力</w:t>
            </w:r>
          </w:p>
        </w:tc>
      </w:tr>
      <w:tr w:rsidR="00430674" w14:paraId="433BBA16" w14:textId="77777777">
        <w:tc>
          <w:tcPr>
            <w:tcW w:w="1421" w:type="dxa"/>
          </w:tcPr>
          <w:p w14:paraId="21659CA9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lastRenderedPageBreak/>
              <w:t>编写人</w:t>
            </w:r>
          </w:p>
        </w:tc>
        <w:tc>
          <w:tcPr>
            <w:tcW w:w="1421" w:type="dxa"/>
          </w:tcPr>
          <w:p w14:paraId="5237B591" w14:textId="4DE5D682" w:rsidR="00430674" w:rsidRDefault="008B27F0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周亮</w:t>
            </w:r>
          </w:p>
        </w:tc>
        <w:tc>
          <w:tcPr>
            <w:tcW w:w="1421" w:type="dxa"/>
          </w:tcPr>
          <w:p w14:paraId="3E3D6207" w14:textId="77777777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完成时间</w:t>
            </w:r>
          </w:p>
        </w:tc>
        <w:tc>
          <w:tcPr>
            <w:tcW w:w="1421" w:type="dxa"/>
          </w:tcPr>
          <w:p w14:paraId="53E68507" w14:textId="58027CFE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color w:val="76923C"/>
              </w:rPr>
              <w:t>20</w:t>
            </w:r>
            <w:r>
              <w:rPr>
                <w:rFonts w:hint="eastAsia"/>
                <w:color w:val="76923C"/>
              </w:rPr>
              <w:t>2</w:t>
            </w:r>
            <w:r w:rsidR="008B27F0">
              <w:rPr>
                <w:rFonts w:hint="eastAsia"/>
                <w:color w:val="76923C"/>
              </w:rPr>
              <w:t>6</w:t>
            </w:r>
            <w:r>
              <w:rPr>
                <w:color w:val="76923C"/>
              </w:rPr>
              <w:t>-</w:t>
            </w:r>
            <w:r w:rsidR="008B27F0">
              <w:rPr>
                <w:rFonts w:hint="eastAsia"/>
                <w:color w:val="76923C"/>
              </w:rPr>
              <w:t>05</w:t>
            </w:r>
            <w:r>
              <w:rPr>
                <w:color w:val="76923C"/>
              </w:rPr>
              <w:t>-2</w:t>
            </w:r>
            <w:r w:rsidR="008B27F0">
              <w:rPr>
                <w:rFonts w:hint="eastAsia"/>
                <w:color w:val="76923C"/>
              </w:rPr>
              <w:t>6</w:t>
            </w:r>
          </w:p>
        </w:tc>
        <w:tc>
          <w:tcPr>
            <w:tcW w:w="1422" w:type="dxa"/>
          </w:tcPr>
          <w:p w14:paraId="4D8A3941" w14:textId="77777777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页码</w:t>
            </w:r>
          </w:p>
        </w:tc>
        <w:tc>
          <w:tcPr>
            <w:tcW w:w="1422" w:type="dxa"/>
          </w:tcPr>
          <w:p w14:paraId="4AC3590A" w14:textId="5F7AD36B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第</w:t>
            </w:r>
            <w:r w:rsidR="00646E2C">
              <w:rPr>
                <w:rFonts w:hint="eastAsia"/>
                <w:color w:val="76923C"/>
              </w:rPr>
              <w:t>11</w:t>
            </w:r>
            <w:r>
              <w:rPr>
                <w:rFonts w:hint="eastAsia"/>
                <w:color w:val="76923C"/>
              </w:rPr>
              <w:t>页</w:t>
            </w:r>
          </w:p>
        </w:tc>
      </w:tr>
    </w:tbl>
    <w:p w14:paraId="655EB595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37" w:name="_Toc26481"/>
      <w:bookmarkStart w:id="38" w:name="_Toc20865"/>
      <w:r>
        <w:rPr>
          <w:rFonts w:hint="eastAsia"/>
        </w:rPr>
        <w:t>3.3.1</w:t>
      </w:r>
      <w:r>
        <w:rPr>
          <w:rFonts w:hint="eastAsia"/>
        </w:rPr>
        <w:t>功能流程图</w:t>
      </w:r>
      <w:bookmarkEnd w:id="37"/>
      <w:bookmarkEnd w:id="38"/>
    </w:p>
    <w:p w14:paraId="7D68FBED" w14:textId="7952218B" w:rsidR="00430674" w:rsidRDefault="003325FB">
      <w:pPr>
        <w:rPr>
          <w:rFonts w:hint="eastAsia"/>
        </w:rPr>
      </w:pPr>
      <w:r w:rsidRPr="001C4C72">
        <w:rPr>
          <w:noProof/>
        </w:rPr>
        <w:pict w14:anchorId="39F03B0C">
          <v:shape id="_x0000_i1160" type="#_x0000_t75" style="width:415.8pt;height:267.6pt;visibility:visible;mso-wrap-style:square">
            <v:imagedata r:id="rId16" o:title=""/>
          </v:shape>
        </w:pict>
      </w:r>
    </w:p>
    <w:p w14:paraId="3F95BB64" w14:textId="535BB164" w:rsidR="00430674" w:rsidRDefault="00DA01C6">
      <w:pPr>
        <w:pStyle w:val="a0"/>
        <w:ind w:firstLine="480"/>
        <w:rPr>
          <w:rFonts w:hint="eastAsia"/>
        </w:rPr>
      </w:pPr>
      <w:r w:rsidRPr="00DA01C6">
        <w:t>需要说明的问题</w:t>
      </w:r>
      <w:r w:rsidR="00430674">
        <w:rPr>
          <w:rFonts w:hint="eastAsia"/>
        </w:rPr>
        <w:t>；</w:t>
      </w:r>
    </w:p>
    <w:p w14:paraId="538EBC1A" w14:textId="77777777" w:rsidR="00DA01C6" w:rsidRPr="00DA01C6" w:rsidRDefault="00DA01C6" w:rsidP="00DA01C6">
      <w:pPr>
        <w:pStyle w:val="a0"/>
        <w:numPr>
          <w:ilvl w:val="0"/>
          <w:numId w:val="24"/>
        </w:numPr>
        <w:ind w:firstLine="480"/>
      </w:pPr>
      <w:r w:rsidRPr="00DA01C6">
        <w:t>纸飞机查询需统一过滤无效状态数据，确保前台结果一致。</w:t>
      </w:r>
      <w:r w:rsidRPr="00DA01C6">
        <w:t xml:space="preserve"> </w:t>
      </w:r>
    </w:p>
    <w:p w14:paraId="14E8B965" w14:textId="3DBBAEDF" w:rsidR="00430674" w:rsidRDefault="00DA01C6" w:rsidP="00DA01C6">
      <w:pPr>
        <w:pStyle w:val="a0"/>
        <w:numPr>
          <w:ilvl w:val="0"/>
          <w:numId w:val="24"/>
        </w:numPr>
        <w:ind w:firstLine="480"/>
        <w:rPr>
          <w:rFonts w:hint="eastAsia"/>
        </w:rPr>
      </w:pPr>
      <w:r w:rsidRPr="00DA01C6">
        <w:t>随机拾取既要满足随机性，也要保证拾取统计准确。</w:t>
      </w:r>
    </w:p>
    <w:p w14:paraId="3F1D240B" w14:textId="77777777" w:rsidR="00430674" w:rsidRDefault="00430674">
      <w:pPr>
        <w:pStyle w:val="3"/>
        <w:numPr>
          <w:ilvl w:val="2"/>
          <w:numId w:val="0"/>
        </w:numPr>
        <w:tabs>
          <w:tab w:val="left" w:pos="1571"/>
        </w:tabs>
        <w:ind w:left="851"/>
        <w:rPr>
          <w:rFonts w:hint="eastAsia"/>
        </w:rPr>
      </w:pPr>
      <w:bookmarkStart w:id="39" w:name="_Toc17209"/>
      <w:bookmarkStart w:id="40" w:name="_Toc4649"/>
      <w:r>
        <w:rPr>
          <w:rFonts w:hint="eastAsia"/>
        </w:rPr>
        <w:t>3.3.2</w:t>
      </w:r>
      <w:r>
        <w:rPr>
          <w:rFonts w:hint="eastAsia"/>
        </w:rPr>
        <w:t>功能描述</w:t>
      </w:r>
      <w:bookmarkEnd w:id="39"/>
      <w:bookmarkEnd w:id="40"/>
    </w:p>
    <w:p w14:paraId="3D23CDF9" w14:textId="77777777" w:rsidR="008E76C9" w:rsidRDefault="008E76C9" w:rsidP="008E76C9">
      <w:pPr>
        <w:pStyle w:val="md-end-block"/>
        <w:numPr>
          <w:ilvl w:val="0"/>
          <w:numId w:val="9"/>
        </w:numPr>
        <w:spacing w:before="0" w:beforeAutospacing="0" w:after="0" w:afterAutospacing="0"/>
        <w:rPr>
          <w:rFonts w:ascii="Merriweather" w:hAnsi="Merriweather"/>
          <w:color w:val="333333"/>
        </w:rPr>
      </w:pPr>
      <w:r>
        <w:rPr>
          <w:rStyle w:val="md-plain"/>
          <w:rFonts w:ascii="Merriweather" w:hAnsi="Merriweather"/>
          <w:color w:val="333333"/>
        </w:rPr>
        <w:t>按地点查询在线纸飞机，过滤过期数据。</w:t>
      </w:r>
      <w:r>
        <w:rPr>
          <w:rStyle w:val="md-plain"/>
          <w:rFonts w:ascii="Merriweather" w:hAnsi="Merriweather"/>
          <w:color w:val="333333"/>
        </w:rPr>
        <w:t xml:space="preserve"> </w:t>
      </w:r>
    </w:p>
    <w:p w14:paraId="21A1AF21" w14:textId="77777777" w:rsidR="008E76C9" w:rsidRDefault="008E76C9" w:rsidP="008E76C9">
      <w:pPr>
        <w:pStyle w:val="md-end-block"/>
        <w:numPr>
          <w:ilvl w:val="0"/>
          <w:numId w:val="9"/>
        </w:numPr>
        <w:spacing w:before="0" w:beforeAutospacing="0" w:after="0" w:afterAutospacing="0"/>
        <w:rPr>
          <w:rFonts w:ascii="Merriweather" w:hAnsi="Merriweather"/>
          <w:color w:val="333333"/>
        </w:rPr>
      </w:pPr>
      <w:r>
        <w:rPr>
          <w:rStyle w:val="md-plain"/>
          <w:rFonts w:ascii="Merriweather" w:hAnsi="Merriweather"/>
          <w:color w:val="333333"/>
        </w:rPr>
        <w:t>热门查询按</w:t>
      </w:r>
      <w:r>
        <w:rPr>
          <w:rStyle w:val="md-plain"/>
          <w:rFonts w:ascii="Merriweather" w:hAnsi="Merriweather"/>
          <w:color w:val="333333"/>
        </w:rPr>
        <w:t xml:space="preserve"> </w:t>
      </w:r>
      <w:r>
        <w:rPr>
          <w:rStyle w:val="HTML"/>
          <w:rFonts w:ascii="Courier New" w:hAnsi="Courier New" w:cs="Courier New"/>
          <w:b/>
          <w:bCs/>
          <w:color w:val="45B0E1"/>
        </w:rPr>
        <w:t>LikeCount</w:t>
      </w:r>
      <w:r>
        <w:rPr>
          <w:rStyle w:val="md-plain"/>
          <w:rFonts w:ascii="Merriweather" w:hAnsi="Merriweather"/>
          <w:color w:val="333333"/>
        </w:rPr>
        <w:t xml:space="preserve"> </w:t>
      </w:r>
      <w:r>
        <w:rPr>
          <w:rStyle w:val="md-plain"/>
          <w:rFonts w:ascii="Merriweather" w:hAnsi="Merriweather"/>
          <w:color w:val="333333"/>
        </w:rPr>
        <w:t>降序，返回前</w:t>
      </w:r>
      <w:r>
        <w:rPr>
          <w:rStyle w:val="md-plain"/>
          <w:rFonts w:ascii="Merriweather" w:hAnsi="Merriweather"/>
          <w:color w:val="333333"/>
        </w:rPr>
        <w:t xml:space="preserve"> 20 </w:t>
      </w:r>
      <w:r>
        <w:rPr>
          <w:rStyle w:val="md-plain"/>
          <w:rFonts w:ascii="Merriweather" w:hAnsi="Merriweather"/>
          <w:color w:val="333333"/>
        </w:rPr>
        <w:t>条。</w:t>
      </w:r>
      <w:r>
        <w:rPr>
          <w:rStyle w:val="md-plain"/>
          <w:rFonts w:ascii="Merriweather" w:hAnsi="Merriweather"/>
          <w:color w:val="333333"/>
        </w:rPr>
        <w:t xml:space="preserve"> </w:t>
      </w:r>
    </w:p>
    <w:p w14:paraId="52C83BD6" w14:textId="77777777" w:rsidR="008E76C9" w:rsidRDefault="008E76C9" w:rsidP="008E76C9">
      <w:pPr>
        <w:pStyle w:val="md-end-block"/>
        <w:numPr>
          <w:ilvl w:val="0"/>
          <w:numId w:val="9"/>
        </w:numPr>
        <w:spacing w:before="0" w:beforeAutospacing="0" w:after="0" w:afterAutospacing="0"/>
        <w:rPr>
          <w:rFonts w:ascii="Merriweather" w:hAnsi="Merriweather"/>
          <w:color w:val="333333"/>
        </w:rPr>
      </w:pPr>
      <w:r>
        <w:rPr>
          <w:rStyle w:val="md-plain"/>
          <w:rFonts w:ascii="Merriweather" w:hAnsi="Merriweather"/>
          <w:color w:val="333333"/>
        </w:rPr>
        <w:t>随机查询随机挑选一条可见纸飞机，并累加拾取次数。</w:t>
      </w:r>
      <w:r>
        <w:rPr>
          <w:rStyle w:val="md-plain"/>
          <w:rFonts w:ascii="Merriweather" w:hAnsi="Merriweather"/>
          <w:color w:val="333333"/>
        </w:rPr>
        <w:t xml:space="preserve"> </w:t>
      </w:r>
    </w:p>
    <w:p w14:paraId="66AC5915" w14:textId="77777777" w:rsidR="008E76C9" w:rsidRDefault="008E76C9" w:rsidP="008E76C9">
      <w:pPr>
        <w:pStyle w:val="md-end-block"/>
        <w:numPr>
          <w:ilvl w:val="0"/>
          <w:numId w:val="9"/>
        </w:numPr>
        <w:spacing w:before="0" w:beforeAutospacing="0" w:after="0" w:afterAutospacing="0"/>
        <w:rPr>
          <w:rFonts w:ascii="Merriweather" w:hAnsi="Merriweather"/>
          <w:color w:val="333333"/>
        </w:rPr>
      </w:pPr>
      <w:r>
        <w:rPr>
          <w:rStyle w:val="md-plain"/>
          <w:rFonts w:ascii="Merriweather" w:hAnsi="Merriweather"/>
          <w:color w:val="333333"/>
        </w:rPr>
        <w:t>详情查询支持</w:t>
      </w:r>
      <w:r>
        <w:rPr>
          <w:rStyle w:val="md-plain"/>
          <w:rFonts w:ascii="Merriweather" w:hAnsi="Merriweather"/>
          <w:color w:val="333333"/>
        </w:rPr>
        <w:t xml:space="preserve"> ID </w:t>
      </w:r>
      <w:r>
        <w:rPr>
          <w:rStyle w:val="md-plain"/>
          <w:rFonts w:ascii="Merriweather" w:hAnsi="Merriweather"/>
          <w:color w:val="333333"/>
        </w:rPr>
        <w:t>与短号两种入口。</w:t>
      </w:r>
      <w:r>
        <w:rPr>
          <w:rStyle w:val="md-plain"/>
          <w:rFonts w:ascii="Merriweather" w:hAnsi="Merriweather"/>
          <w:color w:val="333333"/>
        </w:rPr>
        <w:t xml:space="preserve"> </w:t>
      </w:r>
    </w:p>
    <w:p w14:paraId="4E9E5F25" w14:textId="76A86F17" w:rsidR="00430674" w:rsidRPr="008E76C9" w:rsidRDefault="008E76C9" w:rsidP="008E76C9">
      <w:pPr>
        <w:pStyle w:val="md-end-block"/>
        <w:numPr>
          <w:ilvl w:val="0"/>
          <w:numId w:val="9"/>
        </w:numPr>
        <w:spacing w:before="0" w:beforeAutospacing="0" w:after="0" w:afterAutospacing="0"/>
        <w:rPr>
          <w:rFonts w:ascii="Merriweather" w:hAnsi="Merriweather" w:hint="eastAsia"/>
          <w:color w:val="333333"/>
        </w:rPr>
      </w:pPr>
      <w:r>
        <w:rPr>
          <w:rStyle w:val="md-plain"/>
          <w:rFonts w:ascii="Merriweather" w:hAnsi="Merriweather"/>
          <w:color w:val="333333"/>
        </w:rPr>
        <w:t>查询结果包含评论数、举报数、投票信息和图片列表。</w:t>
      </w:r>
      <w:r>
        <w:rPr>
          <w:rStyle w:val="md-plain"/>
          <w:rFonts w:ascii="Merriweather" w:hAnsi="Merriweather"/>
          <w:color w:val="333333"/>
        </w:rPr>
        <w:t xml:space="preserve"> </w:t>
      </w:r>
    </w:p>
    <w:p w14:paraId="2CB4EB21" w14:textId="77777777" w:rsidR="00430674" w:rsidRDefault="00430674">
      <w:pPr>
        <w:pStyle w:val="3"/>
        <w:numPr>
          <w:ilvl w:val="2"/>
          <w:numId w:val="0"/>
        </w:numPr>
        <w:tabs>
          <w:tab w:val="left" w:pos="1571"/>
        </w:tabs>
        <w:ind w:left="851"/>
        <w:rPr>
          <w:rFonts w:hint="eastAsia"/>
        </w:rPr>
      </w:pPr>
      <w:bookmarkStart w:id="41" w:name="_Toc7589"/>
      <w:bookmarkStart w:id="42" w:name="_Toc20457"/>
      <w:r>
        <w:rPr>
          <w:rFonts w:hint="eastAsia"/>
        </w:rPr>
        <w:t>3.3.3</w:t>
      </w:r>
      <w:r>
        <w:rPr>
          <w:rFonts w:hint="eastAsia"/>
        </w:rPr>
        <w:t>界面设计</w:t>
      </w:r>
      <w:bookmarkEnd w:id="41"/>
      <w:bookmarkEnd w:id="42"/>
    </w:p>
    <w:p w14:paraId="33AD1EEA" w14:textId="77777777" w:rsidR="00430674" w:rsidRDefault="00430674">
      <w:pPr>
        <w:pStyle w:val="a0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基础信息处理</w:t>
      </w:r>
    </w:p>
    <w:p w14:paraId="1387CD41" w14:textId="77777777" w:rsidR="00430674" w:rsidRDefault="00430674">
      <w:pPr>
        <w:pStyle w:val="a0"/>
        <w:ind w:left="1200" w:firstLineChars="0" w:firstLine="0"/>
        <w:rPr>
          <w:rFonts w:hint="eastAsia"/>
        </w:rPr>
      </w:pPr>
      <w:r>
        <w:rPr>
          <w:rFonts w:hint="eastAsia"/>
        </w:rPr>
        <w:t>下表是动作说明：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2842"/>
        <w:gridCol w:w="2843"/>
        <w:gridCol w:w="2843"/>
      </w:tblGrid>
      <w:tr w:rsidR="00430674" w14:paraId="58B4BD25" w14:textId="77777777">
        <w:tc>
          <w:tcPr>
            <w:tcW w:w="284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BD9ECB6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lastRenderedPageBreak/>
              <w:t>动作编号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25AE180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动作名称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389CE1C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动作描述</w:t>
            </w:r>
          </w:p>
        </w:tc>
      </w:tr>
      <w:tr w:rsidR="00430674" w14:paraId="1FB21E9A" w14:textId="77777777">
        <w:tc>
          <w:tcPr>
            <w:tcW w:w="2842" w:type="dxa"/>
            <w:tcBorders>
              <w:left w:val="nil"/>
              <w:right w:val="nil"/>
            </w:tcBorders>
            <w:shd w:val="clear" w:color="auto" w:fill="E6EED5"/>
          </w:tcPr>
          <w:p w14:paraId="28C91E64" w14:textId="5BAAD3CF" w:rsidR="00430674" w:rsidRDefault="00366567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366567">
              <w:rPr>
                <w:b/>
                <w:bCs/>
                <w:color w:val="76923C"/>
              </w:rPr>
              <w:t>031-01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469FB606" w14:textId="0A65EF1B" w:rsidR="00430674" w:rsidRDefault="00366567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366567">
              <w:rPr>
                <w:color w:val="76923C"/>
              </w:rPr>
              <w:t>地点查询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7816D9E5" w14:textId="6F85A530" w:rsidR="00430674" w:rsidRDefault="00366567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366567">
              <w:rPr>
                <w:color w:val="76923C"/>
              </w:rPr>
              <w:t>选择地点后展示对应在线纸飞机列表</w:t>
            </w:r>
          </w:p>
        </w:tc>
      </w:tr>
      <w:tr w:rsidR="00430674" w14:paraId="774D1BFB" w14:textId="77777777">
        <w:tc>
          <w:tcPr>
            <w:tcW w:w="2842" w:type="dxa"/>
          </w:tcPr>
          <w:p w14:paraId="0F4CCFE4" w14:textId="4867E89F" w:rsidR="00430674" w:rsidRDefault="00366567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366567">
              <w:rPr>
                <w:b/>
                <w:bCs/>
                <w:color w:val="76923C"/>
              </w:rPr>
              <w:t>031-02</w:t>
            </w:r>
          </w:p>
        </w:tc>
        <w:tc>
          <w:tcPr>
            <w:tcW w:w="2843" w:type="dxa"/>
          </w:tcPr>
          <w:p w14:paraId="10D01E6B" w14:textId="54A3CBDD" w:rsidR="00430674" w:rsidRDefault="00366567">
            <w:pPr>
              <w:pStyle w:val="a0"/>
              <w:ind w:firstLineChars="0" w:firstLine="0"/>
              <w:rPr>
                <w:color w:val="76923C"/>
              </w:rPr>
            </w:pPr>
            <w:r w:rsidRPr="00366567">
              <w:rPr>
                <w:color w:val="76923C"/>
              </w:rPr>
              <w:t>热门查询</w:t>
            </w:r>
          </w:p>
        </w:tc>
        <w:tc>
          <w:tcPr>
            <w:tcW w:w="2843" w:type="dxa"/>
          </w:tcPr>
          <w:p w14:paraId="1B2BB861" w14:textId="56AA9505" w:rsidR="00366567" w:rsidRDefault="00366567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366567">
              <w:rPr>
                <w:color w:val="76923C"/>
              </w:rPr>
              <w:t>按热度展示热门纸飞机列表</w:t>
            </w:r>
          </w:p>
        </w:tc>
      </w:tr>
      <w:tr w:rsidR="00366567" w14:paraId="38B73E6F" w14:textId="77777777" w:rsidTr="00366567">
        <w:tc>
          <w:tcPr>
            <w:tcW w:w="2842" w:type="dxa"/>
            <w:shd w:val="clear" w:color="auto" w:fill="E6EED5"/>
          </w:tcPr>
          <w:p w14:paraId="5913F532" w14:textId="4D014BD3" w:rsidR="00366567" w:rsidRPr="00366567" w:rsidRDefault="00366567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366567">
              <w:rPr>
                <w:b/>
                <w:bCs/>
                <w:color w:val="76923C"/>
              </w:rPr>
              <w:t>031-03</w:t>
            </w:r>
          </w:p>
        </w:tc>
        <w:tc>
          <w:tcPr>
            <w:tcW w:w="2843" w:type="dxa"/>
            <w:shd w:val="clear" w:color="auto" w:fill="E6EED5"/>
          </w:tcPr>
          <w:p w14:paraId="6DB25734" w14:textId="64827706" w:rsidR="00366567" w:rsidRPr="00366567" w:rsidRDefault="00366567">
            <w:pPr>
              <w:pStyle w:val="a0"/>
              <w:ind w:firstLineChars="0" w:firstLine="0"/>
              <w:rPr>
                <w:color w:val="76923C"/>
              </w:rPr>
            </w:pPr>
            <w:r w:rsidRPr="00366567">
              <w:rPr>
                <w:color w:val="76923C"/>
              </w:rPr>
              <w:t>随机拾取</w:t>
            </w:r>
          </w:p>
        </w:tc>
        <w:tc>
          <w:tcPr>
            <w:tcW w:w="2843" w:type="dxa"/>
            <w:shd w:val="clear" w:color="auto" w:fill="E6EED5"/>
          </w:tcPr>
          <w:p w14:paraId="6DC85023" w14:textId="208D57D7" w:rsidR="00366567" w:rsidRPr="00366567" w:rsidRDefault="00366567">
            <w:pPr>
              <w:pStyle w:val="a0"/>
              <w:ind w:firstLineChars="0" w:firstLine="0"/>
              <w:rPr>
                <w:color w:val="76923C"/>
              </w:rPr>
            </w:pPr>
            <w:r w:rsidRPr="00366567">
              <w:rPr>
                <w:color w:val="76923C"/>
              </w:rPr>
              <w:t>随机返回一条纸飞机并展示详情</w:t>
            </w:r>
          </w:p>
        </w:tc>
      </w:tr>
      <w:tr w:rsidR="00366567" w14:paraId="247050C2" w14:textId="77777777">
        <w:tc>
          <w:tcPr>
            <w:tcW w:w="2842" w:type="dxa"/>
          </w:tcPr>
          <w:p w14:paraId="5AAF8493" w14:textId="73E4E459" w:rsidR="00366567" w:rsidRPr="00366567" w:rsidRDefault="00366567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366567">
              <w:rPr>
                <w:b/>
                <w:bCs/>
                <w:color w:val="76923C"/>
              </w:rPr>
              <w:t>031-04</w:t>
            </w:r>
          </w:p>
        </w:tc>
        <w:tc>
          <w:tcPr>
            <w:tcW w:w="2843" w:type="dxa"/>
          </w:tcPr>
          <w:p w14:paraId="1A7DF085" w14:textId="39F6B0B1" w:rsidR="00366567" w:rsidRPr="00366567" w:rsidRDefault="00366567">
            <w:pPr>
              <w:pStyle w:val="a0"/>
              <w:ind w:firstLineChars="0" w:firstLine="0"/>
              <w:rPr>
                <w:color w:val="76923C"/>
              </w:rPr>
            </w:pPr>
            <w:r w:rsidRPr="00366567">
              <w:rPr>
                <w:color w:val="76923C"/>
              </w:rPr>
              <w:t>短号查询</w:t>
            </w:r>
          </w:p>
        </w:tc>
        <w:tc>
          <w:tcPr>
            <w:tcW w:w="2843" w:type="dxa"/>
          </w:tcPr>
          <w:p w14:paraId="6C80CE1E" w14:textId="17354E7A" w:rsidR="00366567" w:rsidRPr="00366567" w:rsidRDefault="00366567">
            <w:pPr>
              <w:pStyle w:val="a0"/>
              <w:ind w:firstLineChars="0" w:firstLine="0"/>
              <w:rPr>
                <w:color w:val="76923C"/>
              </w:rPr>
            </w:pPr>
            <w:r w:rsidRPr="00366567">
              <w:rPr>
                <w:color w:val="76923C"/>
              </w:rPr>
              <w:t>输入短号或扫码后跳转纸飞机详情</w:t>
            </w:r>
          </w:p>
        </w:tc>
      </w:tr>
    </w:tbl>
    <w:p w14:paraId="6437559B" w14:textId="77777777" w:rsidR="00430674" w:rsidRDefault="00430674">
      <w:pPr>
        <w:pStyle w:val="a0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数据要求</w:t>
      </w:r>
    </w:p>
    <w:p w14:paraId="39DC0B07" w14:textId="77777777" w:rsidR="00430674" w:rsidRDefault="00430674">
      <w:pPr>
        <w:pStyle w:val="a0"/>
        <w:numPr>
          <w:ilvl w:val="2"/>
          <w:numId w:val="8"/>
        </w:numPr>
        <w:ind w:firstLineChars="0"/>
        <w:rPr>
          <w:rFonts w:hint="eastAsia"/>
        </w:rPr>
      </w:pPr>
      <w:r>
        <w:rPr>
          <w:rFonts w:hint="eastAsia"/>
        </w:rPr>
        <w:t>功能类型：数据查询</w:t>
      </w:r>
    </w:p>
    <w:p w14:paraId="499FDEB7" w14:textId="77777777" w:rsidR="00430674" w:rsidRDefault="00430674">
      <w:pPr>
        <w:pStyle w:val="a0"/>
        <w:numPr>
          <w:ilvl w:val="2"/>
          <w:numId w:val="8"/>
        </w:numPr>
        <w:ind w:firstLineChars="0"/>
        <w:rPr>
          <w:rFonts w:hint="eastAsia"/>
        </w:rPr>
      </w:pPr>
      <w:r>
        <w:rPr>
          <w:rFonts w:hint="eastAsia"/>
        </w:rPr>
        <w:t>数据描述：</w:t>
      </w:r>
    </w:p>
    <w:p w14:paraId="152FDDC9" w14:textId="77777777" w:rsidR="00430674" w:rsidRDefault="00430674">
      <w:pPr>
        <w:pStyle w:val="a0"/>
        <w:ind w:left="2040" w:firstLineChars="0" w:firstLine="0"/>
      </w:pPr>
      <w:r>
        <w:rPr>
          <w:rFonts w:hint="eastAsia"/>
        </w:rPr>
        <w:t>页面显示字段见下表：</w:t>
      </w:r>
    </w:p>
    <w:tbl>
      <w:tblPr>
        <w:tblW w:w="0" w:type="auto"/>
        <w:tblInd w:w="0" w:type="dxa"/>
        <w:tblBorders>
          <w:top w:val="single" w:sz="8" w:space="0" w:color="C0504D"/>
          <w:bottom w:val="single" w:sz="8" w:space="0" w:color="C0504D"/>
        </w:tblBorders>
        <w:tblLook w:val="0000" w:firstRow="0" w:lastRow="0" w:firstColumn="0" w:lastColumn="0" w:noHBand="0" w:noVBand="0"/>
      </w:tblPr>
      <w:tblGrid>
        <w:gridCol w:w="1421"/>
        <w:gridCol w:w="1421"/>
        <w:gridCol w:w="1421"/>
        <w:gridCol w:w="1421"/>
        <w:gridCol w:w="1422"/>
        <w:gridCol w:w="1422"/>
      </w:tblGrid>
      <w:tr w:rsidR="008F4D3A" w:rsidRPr="008F4D3A" w14:paraId="42DEF607" w14:textId="77777777" w:rsidTr="008F4D3A"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122C4C8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字段名称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3DE40AC4" w14:textId="77777777" w:rsidR="008F4D3A" w:rsidRPr="008F4D3A" w:rsidRDefault="008F4D3A" w:rsidP="008F4D3A">
            <w:pPr>
              <w:pStyle w:val="a0"/>
              <w:ind w:firstLineChars="175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长度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07DE06F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录入方式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2817FD5C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是否非空项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3B5F6FCA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数据检验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7506928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默认显示</w:t>
            </w:r>
          </w:p>
        </w:tc>
      </w:tr>
      <w:tr w:rsidR="008F4D3A" w:rsidRPr="008F4D3A" w14:paraId="578BEC1A" w14:textId="77777777" w:rsidTr="008F4D3A"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E9143DB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地点标签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25E5162E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50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090B2A8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下拉框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2A22CFF8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N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14911704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地点枚举值校验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1D2CB797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全部地点</w:t>
            </w:r>
          </w:p>
        </w:tc>
      </w:tr>
      <w:tr w:rsidR="008F4D3A" w:rsidRPr="008F4D3A" w14:paraId="0C66CCDB" w14:textId="77777777" w:rsidTr="008F4D3A"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2DED8FE4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查询关键字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0DB5EDA1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50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1769FE20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文本框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846D3C9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N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3037AEC5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长度</w:t>
            </w:r>
            <w:r w:rsidRPr="008F4D3A">
              <w:rPr>
                <w:b/>
                <w:bCs/>
                <w:color w:val="943634"/>
              </w:rPr>
              <w:t>≤50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33892DB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空</w:t>
            </w:r>
          </w:p>
        </w:tc>
      </w:tr>
      <w:tr w:rsidR="008F4D3A" w:rsidRPr="008F4D3A" w14:paraId="5F81F5DA" w14:textId="77777777" w:rsidTr="008F4D3A"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ECD933F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查询类型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0F96BFBE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20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2546860F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单选框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1D91C378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Y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C049A26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地点</w:t>
            </w:r>
            <w:r w:rsidRPr="008F4D3A">
              <w:rPr>
                <w:b/>
                <w:bCs/>
                <w:color w:val="943634"/>
              </w:rPr>
              <w:t>/</w:t>
            </w:r>
            <w:r w:rsidRPr="008F4D3A">
              <w:rPr>
                <w:b/>
                <w:bCs/>
                <w:color w:val="943634"/>
              </w:rPr>
              <w:t>热门</w:t>
            </w:r>
            <w:r w:rsidRPr="008F4D3A">
              <w:rPr>
                <w:b/>
                <w:bCs/>
                <w:color w:val="943634"/>
              </w:rPr>
              <w:t>/</w:t>
            </w:r>
            <w:r w:rsidRPr="008F4D3A">
              <w:rPr>
                <w:b/>
                <w:bCs/>
                <w:color w:val="943634"/>
              </w:rPr>
              <w:t>随机</w:t>
            </w:r>
            <w:r w:rsidRPr="008F4D3A">
              <w:rPr>
                <w:b/>
                <w:bCs/>
                <w:color w:val="943634"/>
              </w:rPr>
              <w:t>/</w:t>
            </w:r>
            <w:r w:rsidRPr="008F4D3A">
              <w:rPr>
                <w:b/>
                <w:bCs/>
                <w:color w:val="943634"/>
              </w:rPr>
              <w:t>短号枚举值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79A8F8D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地点</w:t>
            </w:r>
          </w:p>
        </w:tc>
      </w:tr>
      <w:tr w:rsidR="008F4D3A" w:rsidRPr="008F4D3A" w14:paraId="5E6DE4CB" w14:textId="77777777" w:rsidTr="008F4D3A"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17C1A00A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纸飞机短号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A254C10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10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03E3F701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文本框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B879822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N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BE44815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长度</w:t>
            </w:r>
            <w:r w:rsidRPr="008F4D3A">
              <w:rPr>
                <w:b/>
                <w:bCs/>
                <w:color w:val="943634"/>
              </w:rPr>
              <w:t>=10</w:t>
            </w:r>
            <w:r w:rsidRPr="008F4D3A">
              <w:rPr>
                <w:b/>
                <w:bCs/>
                <w:color w:val="943634"/>
              </w:rPr>
              <w:t>且字符集合法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FAE57DE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空</w:t>
            </w:r>
          </w:p>
        </w:tc>
      </w:tr>
      <w:tr w:rsidR="008F4D3A" w:rsidRPr="008F4D3A" w14:paraId="2D2A053D" w14:textId="77777777" w:rsidTr="008F4D3A"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38EF3768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页码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4C2D6DB1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10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05D60223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数字框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E1C9C3A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Y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2AA26105" w14:textId="77777777" w:rsidR="008F4D3A" w:rsidRPr="008F4D3A" w:rsidRDefault="008F4D3A" w:rsidP="008F4D3A">
            <w:pPr>
              <w:pStyle w:val="a0"/>
              <w:ind w:firstLineChars="0" w:firstLine="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大于等于</w:t>
            </w:r>
            <w:r w:rsidRPr="008F4D3A">
              <w:rPr>
                <w:b/>
                <w:bCs/>
                <w:color w:val="943634"/>
              </w:rPr>
              <w:t>1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3270D1B6" w14:textId="77777777" w:rsidR="008F4D3A" w:rsidRPr="008F4D3A" w:rsidRDefault="008F4D3A" w:rsidP="008F4D3A">
            <w:pPr>
              <w:pStyle w:val="a0"/>
              <w:ind w:firstLine="480"/>
              <w:rPr>
                <w:b/>
                <w:bCs/>
                <w:color w:val="943634"/>
              </w:rPr>
            </w:pPr>
            <w:r w:rsidRPr="008F4D3A">
              <w:rPr>
                <w:b/>
                <w:bCs/>
                <w:color w:val="943634"/>
              </w:rPr>
              <w:t>1</w:t>
            </w:r>
          </w:p>
        </w:tc>
      </w:tr>
    </w:tbl>
    <w:p w14:paraId="0EF7D60C" w14:textId="77777777" w:rsidR="00430674" w:rsidRDefault="00430674">
      <w:pPr>
        <w:pStyle w:val="a0"/>
        <w:ind w:left="2040" w:firstLineChars="0" w:firstLine="0"/>
        <w:rPr>
          <w:rFonts w:hint="eastAsia"/>
        </w:rPr>
      </w:pPr>
    </w:p>
    <w:p w14:paraId="6E68280A" w14:textId="0E0D56B8" w:rsidR="00F6390B" w:rsidRDefault="007760CD" w:rsidP="00F6390B">
      <w:pPr>
        <w:pStyle w:val="a0"/>
        <w:numPr>
          <w:ilvl w:val="0"/>
          <w:numId w:val="10"/>
        </w:numPr>
        <w:ind w:firstLineChars="0"/>
      </w:pPr>
      <w:r w:rsidRPr="007760CD">
        <w:t>纸飞机信息查询的</w:t>
      </w:r>
      <w:r w:rsidR="00430674">
        <w:rPr>
          <w:rFonts w:hint="eastAsia"/>
        </w:rPr>
        <w:t>输出项</w:t>
      </w:r>
    </w:p>
    <w:tbl>
      <w:tblPr>
        <w:tblW w:w="0" w:type="auto"/>
        <w:tblInd w:w="116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2402"/>
        <w:gridCol w:w="2552"/>
        <w:gridCol w:w="3260"/>
      </w:tblGrid>
      <w:tr w:rsidR="00F6390B" w:rsidRPr="00F6390B" w14:paraId="54DA2251" w14:textId="77777777" w:rsidTr="00FF6A82">
        <w:tc>
          <w:tcPr>
            <w:tcW w:w="2402" w:type="dxa"/>
            <w:tcBorders>
              <w:bottom w:val="single" w:sz="4" w:space="0" w:color="7F7F7F"/>
            </w:tcBorders>
            <w:shd w:val="clear" w:color="auto" w:fill="DAE9F7"/>
            <w:hideMark/>
          </w:tcPr>
          <w:p w14:paraId="76E6D642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输出字段名称</w:t>
            </w:r>
          </w:p>
        </w:tc>
        <w:tc>
          <w:tcPr>
            <w:tcW w:w="2552" w:type="dxa"/>
            <w:tcBorders>
              <w:bottom w:val="single" w:sz="4" w:space="0" w:color="7F7F7F"/>
            </w:tcBorders>
            <w:shd w:val="clear" w:color="auto" w:fill="DAE9F7"/>
            <w:hideMark/>
          </w:tcPr>
          <w:p w14:paraId="10B69D29" w14:textId="77777777" w:rsidR="00F6390B" w:rsidRPr="00FF6A82" w:rsidRDefault="00F6390B" w:rsidP="00FF6A82">
            <w:pPr>
              <w:pStyle w:val="a0"/>
              <w:ind w:firstLine="48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类型</w:t>
            </w:r>
          </w:p>
        </w:tc>
        <w:tc>
          <w:tcPr>
            <w:tcW w:w="3260" w:type="dxa"/>
            <w:tcBorders>
              <w:bottom w:val="single" w:sz="4" w:space="0" w:color="7F7F7F"/>
            </w:tcBorders>
            <w:shd w:val="clear" w:color="auto" w:fill="DAE9F7"/>
            <w:hideMark/>
          </w:tcPr>
          <w:p w14:paraId="48B7F90C" w14:textId="77777777" w:rsidR="00F6390B" w:rsidRPr="00FF6A82" w:rsidRDefault="00F6390B" w:rsidP="00FF6A82">
            <w:pPr>
              <w:pStyle w:val="a0"/>
              <w:ind w:firstLine="48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说明</w:t>
            </w:r>
          </w:p>
        </w:tc>
      </w:tr>
      <w:tr w:rsidR="00F6390B" w:rsidRPr="00F6390B" w14:paraId="64E5F463" w14:textId="77777777" w:rsidTr="00FF6A82">
        <w:tc>
          <w:tcPr>
            <w:tcW w:w="2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4F6358EA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Id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3156DA88" w14:textId="77777777" w:rsidR="00F6390B" w:rsidRPr="00FF6A82" w:rsidRDefault="00F6390B" w:rsidP="00FF6A82">
            <w:pPr>
              <w:pStyle w:val="a0"/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Guid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6C0A5EDB" w14:textId="77777777" w:rsidR="00F6390B" w:rsidRPr="00FF6A82" w:rsidRDefault="00F6390B" w:rsidP="00FF6A82">
            <w:pPr>
              <w:pStyle w:val="a0"/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纸飞机主键</w:t>
            </w:r>
            <w:r w:rsidRPr="00FF6A82">
              <w:rPr>
                <w:color w:val="156082"/>
              </w:rPr>
              <w:t>ID</w:t>
            </w:r>
          </w:p>
        </w:tc>
      </w:tr>
      <w:tr w:rsidR="00F6390B" w:rsidRPr="00F6390B" w14:paraId="04F5CEB4" w14:textId="77777777" w:rsidTr="00FF6A82">
        <w:tc>
          <w:tcPr>
            <w:tcW w:w="2402" w:type="dxa"/>
            <w:shd w:val="clear" w:color="auto" w:fill="DAE9F7"/>
            <w:hideMark/>
          </w:tcPr>
          <w:p w14:paraId="64DD6B7B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ShortCode</w:t>
            </w:r>
          </w:p>
        </w:tc>
        <w:tc>
          <w:tcPr>
            <w:tcW w:w="2552" w:type="dxa"/>
            <w:shd w:val="clear" w:color="auto" w:fill="DAE9F7"/>
            <w:hideMark/>
          </w:tcPr>
          <w:p w14:paraId="1D712EA5" w14:textId="77777777" w:rsidR="00F6390B" w:rsidRPr="00FF6A82" w:rsidRDefault="00F6390B" w:rsidP="00FF6A82">
            <w:pPr>
              <w:pStyle w:val="a0"/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string</w:t>
            </w:r>
          </w:p>
        </w:tc>
        <w:tc>
          <w:tcPr>
            <w:tcW w:w="3260" w:type="dxa"/>
            <w:shd w:val="clear" w:color="auto" w:fill="DAE9F7"/>
            <w:hideMark/>
          </w:tcPr>
          <w:p w14:paraId="1A172511" w14:textId="77777777" w:rsidR="00F6390B" w:rsidRPr="00FF6A82" w:rsidRDefault="00F6390B" w:rsidP="00FF6A82">
            <w:pPr>
              <w:pStyle w:val="a0"/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纸飞机短号</w:t>
            </w:r>
          </w:p>
        </w:tc>
      </w:tr>
      <w:tr w:rsidR="00F6390B" w:rsidRPr="00F6390B" w14:paraId="794E1300" w14:textId="77777777" w:rsidTr="00FF6A82">
        <w:tc>
          <w:tcPr>
            <w:tcW w:w="2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6507747A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lastRenderedPageBreak/>
              <w:t>LocationTag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6A0C6926" w14:textId="77777777" w:rsidR="00F6390B" w:rsidRPr="00FF6A82" w:rsidRDefault="00F6390B" w:rsidP="00FF6A82">
            <w:pPr>
              <w:pStyle w:val="a0"/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string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792AC82B" w14:textId="77777777" w:rsidR="00F6390B" w:rsidRPr="00FF6A82" w:rsidRDefault="00F6390B" w:rsidP="00FF6A82">
            <w:pPr>
              <w:pStyle w:val="a0"/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地点标签</w:t>
            </w:r>
          </w:p>
        </w:tc>
      </w:tr>
      <w:tr w:rsidR="00F6390B" w:rsidRPr="00F6390B" w14:paraId="1475246D" w14:textId="77777777" w:rsidTr="00FF6A82">
        <w:tc>
          <w:tcPr>
            <w:tcW w:w="2402" w:type="dxa"/>
            <w:shd w:val="clear" w:color="auto" w:fill="DAE9F7"/>
            <w:hideMark/>
          </w:tcPr>
          <w:p w14:paraId="433BF118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Content</w:t>
            </w:r>
          </w:p>
        </w:tc>
        <w:tc>
          <w:tcPr>
            <w:tcW w:w="2552" w:type="dxa"/>
            <w:shd w:val="clear" w:color="auto" w:fill="DAE9F7"/>
            <w:hideMark/>
          </w:tcPr>
          <w:p w14:paraId="6D9CF690" w14:textId="77777777" w:rsidR="00F6390B" w:rsidRPr="00FF6A82" w:rsidRDefault="00F6390B" w:rsidP="00FF6A82">
            <w:pPr>
              <w:pStyle w:val="a0"/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string</w:t>
            </w:r>
          </w:p>
        </w:tc>
        <w:tc>
          <w:tcPr>
            <w:tcW w:w="3260" w:type="dxa"/>
            <w:shd w:val="clear" w:color="auto" w:fill="DAE9F7"/>
            <w:hideMark/>
          </w:tcPr>
          <w:p w14:paraId="39ABF224" w14:textId="77777777" w:rsidR="00F6390B" w:rsidRPr="00FF6A82" w:rsidRDefault="00F6390B" w:rsidP="00FF6A82">
            <w:pPr>
              <w:pStyle w:val="a0"/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纸飞机正文</w:t>
            </w:r>
          </w:p>
        </w:tc>
      </w:tr>
      <w:tr w:rsidR="00F6390B" w:rsidRPr="00F6390B" w14:paraId="04A1A94A" w14:textId="77777777" w:rsidTr="00FF6A82">
        <w:tc>
          <w:tcPr>
            <w:tcW w:w="2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6D0318CD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Mood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2ADB5AF3" w14:textId="77777777" w:rsidR="00F6390B" w:rsidRPr="00FF6A82" w:rsidRDefault="00F6390B" w:rsidP="00FF6A82">
            <w:pPr>
              <w:pStyle w:val="a0"/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string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3C3CD419" w14:textId="20E0C568" w:rsidR="00F6390B" w:rsidRPr="00FF6A82" w:rsidRDefault="00F6390B" w:rsidP="00FF6A82">
            <w:pPr>
              <w:pStyle w:val="a0"/>
              <w:tabs>
                <w:tab w:val="right" w:pos="3044"/>
              </w:tabs>
              <w:ind w:firstLine="480"/>
              <w:rPr>
                <w:color w:val="156082"/>
              </w:rPr>
            </w:pPr>
            <w:r w:rsidRPr="00FF6A82">
              <w:rPr>
                <w:color w:val="156082"/>
              </w:rPr>
              <w:t>情绪标识</w:t>
            </w:r>
            <w:r w:rsidRPr="00FF6A82">
              <w:rPr>
                <w:color w:val="156082"/>
              </w:rPr>
              <w:tab/>
            </w:r>
          </w:p>
        </w:tc>
      </w:tr>
      <w:tr w:rsidR="00F6390B" w:rsidRPr="00F6390B" w14:paraId="67932F40" w14:textId="77777777" w:rsidTr="00FF6A82">
        <w:tc>
          <w:tcPr>
            <w:tcW w:w="2402" w:type="dxa"/>
            <w:shd w:val="clear" w:color="auto" w:fill="DAE9F7"/>
            <w:hideMark/>
          </w:tcPr>
          <w:p w14:paraId="48E82611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IsAnonymous</w:t>
            </w:r>
          </w:p>
        </w:tc>
        <w:tc>
          <w:tcPr>
            <w:tcW w:w="2552" w:type="dxa"/>
            <w:shd w:val="clear" w:color="auto" w:fill="DAE9F7"/>
            <w:hideMark/>
          </w:tcPr>
          <w:p w14:paraId="0D093E22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bool</w:t>
            </w:r>
          </w:p>
        </w:tc>
        <w:tc>
          <w:tcPr>
            <w:tcW w:w="3260" w:type="dxa"/>
            <w:shd w:val="clear" w:color="auto" w:fill="DAE9F7"/>
            <w:hideMark/>
          </w:tcPr>
          <w:p w14:paraId="36A15DAB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是否匿名</w:t>
            </w:r>
          </w:p>
        </w:tc>
      </w:tr>
      <w:tr w:rsidR="00F6390B" w:rsidRPr="00F6390B" w14:paraId="0A01B17E" w14:textId="77777777" w:rsidTr="00FF6A82">
        <w:tc>
          <w:tcPr>
            <w:tcW w:w="2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1488AB0E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AuthorName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5A16F4C7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string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3DB95514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作者昵称（非匿名时）</w:t>
            </w:r>
          </w:p>
        </w:tc>
      </w:tr>
      <w:tr w:rsidR="00F6390B" w:rsidRPr="00F6390B" w14:paraId="5C431C0C" w14:textId="77777777" w:rsidTr="00FF6A82">
        <w:tc>
          <w:tcPr>
            <w:tcW w:w="2402" w:type="dxa"/>
            <w:shd w:val="clear" w:color="auto" w:fill="DAE9F7"/>
            <w:hideMark/>
          </w:tcPr>
          <w:p w14:paraId="7E02DE59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ImageUrls</w:t>
            </w:r>
          </w:p>
        </w:tc>
        <w:tc>
          <w:tcPr>
            <w:tcW w:w="2552" w:type="dxa"/>
            <w:shd w:val="clear" w:color="auto" w:fill="DAE9F7"/>
            <w:hideMark/>
          </w:tcPr>
          <w:p w14:paraId="4F1909A5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List&lt;string&gt;</w:t>
            </w:r>
          </w:p>
        </w:tc>
        <w:tc>
          <w:tcPr>
            <w:tcW w:w="3260" w:type="dxa"/>
            <w:shd w:val="clear" w:color="auto" w:fill="DAE9F7"/>
            <w:hideMark/>
          </w:tcPr>
          <w:p w14:paraId="0E93EEF6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图片地址列表</w:t>
            </w:r>
          </w:p>
        </w:tc>
      </w:tr>
      <w:tr w:rsidR="00F6390B" w:rsidRPr="00F6390B" w14:paraId="459BE28B" w14:textId="77777777" w:rsidTr="00FF6A82">
        <w:tc>
          <w:tcPr>
            <w:tcW w:w="2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1597D98B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CreateTime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7D817386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DateTime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6A39C733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创建时间</w:t>
            </w:r>
          </w:p>
        </w:tc>
      </w:tr>
      <w:tr w:rsidR="00F6390B" w:rsidRPr="00F6390B" w14:paraId="0063326D" w14:textId="77777777" w:rsidTr="00FF6A82">
        <w:tc>
          <w:tcPr>
            <w:tcW w:w="2402" w:type="dxa"/>
            <w:shd w:val="clear" w:color="auto" w:fill="DAE9F7"/>
            <w:hideMark/>
          </w:tcPr>
          <w:p w14:paraId="084EC15F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ExpireTime</w:t>
            </w:r>
          </w:p>
        </w:tc>
        <w:tc>
          <w:tcPr>
            <w:tcW w:w="2552" w:type="dxa"/>
            <w:shd w:val="clear" w:color="auto" w:fill="DAE9F7"/>
            <w:hideMark/>
          </w:tcPr>
          <w:p w14:paraId="505D08F1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DateTime</w:t>
            </w:r>
          </w:p>
        </w:tc>
        <w:tc>
          <w:tcPr>
            <w:tcW w:w="3260" w:type="dxa"/>
            <w:shd w:val="clear" w:color="auto" w:fill="DAE9F7"/>
            <w:hideMark/>
          </w:tcPr>
          <w:p w14:paraId="1C2CDE91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过期时间</w:t>
            </w:r>
          </w:p>
        </w:tc>
      </w:tr>
      <w:tr w:rsidR="00F6390B" w:rsidRPr="00F6390B" w14:paraId="06B21BA8" w14:textId="77777777" w:rsidTr="00FF6A82">
        <w:tc>
          <w:tcPr>
            <w:tcW w:w="2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78923997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PickCount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1CB84654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int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646EB8BD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拾取次数</w:t>
            </w:r>
          </w:p>
        </w:tc>
      </w:tr>
      <w:tr w:rsidR="00F6390B" w:rsidRPr="00F6390B" w14:paraId="07A3300A" w14:textId="77777777" w:rsidTr="00FF6A82">
        <w:tc>
          <w:tcPr>
            <w:tcW w:w="2402" w:type="dxa"/>
            <w:shd w:val="clear" w:color="auto" w:fill="DAE9F7"/>
            <w:hideMark/>
          </w:tcPr>
          <w:p w14:paraId="79DBAC35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LikeCount</w:t>
            </w:r>
          </w:p>
        </w:tc>
        <w:tc>
          <w:tcPr>
            <w:tcW w:w="2552" w:type="dxa"/>
            <w:shd w:val="clear" w:color="auto" w:fill="DAE9F7"/>
            <w:hideMark/>
          </w:tcPr>
          <w:p w14:paraId="7B6A6596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int</w:t>
            </w:r>
          </w:p>
        </w:tc>
        <w:tc>
          <w:tcPr>
            <w:tcW w:w="3260" w:type="dxa"/>
            <w:shd w:val="clear" w:color="auto" w:fill="DAE9F7"/>
            <w:hideMark/>
          </w:tcPr>
          <w:p w14:paraId="3BC820E8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点赞次数</w:t>
            </w:r>
          </w:p>
        </w:tc>
      </w:tr>
      <w:tr w:rsidR="00F6390B" w:rsidRPr="00F6390B" w14:paraId="67DA55A2" w14:textId="77777777" w:rsidTr="00FF6A82">
        <w:tc>
          <w:tcPr>
            <w:tcW w:w="2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1A769540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CommentCount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524872C5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int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4067C416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评论数</w:t>
            </w:r>
          </w:p>
        </w:tc>
      </w:tr>
      <w:tr w:rsidR="00F6390B" w:rsidRPr="00F6390B" w14:paraId="6DAD3BED" w14:textId="77777777" w:rsidTr="00FF6A82">
        <w:tc>
          <w:tcPr>
            <w:tcW w:w="2402" w:type="dxa"/>
            <w:shd w:val="clear" w:color="auto" w:fill="DAE9F7"/>
            <w:hideMark/>
          </w:tcPr>
          <w:p w14:paraId="3E14194B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ReportCount</w:t>
            </w:r>
          </w:p>
        </w:tc>
        <w:tc>
          <w:tcPr>
            <w:tcW w:w="2552" w:type="dxa"/>
            <w:shd w:val="clear" w:color="auto" w:fill="DAE9F7"/>
            <w:hideMark/>
          </w:tcPr>
          <w:p w14:paraId="241B2C3D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int</w:t>
            </w:r>
          </w:p>
        </w:tc>
        <w:tc>
          <w:tcPr>
            <w:tcW w:w="3260" w:type="dxa"/>
            <w:shd w:val="clear" w:color="auto" w:fill="DAE9F7"/>
            <w:hideMark/>
          </w:tcPr>
          <w:p w14:paraId="417CD968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举报数</w:t>
            </w:r>
          </w:p>
        </w:tc>
      </w:tr>
      <w:tr w:rsidR="00F6390B" w:rsidRPr="00F6390B" w14:paraId="08708A7D" w14:textId="77777777" w:rsidTr="00FF6A82">
        <w:tc>
          <w:tcPr>
            <w:tcW w:w="2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29E0E870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VoteTitle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3441D58C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string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DAE9F7"/>
            <w:hideMark/>
          </w:tcPr>
          <w:p w14:paraId="5CAA32ED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投票标题</w:t>
            </w:r>
          </w:p>
        </w:tc>
      </w:tr>
      <w:tr w:rsidR="00F6390B" w:rsidRPr="00F6390B" w14:paraId="2241742F" w14:textId="77777777" w:rsidTr="00FF6A82">
        <w:tc>
          <w:tcPr>
            <w:tcW w:w="2402" w:type="dxa"/>
            <w:shd w:val="clear" w:color="auto" w:fill="DAE9F7"/>
            <w:hideMark/>
          </w:tcPr>
          <w:p w14:paraId="607D8F76" w14:textId="77777777" w:rsidR="00F6390B" w:rsidRPr="00FF6A82" w:rsidRDefault="00F6390B" w:rsidP="00F6390B">
            <w:pPr>
              <w:pStyle w:val="a0"/>
              <w:ind w:firstLineChars="0" w:firstLine="0"/>
              <w:rPr>
                <w:b/>
                <w:bCs/>
                <w:color w:val="156082"/>
              </w:rPr>
            </w:pPr>
            <w:r w:rsidRPr="00FF6A82">
              <w:rPr>
                <w:b/>
                <w:bCs/>
                <w:color w:val="156082"/>
              </w:rPr>
              <w:t>VoteOptions</w:t>
            </w:r>
          </w:p>
        </w:tc>
        <w:tc>
          <w:tcPr>
            <w:tcW w:w="2552" w:type="dxa"/>
            <w:shd w:val="clear" w:color="auto" w:fill="DAE9F7"/>
            <w:hideMark/>
          </w:tcPr>
          <w:p w14:paraId="4BF58898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List&lt;string&gt;</w:t>
            </w:r>
          </w:p>
        </w:tc>
        <w:tc>
          <w:tcPr>
            <w:tcW w:w="3260" w:type="dxa"/>
            <w:shd w:val="clear" w:color="auto" w:fill="DAE9F7"/>
            <w:hideMark/>
          </w:tcPr>
          <w:p w14:paraId="25860A2F" w14:textId="77777777" w:rsidR="00F6390B" w:rsidRPr="00FF6A82" w:rsidRDefault="00F6390B" w:rsidP="00F6390B">
            <w:pPr>
              <w:pStyle w:val="a0"/>
              <w:ind w:firstLineChars="0" w:firstLine="0"/>
              <w:rPr>
                <w:color w:val="156082"/>
              </w:rPr>
            </w:pPr>
            <w:r w:rsidRPr="00FF6A82">
              <w:rPr>
                <w:color w:val="156082"/>
              </w:rPr>
              <w:t>投票选项列表</w:t>
            </w:r>
          </w:p>
        </w:tc>
      </w:tr>
    </w:tbl>
    <w:p w14:paraId="7E264EAE" w14:textId="77777777" w:rsidR="00F6390B" w:rsidRDefault="00F6390B" w:rsidP="00F6390B">
      <w:pPr>
        <w:pStyle w:val="a0"/>
        <w:ind w:firstLineChars="0" w:firstLine="0"/>
        <w:rPr>
          <w:rFonts w:hint="eastAsia"/>
        </w:rPr>
      </w:pPr>
    </w:p>
    <w:p w14:paraId="3681A80C" w14:textId="77777777" w:rsidR="00430674" w:rsidRDefault="00430674">
      <w:pPr>
        <w:pStyle w:val="3"/>
        <w:numPr>
          <w:ilvl w:val="0"/>
          <w:numId w:val="0"/>
        </w:numPr>
        <w:ind w:firstLineChars="200" w:firstLine="560"/>
        <w:rPr>
          <w:rFonts w:hint="eastAsia"/>
        </w:rPr>
      </w:pPr>
      <w:bookmarkStart w:id="43" w:name="_Toc7047"/>
      <w:bookmarkStart w:id="44" w:name="_Toc5171"/>
      <w:r>
        <w:rPr>
          <w:rFonts w:hint="eastAsia"/>
        </w:rPr>
        <w:t>3.3.4</w:t>
      </w:r>
      <w:r>
        <w:rPr>
          <w:rFonts w:hint="eastAsia"/>
        </w:rPr>
        <w:t>模块内部逻辑</w:t>
      </w:r>
      <w:bookmarkEnd w:id="43"/>
      <w:bookmarkEnd w:id="44"/>
    </w:p>
    <w:p w14:paraId="79014454" w14:textId="77777777" w:rsidR="00663E72" w:rsidRDefault="00663E72" w:rsidP="00663E72">
      <w:pPr>
        <w:pStyle w:val="a0"/>
        <w:ind w:firstLine="480"/>
        <w:rPr>
          <w:rFonts w:hint="eastAsia"/>
          <w:noProof/>
        </w:rPr>
      </w:pPr>
      <w:r>
        <w:rPr>
          <w:rFonts w:hint="eastAsia"/>
          <w:noProof/>
        </w:rPr>
        <w:t>纸飞机查询数据处理：</w:t>
      </w:r>
      <w:r>
        <w:rPr>
          <w:rFonts w:hint="eastAsia"/>
          <w:noProof/>
        </w:rPr>
        <w:t xml:space="preserve">  </w:t>
      </w:r>
    </w:p>
    <w:p w14:paraId="40A73404" w14:textId="77777777" w:rsidR="00663E72" w:rsidRDefault="00663E72" w:rsidP="00663E72">
      <w:pPr>
        <w:pStyle w:val="a0"/>
        <w:ind w:firstLine="480"/>
        <w:rPr>
          <w:rFonts w:hint="eastAsia"/>
          <w:noProof/>
        </w:rPr>
      </w:pPr>
      <w:r>
        <w:rPr>
          <w:rFonts w:hint="eastAsia"/>
          <w:noProof/>
        </w:rPr>
        <w:t>关键点两点：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，查询状态过滤；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，统计字段同步；</w:t>
      </w:r>
      <w:r>
        <w:rPr>
          <w:rFonts w:hint="eastAsia"/>
          <w:noProof/>
        </w:rPr>
        <w:t xml:space="preserve">  </w:t>
      </w:r>
    </w:p>
    <w:p w14:paraId="69834DB3" w14:textId="7571FA9E" w:rsidR="00663E72" w:rsidRDefault="00663E72" w:rsidP="00663E72">
      <w:pPr>
        <w:pStyle w:val="a0"/>
        <w:ind w:firstLine="480"/>
        <w:rPr>
          <w:rFonts w:hint="eastAsia"/>
          <w:noProof/>
        </w:rPr>
      </w:pPr>
      <w:r>
        <w:rPr>
          <w:rFonts w:hint="eastAsia"/>
          <w:noProof/>
        </w:rPr>
        <w:t>1</w:t>
      </w:r>
      <w:r>
        <w:rPr>
          <w:rFonts w:hint="eastAsia"/>
          <w:noProof/>
        </w:rPr>
        <w:t>，查询状态过滤：通过全局</w:t>
      </w:r>
      <w:r>
        <w:rPr>
          <w:rFonts w:hint="eastAsia"/>
          <w:noProof/>
        </w:rPr>
        <w:t xml:space="preserve"> QueryFilter </w:t>
      </w:r>
      <w:r>
        <w:rPr>
          <w:rFonts w:hint="eastAsia"/>
          <w:noProof/>
        </w:rPr>
        <w:t>过滤</w:t>
      </w:r>
      <w:r>
        <w:rPr>
          <w:rFonts w:hint="eastAsia"/>
          <w:noProof/>
        </w:rPr>
        <w:t xml:space="preserve"> IsDeleted=true</w:t>
      </w:r>
      <w:r>
        <w:rPr>
          <w:rFonts w:hint="eastAsia"/>
          <w:noProof/>
        </w:rPr>
        <w:t>，并在在线列表查询中追加</w:t>
      </w:r>
      <w:r>
        <w:rPr>
          <w:rFonts w:hint="eastAsia"/>
          <w:noProof/>
        </w:rPr>
        <w:t xml:space="preserve"> ExpireTime &gt; UtcNow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 xml:space="preserve">  </w:t>
      </w:r>
    </w:p>
    <w:p w14:paraId="6D48BA78" w14:textId="4B7BE562" w:rsidR="00663E72" w:rsidRDefault="00663E72" w:rsidP="00663E72">
      <w:pPr>
        <w:pStyle w:val="a0"/>
        <w:ind w:firstLine="480"/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>，统计字段同步：随机拾取后同步更新</w:t>
      </w:r>
      <w:r>
        <w:rPr>
          <w:rFonts w:hint="eastAsia"/>
          <w:noProof/>
        </w:rPr>
        <w:t xml:space="preserve"> PickCount </w:t>
      </w:r>
      <w:r>
        <w:rPr>
          <w:rFonts w:hint="eastAsia"/>
          <w:noProof/>
        </w:rPr>
        <w:t>并写入拾取记录，保证列表与详情统计一致。</w:t>
      </w:r>
      <w:r>
        <w:rPr>
          <w:rFonts w:hint="eastAsia"/>
          <w:noProof/>
        </w:rPr>
        <w:t xml:space="preserve">  </w:t>
      </w:r>
    </w:p>
    <w:p w14:paraId="5A3D0CBF" w14:textId="1A2683C2" w:rsidR="00663E72" w:rsidRDefault="00663E72" w:rsidP="00663E72">
      <w:pPr>
        <w:pStyle w:val="a0"/>
        <w:ind w:firstLineChars="0" w:firstLine="0"/>
        <w:rPr>
          <w:noProof/>
        </w:rPr>
      </w:pPr>
      <w:r>
        <w:rPr>
          <w:rFonts w:hint="eastAsia"/>
          <w:noProof/>
        </w:rPr>
        <w:t>具体的逻辑如下：</w:t>
      </w:r>
    </w:p>
    <w:p w14:paraId="2718B6D1" w14:textId="6EC6C33E" w:rsidR="00430674" w:rsidRDefault="00663E72" w:rsidP="00663E72">
      <w:pPr>
        <w:pStyle w:val="a0"/>
        <w:ind w:firstLineChars="0" w:firstLine="0"/>
        <w:rPr>
          <w:rFonts w:hint="eastAsia"/>
        </w:rPr>
      </w:pPr>
      <w:r w:rsidRPr="001C4C72">
        <w:rPr>
          <w:noProof/>
        </w:rPr>
        <w:pict w14:anchorId="6F3171DA">
          <v:shape id="_x0000_i1161" type="#_x0000_t75" style="width:415.8pt;height:58.2pt;visibility:visible;mso-wrap-style:square">
            <v:imagedata r:id="rId17" o:title=""/>
          </v:shape>
        </w:pict>
      </w:r>
    </w:p>
    <w:p w14:paraId="1BB1CAC6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45" w:name="_Toc14107"/>
      <w:bookmarkStart w:id="46" w:name="_Toc6312"/>
      <w:r>
        <w:rPr>
          <w:rFonts w:hint="eastAsia"/>
        </w:rPr>
        <w:lastRenderedPageBreak/>
        <w:t>3.3.5</w:t>
      </w:r>
      <w:r>
        <w:rPr>
          <w:rFonts w:hint="eastAsia"/>
        </w:rPr>
        <w:t>存储分配</w:t>
      </w:r>
      <w:bookmarkEnd w:id="45"/>
      <w:bookmarkEnd w:id="46"/>
    </w:p>
    <w:p w14:paraId="0EF6E39A" w14:textId="50AB0599" w:rsidR="00F17868" w:rsidRDefault="00430674" w:rsidP="003421E0">
      <w:pPr>
        <w:pStyle w:val="a0"/>
        <w:ind w:firstLine="480"/>
        <w:rPr>
          <w:rFonts w:hint="eastAsia"/>
        </w:rPr>
      </w:pPr>
      <w:r>
        <w:rPr>
          <w:rFonts w:hint="eastAsia"/>
        </w:rPr>
        <w:t>商品信息文件：</w:t>
      </w:r>
    </w:p>
    <w:tbl>
      <w:tblPr>
        <w:tblW w:w="0" w:type="auto"/>
        <w:tblInd w:w="116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2119"/>
        <w:gridCol w:w="3827"/>
        <w:gridCol w:w="2268"/>
      </w:tblGrid>
      <w:tr w:rsidR="00F17868" w:rsidRPr="00F17868" w14:paraId="42F95411" w14:textId="77777777" w:rsidTr="00FF6A82">
        <w:tc>
          <w:tcPr>
            <w:tcW w:w="2119" w:type="dxa"/>
            <w:tcBorders>
              <w:top w:val="single" w:sz="12" w:space="0" w:color="4F81BD"/>
              <w:bottom w:val="single" w:sz="12" w:space="0" w:color="4F81BD"/>
            </w:tcBorders>
            <w:hideMark/>
          </w:tcPr>
          <w:p w14:paraId="0ED05883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数据表/存储</w:t>
            </w:r>
          </w:p>
        </w:tc>
        <w:tc>
          <w:tcPr>
            <w:tcW w:w="3827" w:type="dxa"/>
            <w:tcBorders>
              <w:top w:val="single" w:sz="12" w:space="0" w:color="4F81BD"/>
              <w:bottom w:val="single" w:sz="12" w:space="0" w:color="4F81BD"/>
            </w:tcBorders>
            <w:hideMark/>
          </w:tcPr>
          <w:p w14:paraId="69E04FE9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关键字段</w:t>
            </w:r>
          </w:p>
        </w:tc>
        <w:tc>
          <w:tcPr>
            <w:tcW w:w="2268" w:type="dxa"/>
            <w:tcBorders>
              <w:top w:val="single" w:sz="12" w:space="0" w:color="4F81BD"/>
              <w:bottom w:val="single" w:sz="12" w:space="0" w:color="4F81BD"/>
            </w:tcBorders>
            <w:hideMark/>
          </w:tcPr>
          <w:p w14:paraId="5D6691EF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说明</w:t>
            </w:r>
          </w:p>
        </w:tc>
      </w:tr>
      <w:tr w:rsidR="00F17868" w:rsidRPr="00F17868" w14:paraId="1C44C4A6" w14:textId="77777777" w:rsidTr="00FF6A82">
        <w:tc>
          <w:tcPr>
            <w:tcW w:w="2119" w:type="dxa"/>
            <w:tcBorders>
              <w:top w:val="single" w:sz="12" w:space="0" w:color="4F81BD"/>
              <w:bottom w:val="nil"/>
            </w:tcBorders>
            <w:shd w:val="clear" w:color="auto" w:fill="D3DFEE"/>
            <w:hideMark/>
          </w:tcPr>
          <w:p w14:paraId="721AECA2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Planes</w:t>
            </w:r>
          </w:p>
        </w:tc>
        <w:tc>
          <w:tcPr>
            <w:tcW w:w="3827" w:type="dxa"/>
            <w:tcBorders>
              <w:top w:val="single" w:sz="12" w:space="0" w:color="4F81BD"/>
              <w:bottom w:val="nil"/>
            </w:tcBorders>
            <w:shd w:val="clear" w:color="auto" w:fill="D3DFEE"/>
            <w:hideMark/>
          </w:tcPr>
          <w:p w14:paraId="0DF5089A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LocationTag ExpireTime LikeCount</w:t>
            </w:r>
          </w:p>
        </w:tc>
        <w:tc>
          <w:tcPr>
            <w:tcW w:w="2268" w:type="dxa"/>
            <w:tcBorders>
              <w:top w:val="single" w:sz="12" w:space="0" w:color="4F81BD"/>
              <w:bottom w:val="nil"/>
            </w:tcBorders>
            <w:shd w:val="clear" w:color="auto" w:fill="D3DFEE"/>
            <w:hideMark/>
          </w:tcPr>
          <w:p w14:paraId="0C57B844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查询主表与排序依据</w:t>
            </w:r>
          </w:p>
        </w:tc>
      </w:tr>
      <w:tr w:rsidR="00F17868" w:rsidRPr="00F17868" w14:paraId="35E782F3" w14:textId="77777777" w:rsidTr="00FF6A82">
        <w:tc>
          <w:tcPr>
            <w:tcW w:w="2119" w:type="dxa"/>
            <w:tcBorders>
              <w:top w:val="nil"/>
              <w:bottom w:val="nil"/>
            </w:tcBorders>
            <w:hideMark/>
          </w:tcPr>
          <w:p w14:paraId="1538D3C6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Comments</w:t>
            </w:r>
          </w:p>
        </w:tc>
        <w:tc>
          <w:tcPr>
            <w:tcW w:w="3827" w:type="dxa"/>
            <w:tcBorders>
              <w:top w:val="nil"/>
              <w:bottom w:val="nil"/>
            </w:tcBorders>
            <w:hideMark/>
          </w:tcPr>
          <w:p w14:paraId="402100A3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PlaneId</w:t>
            </w:r>
          </w:p>
        </w:tc>
        <w:tc>
          <w:tcPr>
            <w:tcW w:w="2268" w:type="dxa"/>
            <w:tcBorders>
              <w:top w:val="nil"/>
              <w:bottom w:val="nil"/>
            </w:tcBorders>
            <w:hideMark/>
          </w:tcPr>
          <w:p w14:paraId="4D223F69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统计评论数</w:t>
            </w:r>
          </w:p>
        </w:tc>
      </w:tr>
      <w:tr w:rsidR="00F17868" w:rsidRPr="00F17868" w14:paraId="730B5C81" w14:textId="77777777" w:rsidTr="00FF6A82">
        <w:tc>
          <w:tcPr>
            <w:tcW w:w="2119" w:type="dxa"/>
            <w:tcBorders>
              <w:top w:val="nil"/>
              <w:bottom w:val="nil"/>
            </w:tcBorders>
            <w:shd w:val="clear" w:color="auto" w:fill="DAE9F7"/>
            <w:hideMark/>
          </w:tcPr>
          <w:p w14:paraId="0D977C06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PlanePickRecords</w:t>
            </w:r>
          </w:p>
        </w:tc>
        <w:tc>
          <w:tcPr>
            <w:tcW w:w="3827" w:type="dxa"/>
            <w:tcBorders>
              <w:top w:val="nil"/>
              <w:bottom w:val="nil"/>
            </w:tcBorders>
            <w:shd w:val="clear" w:color="auto" w:fill="DAE9F7"/>
            <w:hideMark/>
          </w:tcPr>
          <w:p w14:paraId="077D9A32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PlaneId AppUserId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DAE9F7"/>
            <w:hideMark/>
          </w:tcPr>
          <w:p w14:paraId="7891237D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记录用户拾取</w:t>
            </w:r>
          </w:p>
        </w:tc>
      </w:tr>
      <w:tr w:rsidR="00F17868" w:rsidRPr="00F17868" w14:paraId="4CD847E9" w14:textId="77777777" w:rsidTr="00FF6A82">
        <w:tc>
          <w:tcPr>
            <w:tcW w:w="2119" w:type="dxa"/>
            <w:tcBorders>
              <w:top w:val="nil"/>
              <w:bottom w:val="single" w:sz="12" w:space="0" w:color="4F81BD"/>
            </w:tcBorders>
            <w:hideMark/>
          </w:tcPr>
          <w:p w14:paraId="15E8C8DC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Locations</w:t>
            </w:r>
          </w:p>
        </w:tc>
        <w:tc>
          <w:tcPr>
            <w:tcW w:w="3827" w:type="dxa"/>
            <w:tcBorders>
              <w:top w:val="nil"/>
              <w:bottom w:val="single" w:sz="12" w:space="0" w:color="4F81BD"/>
            </w:tcBorders>
            <w:hideMark/>
          </w:tcPr>
          <w:p w14:paraId="1E6E6D7A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Name SortOrder IconUrl</w:t>
            </w:r>
          </w:p>
        </w:tc>
        <w:tc>
          <w:tcPr>
            <w:tcW w:w="2268" w:type="dxa"/>
            <w:tcBorders>
              <w:top w:val="nil"/>
              <w:bottom w:val="single" w:sz="12" w:space="0" w:color="4F81BD"/>
            </w:tcBorders>
            <w:hideMark/>
          </w:tcPr>
          <w:p w14:paraId="0D6A94B9" w14:textId="77777777" w:rsidR="00F17868" w:rsidRPr="00FF6A82" w:rsidRDefault="00F17868" w:rsidP="00FF6A8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</w:pPr>
            <w:r w:rsidRPr="00FF6A82">
              <w:rPr>
                <w:rFonts w:ascii="宋体"/>
                <w:color w:val="466C9A"/>
                <w:kern w:val="0"/>
                <w:sz w:val="18"/>
                <w:szCs w:val="18"/>
                <w:lang w:val="zh-CN"/>
              </w:rPr>
              <w:t>地点展示信息</w:t>
            </w:r>
          </w:p>
        </w:tc>
      </w:tr>
    </w:tbl>
    <w:p w14:paraId="5138334F" w14:textId="45177120" w:rsidR="00430674" w:rsidRDefault="00430674" w:rsidP="003421E0">
      <w:pPr>
        <w:pStyle w:val="2"/>
        <w:numPr>
          <w:ilvl w:val="0"/>
          <w:numId w:val="0"/>
        </w:numPr>
        <w:ind w:left="546" w:hanging="546"/>
        <w:rPr>
          <w:rFonts w:hint="eastAsia"/>
        </w:rPr>
      </w:pPr>
      <w:bookmarkStart w:id="47" w:name="_Toc31103"/>
      <w:bookmarkStart w:id="48" w:name="_Toc11940"/>
      <w:r>
        <w:rPr>
          <w:rFonts w:hint="eastAsia"/>
        </w:rPr>
        <w:t>3.4 032</w:t>
      </w:r>
      <w:bookmarkEnd w:id="47"/>
      <w:bookmarkEnd w:id="48"/>
      <w:r w:rsidR="00FF6A82" w:rsidRPr="00FF6A82">
        <w:t>用户信息查询模块</w:t>
      </w:r>
    </w:p>
    <w:p w14:paraId="74153B95" w14:textId="77777777" w:rsidR="00430674" w:rsidRDefault="00430674">
      <w:pPr>
        <w:pStyle w:val="a0"/>
        <w:ind w:firstLine="480"/>
      </w:pPr>
      <w:r>
        <w:rPr>
          <w:rFonts w:hint="eastAsia"/>
        </w:rPr>
        <w:t>具体格式如下：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817"/>
        <w:gridCol w:w="2025"/>
        <w:gridCol w:w="810"/>
        <w:gridCol w:w="2032"/>
        <w:gridCol w:w="1422"/>
        <w:gridCol w:w="1422"/>
      </w:tblGrid>
      <w:tr w:rsidR="00FF6A82" w:rsidRPr="00FF6A82" w14:paraId="4A8E7B67" w14:textId="77777777" w:rsidTr="001977A7">
        <w:tc>
          <w:tcPr>
            <w:tcW w:w="8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48FADA3" w14:textId="77777777" w:rsidR="00FF6A82" w:rsidRPr="00FF6A82" w:rsidRDefault="00FF6A82" w:rsidP="001977A7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名称</w:t>
            </w:r>
          </w:p>
        </w:tc>
        <w:tc>
          <w:tcPr>
            <w:tcW w:w="202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7052081" w14:textId="77777777" w:rsidR="00FF6A82" w:rsidRPr="00FF6A82" w:rsidRDefault="00FF6A82" w:rsidP="00FF6A82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内容</w:t>
            </w:r>
          </w:p>
        </w:tc>
        <w:tc>
          <w:tcPr>
            <w:tcW w:w="810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ABCC9FC" w14:textId="77777777" w:rsidR="00FF6A82" w:rsidRPr="00FF6A82" w:rsidRDefault="00FF6A82" w:rsidP="00FF6A82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名称</w:t>
            </w:r>
          </w:p>
        </w:tc>
        <w:tc>
          <w:tcPr>
            <w:tcW w:w="203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79D8937" w14:textId="77777777" w:rsidR="00FF6A82" w:rsidRPr="00FF6A82" w:rsidRDefault="00FF6A82" w:rsidP="00FF6A82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内容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1A5AD17" w14:textId="77777777" w:rsidR="00FF6A82" w:rsidRPr="00FF6A82" w:rsidRDefault="00FF6A82" w:rsidP="00FF6A82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名称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BEE2858" w14:textId="77777777" w:rsidR="00FF6A82" w:rsidRPr="00FF6A82" w:rsidRDefault="00FF6A82" w:rsidP="00FF6A82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内容</w:t>
            </w:r>
          </w:p>
        </w:tc>
      </w:tr>
      <w:tr w:rsidR="00FF6A82" w:rsidRPr="00FF6A82" w14:paraId="59D20C61" w14:textId="77777777" w:rsidTr="001977A7">
        <w:tc>
          <w:tcPr>
            <w:tcW w:w="8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7210A8A" w14:textId="77777777" w:rsidR="00FF6A82" w:rsidRPr="00FF6A82" w:rsidRDefault="00FF6A82" w:rsidP="001977A7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功能编号</w:t>
            </w:r>
          </w:p>
        </w:tc>
        <w:tc>
          <w:tcPr>
            <w:tcW w:w="202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99E2E18" w14:textId="77777777" w:rsidR="00FF6A82" w:rsidRPr="00FF6A82" w:rsidRDefault="00FF6A82" w:rsidP="00FF6A82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032</w:t>
            </w:r>
          </w:p>
        </w:tc>
        <w:tc>
          <w:tcPr>
            <w:tcW w:w="810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45B2004" w14:textId="77777777" w:rsidR="00FF6A82" w:rsidRPr="00FF6A82" w:rsidRDefault="00FF6A82" w:rsidP="001977A7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功能名称</w:t>
            </w:r>
          </w:p>
        </w:tc>
        <w:tc>
          <w:tcPr>
            <w:tcW w:w="203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6E8165E" w14:textId="77777777" w:rsidR="00FF6A82" w:rsidRPr="00FF6A82" w:rsidRDefault="00FF6A82" w:rsidP="00FF6A82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用户信息查询模块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0AED09E" w14:textId="77777777" w:rsidR="00FF6A82" w:rsidRPr="00FF6A82" w:rsidRDefault="00FF6A82" w:rsidP="00FF6A82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所属大模块（见</w:t>
            </w:r>
            <w:r w:rsidRPr="00FF6A82">
              <w:rPr>
                <w:b/>
                <w:bCs/>
                <w:color w:val="76923C"/>
              </w:rPr>
              <w:t>2.2</w:t>
            </w:r>
            <w:r w:rsidRPr="00FF6A82">
              <w:rPr>
                <w:b/>
                <w:bCs/>
                <w:color w:val="76923C"/>
              </w:rPr>
              <w:t>）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D860747" w14:textId="77777777" w:rsidR="00FF6A82" w:rsidRPr="00FF6A82" w:rsidRDefault="00FF6A82" w:rsidP="00FF6A82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用户端业务模块</w:t>
            </w:r>
          </w:p>
        </w:tc>
      </w:tr>
      <w:tr w:rsidR="00FF6A82" w:rsidRPr="00FF6A82" w14:paraId="74E4A6D9" w14:textId="77777777" w:rsidTr="001977A7">
        <w:tc>
          <w:tcPr>
            <w:tcW w:w="8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vAlign w:val="center"/>
          </w:tcPr>
          <w:p w14:paraId="6A31BA0E" w14:textId="77777777" w:rsidR="00FF6A82" w:rsidRPr="00FF6A82" w:rsidRDefault="00FF6A82" w:rsidP="001977A7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输入</w:t>
            </w:r>
          </w:p>
        </w:tc>
        <w:tc>
          <w:tcPr>
            <w:tcW w:w="202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vAlign w:val="center"/>
          </w:tcPr>
          <w:p w14:paraId="10BB9C9B" w14:textId="77777777" w:rsidR="00FF6A82" w:rsidRPr="001977A7" w:rsidRDefault="00FF6A82" w:rsidP="001977A7">
            <w:pPr>
              <w:pStyle w:val="a0"/>
              <w:ind w:firstLineChars="0" w:firstLine="0"/>
              <w:rPr>
                <w:b/>
                <w:bCs/>
                <w:color w:val="76923C"/>
                <w:sz w:val="15"/>
                <w:szCs w:val="15"/>
              </w:rPr>
            </w:pPr>
            <w:r w:rsidRPr="001977A7">
              <w:rPr>
                <w:b/>
                <w:bCs/>
                <w:color w:val="76923C"/>
                <w:sz w:val="15"/>
                <w:szCs w:val="15"/>
              </w:rPr>
              <w:t>当前登录身份、状态筛选、关键字、分页参数</w:t>
            </w:r>
          </w:p>
        </w:tc>
        <w:tc>
          <w:tcPr>
            <w:tcW w:w="810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vAlign w:val="center"/>
          </w:tcPr>
          <w:p w14:paraId="0873A0E8" w14:textId="77777777" w:rsidR="00FF6A82" w:rsidRPr="00FF6A82" w:rsidRDefault="00FF6A82" w:rsidP="001977A7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输出</w:t>
            </w:r>
          </w:p>
        </w:tc>
        <w:tc>
          <w:tcPr>
            <w:tcW w:w="203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vAlign w:val="center"/>
          </w:tcPr>
          <w:p w14:paraId="56F09968" w14:textId="77777777" w:rsidR="00FF6A82" w:rsidRPr="001977A7" w:rsidRDefault="00FF6A82" w:rsidP="001977A7">
            <w:pPr>
              <w:pStyle w:val="a0"/>
              <w:ind w:firstLineChars="0" w:firstLine="0"/>
              <w:rPr>
                <w:b/>
                <w:bCs/>
                <w:color w:val="76923C"/>
                <w:sz w:val="15"/>
                <w:szCs w:val="15"/>
              </w:rPr>
            </w:pPr>
            <w:r w:rsidRPr="001977A7">
              <w:rPr>
                <w:b/>
                <w:bCs/>
                <w:color w:val="76923C"/>
                <w:sz w:val="15"/>
                <w:szCs w:val="15"/>
              </w:rPr>
              <w:t>用户资料、投递</w:t>
            </w:r>
            <w:r w:rsidRPr="001977A7">
              <w:rPr>
                <w:b/>
                <w:bCs/>
                <w:color w:val="76923C"/>
                <w:sz w:val="15"/>
                <w:szCs w:val="15"/>
              </w:rPr>
              <w:t>/</w:t>
            </w:r>
            <w:r w:rsidRPr="001977A7">
              <w:rPr>
                <w:b/>
                <w:bCs/>
                <w:color w:val="76923C"/>
                <w:sz w:val="15"/>
                <w:szCs w:val="15"/>
              </w:rPr>
              <w:t>拾取</w:t>
            </w:r>
            <w:r w:rsidRPr="001977A7">
              <w:rPr>
                <w:b/>
                <w:bCs/>
                <w:color w:val="76923C"/>
                <w:sz w:val="15"/>
                <w:szCs w:val="15"/>
              </w:rPr>
              <w:t>/</w:t>
            </w:r>
            <w:r w:rsidRPr="001977A7">
              <w:rPr>
                <w:b/>
                <w:bCs/>
                <w:color w:val="76923C"/>
                <w:sz w:val="15"/>
                <w:szCs w:val="15"/>
              </w:rPr>
              <w:t>续航历史、后台用户列表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vAlign w:val="center"/>
          </w:tcPr>
          <w:p w14:paraId="6739FC4D" w14:textId="77777777" w:rsidR="00FF6A82" w:rsidRPr="00FF6A82" w:rsidRDefault="00FF6A82" w:rsidP="001977A7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FF6A82">
              <w:rPr>
                <w:b/>
                <w:bCs/>
                <w:color w:val="76923C"/>
              </w:rPr>
              <w:t>处理目标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vAlign w:val="center"/>
          </w:tcPr>
          <w:p w14:paraId="369107CA" w14:textId="77777777" w:rsidR="00FF6A82" w:rsidRPr="001977A7" w:rsidRDefault="00FF6A82" w:rsidP="001977A7">
            <w:pPr>
              <w:pStyle w:val="a0"/>
              <w:ind w:firstLineChars="0" w:firstLine="0"/>
              <w:rPr>
                <w:b/>
                <w:bCs/>
                <w:color w:val="76923C"/>
                <w:sz w:val="15"/>
                <w:szCs w:val="15"/>
              </w:rPr>
            </w:pPr>
            <w:r w:rsidRPr="001977A7">
              <w:rPr>
                <w:b/>
                <w:bCs/>
                <w:color w:val="76923C"/>
                <w:sz w:val="15"/>
                <w:szCs w:val="15"/>
              </w:rPr>
              <w:t>提供用户数据的统一查询入口与分页检索能力</w:t>
            </w:r>
          </w:p>
        </w:tc>
      </w:tr>
      <w:tr w:rsidR="001977A7" w14:paraId="2E36D2CD" w14:textId="77777777" w:rsidTr="00B226C6">
        <w:tc>
          <w:tcPr>
            <w:tcW w:w="2842" w:type="dxa"/>
            <w:gridSpan w:val="2"/>
          </w:tcPr>
          <w:p w14:paraId="25D6ACC0" w14:textId="3A4320C3" w:rsidR="001977A7" w:rsidRPr="001977A7" w:rsidRDefault="001977A7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编写人</w:t>
            </w:r>
            <w:r>
              <w:rPr>
                <w:rFonts w:hint="eastAsia"/>
                <w:b/>
                <w:bCs/>
                <w:color w:val="76923C"/>
              </w:rPr>
              <w:t xml:space="preserve">   </w:t>
            </w:r>
            <w:r>
              <w:rPr>
                <w:rFonts w:hint="eastAsia"/>
                <w:color w:val="76923C"/>
              </w:rPr>
              <w:t>周亮</w:t>
            </w:r>
          </w:p>
        </w:tc>
        <w:tc>
          <w:tcPr>
            <w:tcW w:w="2842" w:type="dxa"/>
            <w:gridSpan w:val="2"/>
          </w:tcPr>
          <w:p w14:paraId="2D0665CC" w14:textId="125E5FE4" w:rsidR="001977A7" w:rsidRDefault="001977A7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完成时间</w:t>
            </w:r>
            <w:r>
              <w:rPr>
                <w:rFonts w:hint="eastAsia"/>
                <w:color w:val="76923C"/>
              </w:rPr>
              <w:t xml:space="preserve"> </w:t>
            </w:r>
            <w:r>
              <w:rPr>
                <w:color w:val="76923C"/>
              </w:rPr>
              <w:t>20</w:t>
            </w:r>
            <w:r>
              <w:rPr>
                <w:rFonts w:hint="eastAsia"/>
                <w:color w:val="76923C"/>
              </w:rPr>
              <w:t>26</w:t>
            </w:r>
            <w:r>
              <w:rPr>
                <w:color w:val="76923C"/>
              </w:rPr>
              <w:t>-</w:t>
            </w:r>
            <w:r>
              <w:rPr>
                <w:rFonts w:hint="eastAsia"/>
                <w:color w:val="76923C"/>
              </w:rPr>
              <w:t>05</w:t>
            </w:r>
            <w:r>
              <w:rPr>
                <w:color w:val="76923C"/>
              </w:rPr>
              <w:t>-2</w:t>
            </w:r>
            <w:r>
              <w:rPr>
                <w:rFonts w:hint="eastAsia"/>
                <w:color w:val="76923C"/>
              </w:rPr>
              <w:t>6</w:t>
            </w:r>
          </w:p>
        </w:tc>
        <w:tc>
          <w:tcPr>
            <w:tcW w:w="1422" w:type="dxa"/>
          </w:tcPr>
          <w:p w14:paraId="697C0B0A" w14:textId="77777777" w:rsidR="001977A7" w:rsidRDefault="001977A7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页码</w:t>
            </w:r>
          </w:p>
        </w:tc>
        <w:tc>
          <w:tcPr>
            <w:tcW w:w="1422" w:type="dxa"/>
          </w:tcPr>
          <w:p w14:paraId="56C066DB" w14:textId="46B417FE" w:rsidR="001977A7" w:rsidRDefault="001977A7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第</w:t>
            </w:r>
            <w:r>
              <w:rPr>
                <w:rFonts w:hint="eastAsia"/>
                <w:color w:val="76923C"/>
              </w:rPr>
              <w:t>14</w:t>
            </w:r>
            <w:r>
              <w:rPr>
                <w:rFonts w:hint="eastAsia"/>
                <w:color w:val="76923C"/>
              </w:rPr>
              <w:t>页</w:t>
            </w:r>
          </w:p>
        </w:tc>
      </w:tr>
    </w:tbl>
    <w:p w14:paraId="0841C3E4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49" w:name="_Toc2928"/>
      <w:bookmarkStart w:id="50" w:name="_Toc9668"/>
      <w:bookmarkStart w:id="51" w:name="_Toc87791621"/>
      <w:r>
        <w:rPr>
          <w:rFonts w:hint="eastAsia"/>
        </w:rPr>
        <w:t>3.4.1</w:t>
      </w:r>
      <w:r>
        <w:rPr>
          <w:rFonts w:hint="eastAsia"/>
        </w:rPr>
        <w:t>功能流程图</w:t>
      </w:r>
      <w:bookmarkEnd w:id="49"/>
      <w:bookmarkEnd w:id="50"/>
      <w:bookmarkEnd w:id="51"/>
    </w:p>
    <w:p w14:paraId="5E04A4E5" w14:textId="2A3F5274" w:rsidR="00430674" w:rsidRDefault="00430674">
      <w:pPr>
        <w:pStyle w:val="a0"/>
        <w:ind w:firstLine="480"/>
        <w:jc w:val="left"/>
        <w:rPr>
          <w:rFonts w:hint="eastAsia"/>
        </w:rPr>
      </w:pPr>
      <w:r>
        <w:rPr>
          <w:rFonts w:hint="eastAsia"/>
        </w:rPr>
        <w:t>功能流程图如下图：</w:t>
      </w:r>
      <w:r w:rsidR="003421E0" w:rsidRPr="001C4C72">
        <w:rPr>
          <w:noProof/>
        </w:rPr>
        <w:pict w14:anchorId="014F788B">
          <v:shape id="_x0000_i1162" type="#_x0000_t75" style="width:415.2pt;height:187.8pt;visibility:visible;mso-wrap-style:square">
            <v:imagedata r:id="rId18" o:title=""/>
          </v:shape>
        </w:pict>
      </w:r>
      <w:r w:rsidR="003421E0">
        <w:rPr>
          <w:rFonts w:hint="eastAsia"/>
        </w:rPr>
        <w:t xml:space="preserve"> </w:t>
      </w:r>
    </w:p>
    <w:p w14:paraId="7336BF54" w14:textId="77777777" w:rsidR="00430674" w:rsidRDefault="00430674">
      <w:pPr>
        <w:pStyle w:val="a0"/>
        <w:ind w:firstLine="480"/>
        <w:rPr>
          <w:rFonts w:hint="eastAsia"/>
        </w:rPr>
      </w:pPr>
      <w:r>
        <w:rPr>
          <w:rFonts w:hint="eastAsia"/>
        </w:rPr>
        <w:lastRenderedPageBreak/>
        <w:t>需要说明的问题：</w:t>
      </w:r>
    </w:p>
    <w:p w14:paraId="2181D7EB" w14:textId="77777777" w:rsidR="00103F2F" w:rsidRDefault="00103F2F" w:rsidP="00103F2F">
      <w:pPr>
        <w:pStyle w:val="a0"/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个人资料与历史查询必须绑定当前登录用户身份。</w:t>
      </w:r>
      <w:r>
        <w:rPr>
          <w:rFonts w:hint="eastAsia"/>
        </w:rPr>
        <w:t xml:space="preserve">  </w:t>
      </w:r>
    </w:p>
    <w:p w14:paraId="1EEB19DF" w14:textId="2C87C553" w:rsidR="00430674" w:rsidRDefault="00103F2F" w:rsidP="00103F2F">
      <w:pPr>
        <w:pStyle w:val="a0"/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历史列表分页、关键字和状态筛选规则应在各接口保持一致。</w:t>
      </w:r>
    </w:p>
    <w:p w14:paraId="3C4C374F" w14:textId="120AF0D5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52" w:name="_Toc1092"/>
      <w:bookmarkStart w:id="53" w:name="_Toc10315"/>
      <w:bookmarkStart w:id="54" w:name="_Toc87791622"/>
      <w:r>
        <w:rPr>
          <w:rFonts w:hint="eastAsia"/>
        </w:rPr>
        <w:t>3.4.2</w:t>
      </w:r>
      <w:r>
        <w:rPr>
          <w:rFonts w:hint="eastAsia"/>
        </w:rPr>
        <w:t>功能描述</w:t>
      </w:r>
      <w:bookmarkEnd w:id="52"/>
      <w:bookmarkEnd w:id="53"/>
      <w:bookmarkEnd w:id="54"/>
    </w:p>
    <w:p w14:paraId="55D0D69F" w14:textId="77777777" w:rsidR="00AE4CBE" w:rsidRDefault="00AE4CBE" w:rsidP="00AE4CBE">
      <w:pPr>
        <w:pStyle w:val="a0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用户资料：</w:t>
      </w:r>
      <w:r>
        <w:rPr>
          <w:rFonts w:hint="eastAsia"/>
        </w:rPr>
        <w:t>GET /api/user-auth/me</w:t>
      </w:r>
      <w:r>
        <w:rPr>
          <w:rFonts w:hint="eastAsia"/>
        </w:rPr>
        <w:t>、</w:t>
      </w:r>
      <w:r>
        <w:rPr>
          <w:rFonts w:hint="eastAsia"/>
        </w:rPr>
        <w:t>GET /api/users/me/profile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47C66276" w14:textId="77777777" w:rsidR="00AE4CBE" w:rsidRDefault="00AE4CBE" w:rsidP="00AE4CBE">
      <w:pPr>
        <w:pStyle w:val="a0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个人历史：</w:t>
      </w:r>
      <w:r>
        <w:rPr>
          <w:rFonts w:hint="eastAsia"/>
        </w:rPr>
        <w:t>GET /api/planes/mine/thrown</w:t>
      </w:r>
      <w:r>
        <w:rPr>
          <w:rFonts w:hint="eastAsia"/>
        </w:rPr>
        <w:t>、</w:t>
      </w:r>
      <w:r>
        <w:rPr>
          <w:rFonts w:hint="eastAsia"/>
        </w:rPr>
        <w:t>GET /api/planes/mine/picked</w:t>
      </w:r>
      <w:r>
        <w:rPr>
          <w:rFonts w:hint="eastAsia"/>
        </w:rPr>
        <w:t>、</w:t>
      </w:r>
      <w:r>
        <w:rPr>
          <w:rFonts w:hint="eastAsia"/>
        </w:rPr>
        <w:t>GET /api/planes/mine/fueled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20BC1466" w14:textId="77777777" w:rsidR="00AE4CBE" w:rsidRDefault="00AE4CBE" w:rsidP="00AE4CBE">
      <w:pPr>
        <w:pStyle w:val="a0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管理端用户查询：</w:t>
      </w:r>
      <w:r>
        <w:rPr>
          <w:rFonts w:hint="eastAsia"/>
        </w:rPr>
        <w:t>GET /api/admin/users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09DB53E9" w14:textId="584B9782" w:rsidR="00430674" w:rsidRDefault="00AE4CBE" w:rsidP="00AE4CBE">
      <w:pPr>
        <w:pStyle w:val="a0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支持分页、关键字、状态（</w:t>
      </w:r>
      <w:r>
        <w:rPr>
          <w:rFonts w:hint="eastAsia"/>
        </w:rPr>
        <w:t>all/active/recalled/expired</w:t>
      </w:r>
      <w:r>
        <w:rPr>
          <w:rFonts w:hint="eastAsia"/>
        </w:rPr>
        <w:t>）过滤。</w:t>
      </w:r>
    </w:p>
    <w:p w14:paraId="3E2ED0BC" w14:textId="4F2887B2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55" w:name="_Toc28584"/>
      <w:bookmarkStart w:id="56" w:name="_Toc8140"/>
      <w:bookmarkStart w:id="57" w:name="_Toc87791623"/>
      <w:r>
        <w:rPr>
          <w:rFonts w:hint="eastAsia"/>
        </w:rPr>
        <w:t>3.4.3</w:t>
      </w:r>
      <w:r>
        <w:rPr>
          <w:rFonts w:hint="eastAsia"/>
        </w:rPr>
        <w:t>界面设计</w:t>
      </w:r>
      <w:bookmarkEnd w:id="55"/>
      <w:bookmarkEnd w:id="56"/>
      <w:bookmarkEnd w:id="57"/>
    </w:p>
    <w:p w14:paraId="250A93E4" w14:textId="77777777" w:rsidR="00430674" w:rsidRDefault="00430674">
      <w:pPr>
        <w:pStyle w:val="a0"/>
        <w:ind w:left="720"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）基础信息处理</w:t>
      </w:r>
    </w:p>
    <w:p w14:paraId="54951C33" w14:textId="27EF402F" w:rsidR="00430674" w:rsidRDefault="00430674" w:rsidP="007164BC">
      <w:pPr>
        <w:pStyle w:val="a0"/>
        <w:ind w:left="1200" w:firstLineChars="0" w:firstLine="0"/>
        <w:rPr>
          <w:rFonts w:hint="eastAsia"/>
        </w:rPr>
      </w:pPr>
      <w:r>
        <w:rPr>
          <w:rFonts w:hint="eastAsia"/>
        </w:rPr>
        <w:t>下表是动作说明：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2842"/>
        <w:gridCol w:w="2843"/>
        <w:gridCol w:w="2843"/>
      </w:tblGrid>
      <w:tr w:rsidR="00430674" w14:paraId="4740E3E3" w14:textId="77777777">
        <w:tc>
          <w:tcPr>
            <w:tcW w:w="284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767B934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动作编号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138E737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动作名称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F0B1566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动作描述</w:t>
            </w:r>
          </w:p>
        </w:tc>
      </w:tr>
      <w:tr w:rsidR="00430674" w14:paraId="506C9A37" w14:textId="77777777">
        <w:tc>
          <w:tcPr>
            <w:tcW w:w="2842" w:type="dxa"/>
            <w:tcBorders>
              <w:left w:val="nil"/>
              <w:right w:val="nil"/>
            </w:tcBorders>
            <w:shd w:val="clear" w:color="auto" w:fill="E6EED5"/>
          </w:tcPr>
          <w:p w14:paraId="1F7362A5" w14:textId="00078B0B" w:rsidR="00430674" w:rsidRDefault="009C185D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9C185D">
              <w:rPr>
                <w:b/>
                <w:bCs/>
                <w:color w:val="76923C"/>
              </w:rPr>
              <w:t>032-01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289C0BFD" w14:textId="00D38EF2" w:rsidR="00430674" w:rsidRDefault="009C185D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9C185D">
              <w:rPr>
                <w:color w:val="76923C"/>
              </w:rPr>
              <w:t>当前用户资料查询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0584BDA8" w14:textId="76C55BF5" w:rsidR="00430674" w:rsidRDefault="009C185D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9C185D">
              <w:rPr>
                <w:color w:val="76923C"/>
              </w:rPr>
              <w:t>查询并展示当前登录用户资料信息</w:t>
            </w:r>
          </w:p>
        </w:tc>
      </w:tr>
      <w:tr w:rsidR="00430674" w14:paraId="5B9F7B1E" w14:textId="77777777">
        <w:tc>
          <w:tcPr>
            <w:tcW w:w="2842" w:type="dxa"/>
          </w:tcPr>
          <w:p w14:paraId="7165150E" w14:textId="53E796E8" w:rsidR="00430674" w:rsidRDefault="009C185D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 w:rsidRPr="009C185D">
              <w:rPr>
                <w:b/>
                <w:bCs/>
                <w:color w:val="76923C"/>
              </w:rPr>
              <w:t>032-02</w:t>
            </w:r>
          </w:p>
        </w:tc>
        <w:tc>
          <w:tcPr>
            <w:tcW w:w="2843" w:type="dxa"/>
          </w:tcPr>
          <w:p w14:paraId="4DE5BB90" w14:textId="6B719FF1" w:rsidR="00430674" w:rsidRDefault="009C185D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9C185D">
              <w:rPr>
                <w:color w:val="76923C"/>
              </w:rPr>
              <w:t>个人历史查询</w:t>
            </w:r>
          </w:p>
        </w:tc>
        <w:tc>
          <w:tcPr>
            <w:tcW w:w="2843" w:type="dxa"/>
          </w:tcPr>
          <w:p w14:paraId="0159585C" w14:textId="08D99F6A" w:rsidR="00430674" w:rsidRDefault="009C185D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9C185D">
              <w:rPr>
                <w:color w:val="76923C"/>
              </w:rPr>
              <w:t>查询我的投递、拾取、续航历史记录</w:t>
            </w:r>
          </w:p>
        </w:tc>
      </w:tr>
      <w:tr w:rsidR="009C185D" w14:paraId="777E0598" w14:textId="77777777" w:rsidTr="009C185D">
        <w:tc>
          <w:tcPr>
            <w:tcW w:w="2842" w:type="dxa"/>
            <w:shd w:val="clear" w:color="auto" w:fill="E6EED5"/>
          </w:tcPr>
          <w:p w14:paraId="1F7D6B83" w14:textId="3EDB06FC" w:rsidR="009C185D" w:rsidRPr="009C185D" w:rsidRDefault="009C185D">
            <w:pPr>
              <w:pStyle w:val="a0"/>
              <w:ind w:firstLineChars="0" w:firstLine="0"/>
              <w:rPr>
                <w:b/>
                <w:bCs/>
                <w:color w:val="76923C"/>
              </w:rPr>
            </w:pPr>
            <w:r w:rsidRPr="009C185D">
              <w:rPr>
                <w:b/>
                <w:bCs/>
                <w:color w:val="76923C"/>
              </w:rPr>
              <w:t>032-03</w:t>
            </w:r>
          </w:p>
        </w:tc>
        <w:tc>
          <w:tcPr>
            <w:tcW w:w="2843" w:type="dxa"/>
            <w:shd w:val="clear" w:color="auto" w:fill="E6EED5"/>
          </w:tcPr>
          <w:p w14:paraId="299251F7" w14:textId="645DF3B5" w:rsidR="009C185D" w:rsidRDefault="009C185D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9C185D">
              <w:rPr>
                <w:color w:val="76923C"/>
              </w:rPr>
              <w:t>后台用户列表查询</w:t>
            </w:r>
          </w:p>
        </w:tc>
        <w:tc>
          <w:tcPr>
            <w:tcW w:w="2843" w:type="dxa"/>
            <w:shd w:val="clear" w:color="auto" w:fill="E6EED5"/>
          </w:tcPr>
          <w:p w14:paraId="6D5F2E3F" w14:textId="7B6A21A4" w:rsidR="009C185D" w:rsidRDefault="009C185D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 w:rsidRPr="009C185D">
              <w:rPr>
                <w:color w:val="76923C"/>
              </w:rPr>
              <w:t>管理端按条件查询用户列表与状态</w:t>
            </w:r>
          </w:p>
        </w:tc>
      </w:tr>
    </w:tbl>
    <w:p w14:paraId="1043027F" w14:textId="77777777" w:rsidR="00430674" w:rsidRDefault="00430674">
      <w:pPr>
        <w:pStyle w:val="a0"/>
        <w:ind w:left="720"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）数据要求</w:t>
      </w:r>
    </w:p>
    <w:p w14:paraId="75C383D9" w14:textId="77777777" w:rsidR="00430674" w:rsidRDefault="00430674">
      <w:pPr>
        <w:pStyle w:val="a0"/>
        <w:ind w:left="1320"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）功能类型：数据查询</w:t>
      </w:r>
    </w:p>
    <w:p w14:paraId="68A60122" w14:textId="77777777" w:rsidR="00430674" w:rsidRDefault="00430674">
      <w:pPr>
        <w:pStyle w:val="a0"/>
        <w:ind w:left="132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）数据描述：</w:t>
      </w:r>
    </w:p>
    <w:p w14:paraId="6B518C4A" w14:textId="77777777" w:rsidR="00C4326D" w:rsidRDefault="00C4326D">
      <w:pPr>
        <w:pStyle w:val="a0"/>
        <w:ind w:left="1320" w:firstLineChars="0" w:firstLine="0"/>
        <w:rPr>
          <w:rFonts w:hint="eastAsia"/>
        </w:rPr>
      </w:pPr>
    </w:p>
    <w:p w14:paraId="4386655F" w14:textId="77777777" w:rsidR="00430674" w:rsidRDefault="00430674">
      <w:pPr>
        <w:pStyle w:val="a0"/>
        <w:ind w:left="2040" w:firstLineChars="0" w:firstLine="0"/>
        <w:rPr>
          <w:rFonts w:hint="eastAsia"/>
        </w:rPr>
      </w:pPr>
      <w:r>
        <w:rPr>
          <w:rFonts w:hint="eastAsia"/>
        </w:rPr>
        <w:t>页面显示字段见下表：</w:t>
      </w:r>
    </w:p>
    <w:tbl>
      <w:tblPr>
        <w:tblW w:w="0" w:type="auto"/>
        <w:tblInd w:w="0" w:type="dxa"/>
        <w:tblBorders>
          <w:top w:val="single" w:sz="8" w:space="0" w:color="C0504D"/>
          <w:bottom w:val="single" w:sz="8" w:space="0" w:color="C0504D"/>
        </w:tblBorders>
        <w:tblLook w:val="0000" w:firstRow="0" w:lastRow="0" w:firstColumn="0" w:lastColumn="0" w:noHBand="0" w:noVBand="0"/>
      </w:tblPr>
      <w:tblGrid>
        <w:gridCol w:w="1421"/>
        <w:gridCol w:w="1421"/>
        <w:gridCol w:w="1357"/>
        <w:gridCol w:w="1421"/>
        <w:gridCol w:w="1422"/>
        <w:gridCol w:w="1422"/>
      </w:tblGrid>
      <w:tr w:rsidR="00430674" w14:paraId="004B26B5" w14:textId="77777777"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15EBB632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字段名称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0EB956FC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长度</w:t>
            </w:r>
          </w:p>
        </w:tc>
        <w:tc>
          <w:tcPr>
            <w:tcW w:w="1357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74ACB93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录入方式</w:t>
            </w:r>
          </w:p>
        </w:tc>
        <w:tc>
          <w:tcPr>
            <w:tcW w:w="142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0B70B1EE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是否非空项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D669DBF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数据检验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4BEA19E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默认显示</w:t>
            </w:r>
          </w:p>
        </w:tc>
      </w:tr>
      <w:tr w:rsidR="00C4326D" w14:paraId="42B298E2" w14:textId="77777777">
        <w:tc>
          <w:tcPr>
            <w:tcW w:w="1421" w:type="dxa"/>
            <w:tcBorders>
              <w:left w:val="nil"/>
              <w:right w:val="nil"/>
            </w:tcBorders>
            <w:shd w:val="clear" w:color="auto" w:fill="EFD3D2"/>
          </w:tcPr>
          <w:p w14:paraId="5E18AE57" w14:textId="63B4A63C" w:rsidR="00C4326D" w:rsidRPr="00C4326D" w:rsidRDefault="00C4326D" w:rsidP="00C4326D">
            <w:pPr>
              <w:pStyle w:val="a0"/>
              <w:ind w:firstLineChars="0" w:firstLine="0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lastRenderedPageBreak/>
              <w:t>用户</w:t>
            </w:r>
            <w:r w:rsidRPr="00C4326D">
              <w:rPr>
                <w:color w:val="943634"/>
                <w:sz w:val="18"/>
                <w:szCs w:val="18"/>
              </w:rPr>
              <w:t>ID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EFD3D2"/>
          </w:tcPr>
          <w:p w14:paraId="73E52F79" w14:textId="3467ED19" w:rsidR="00C4326D" w:rsidRPr="00C4326D" w:rsidRDefault="00C4326D" w:rsidP="00C4326D">
            <w:pPr>
              <w:pStyle w:val="a0"/>
              <w:ind w:firstLineChars="0" w:firstLine="0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36</w:t>
            </w:r>
          </w:p>
        </w:tc>
        <w:tc>
          <w:tcPr>
            <w:tcW w:w="1357" w:type="dxa"/>
            <w:tcBorders>
              <w:left w:val="nil"/>
              <w:right w:val="nil"/>
            </w:tcBorders>
            <w:shd w:val="clear" w:color="auto" w:fill="EFD3D2"/>
          </w:tcPr>
          <w:p w14:paraId="3A5B2473" w14:textId="19E09655" w:rsidR="00C4326D" w:rsidRPr="00C4326D" w:rsidRDefault="00C4326D" w:rsidP="00C4326D">
            <w:pPr>
              <w:pStyle w:val="a0"/>
              <w:ind w:firstLineChars="0" w:firstLine="0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只读框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EFD3D2"/>
          </w:tcPr>
          <w:p w14:paraId="55923468" w14:textId="43B2CEBD" w:rsidR="00C4326D" w:rsidRPr="00C4326D" w:rsidRDefault="00C4326D" w:rsidP="00C4326D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Y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FD3D2"/>
          </w:tcPr>
          <w:p w14:paraId="64F15172" w14:textId="72EB4517" w:rsidR="00C4326D" w:rsidRPr="00C4326D" w:rsidRDefault="00C4326D" w:rsidP="00C4326D">
            <w:pPr>
              <w:pStyle w:val="a0"/>
              <w:ind w:firstLineChars="0" w:firstLine="0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GUID</w:t>
            </w:r>
            <w:r w:rsidRPr="00C4326D">
              <w:rPr>
                <w:color w:val="943634"/>
                <w:sz w:val="18"/>
                <w:szCs w:val="18"/>
              </w:rPr>
              <w:t>格式校验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FD3D2"/>
          </w:tcPr>
          <w:p w14:paraId="18CE7030" w14:textId="45B25927" w:rsidR="00C4326D" w:rsidRPr="00C4326D" w:rsidRDefault="00C4326D" w:rsidP="00C4326D">
            <w:pPr>
              <w:pStyle w:val="a0"/>
              <w:ind w:firstLineChars="0" w:firstLine="0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当前登录用户</w:t>
            </w:r>
          </w:p>
        </w:tc>
      </w:tr>
      <w:tr w:rsidR="00C4326D" w14:paraId="3F461C46" w14:textId="77777777">
        <w:tc>
          <w:tcPr>
            <w:tcW w:w="1421" w:type="dxa"/>
            <w:tcBorders>
              <w:left w:val="nil"/>
              <w:right w:val="nil"/>
            </w:tcBorders>
            <w:shd w:val="clear" w:color="auto" w:fill="FFFFFF"/>
          </w:tcPr>
          <w:p w14:paraId="510CBC38" w14:textId="6612FA58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用户名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FFFFFF"/>
          </w:tcPr>
          <w:p w14:paraId="709D91BF" w14:textId="011ADF42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12</w:t>
            </w:r>
          </w:p>
        </w:tc>
        <w:tc>
          <w:tcPr>
            <w:tcW w:w="1357" w:type="dxa"/>
            <w:tcBorders>
              <w:left w:val="nil"/>
              <w:right w:val="nil"/>
            </w:tcBorders>
            <w:shd w:val="clear" w:color="auto" w:fill="FFFFFF"/>
          </w:tcPr>
          <w:p w14:paraId="67ED51AF" w14:textId="7EF39FEB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文本框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FFFFFF"/>
          </w:tcPr>
          <w:p w14:paraId="166385D0" w14:textId="634AFC5F" w:rsidR="00C4326D" w:rsidRPr="00C4326D" w:rsidRDefault="00C4326D" w:rsidP="00C4326D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N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FFFFFF"/>
          </w:tcPr>
          <w:p w14:paraId="03112ADF" w14:textId="4EC0B395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长度</w:t>
            </w:r>
            <w:r w:rsidRPr="00C4326D">
              <w:rPr>
                <w:color w:val="943634"/>
                <w:sz w:val="18"/>
                <w:szCs w:val="18"/>
              </w:rPr>
              <w:t>≤12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FFFFFF"/>
          </w:tcPr>
          <w:p w14:paraId="44A66A3A" w14:textId="51B64A9F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当前值</w:t>
            </w:r>
          </w:p>
        </w:tc>
      </w:tr>
      <w:tr w:rsidR="00C4326D" w14:paraId="78886504" w14:textId="77777777">
        <w:tc>
          <w:tcPr>
            <w:tcW w:w="1421" w:type="dxa"/>
            <w:tcBorders>
              <w:left w:val="nil"/>
              <w:right w:val="nil"/>
            </w:tcBorders>
            <w:shd w:val="clear" w:color="auto" w:fill="EFD3D2"/>
          </w:tcPr>
          <w:p w14:paraId="2A3BE38B" w14:textId="59599A64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学号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EFD3D2"/>
          </w:tcPr>
          <w:p w14:paraId="569521D0" w14:textId="5D84C5FE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20</w:t>
            </w:r>
          </w:p>
        </w:tc>
        <w:tc>
          <w:tcPr>
            <w:tcW w:w="1357" w:type="dxa"/>
            <w:tcBorders>
              <w:left w:val="nil"/>
              <w:right w:val="nil"/>
            </w:tcBorders>
            <w:shd w:val="clear" w:color="auto" w:fill="EFD3D2"/>
          </w:tcPr>
          <w:p w14:paraId="323F0BFE" w14:textId="49AC8F0B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文本框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EFD3D2"/>
          </w:tcPr>
          <w:p w14:paraId="37BBEA89" w14:textId="7BF876CE" w:rsidR="00C4326D" w:rsidRPr="00C4326D" w:rsidRDefault="00C4326D" w:rsidP="00C4326D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N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FD3D2"/>
          </w:tcPr>
          <w:p w14:paraId="3F216CC0" w14:textId="05F2A690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学号格式校验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FD3D2"/>
          </w:tcPr>
          <w:p w14:paraId="0055D992" w14:textId="48ECA12D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脱敏显示</w:t>
            </w:r>
          </w:p>
        </w:tc>
      </w:tr>
      <w:tr w:rsidR="00C4326D" w14:paraId="43A5962F" w14:textId="77777777">
        <w:tc>
          <w:tcPr>
            <w:tcW w:w="1421" w:type="dxa"/>
            <w:tcBorders>
              <w:left w:val="nil"/>
              <w:right w:val="nil"/>
            </w:tcBorders>
            <w:shd w:val="clear" w:color="auto" w:fill="FFFFFF"/>
          </w:tcPr>
          <w:p w14:paraId="70B637E2" w14:textId="38F02466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手机号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FFFFFF"/>
          </w:tcPr>
          <w:p w14:paraId="198AC23B" w14:textId="6FB129DB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20</w:t>
            </w:r>
          </w:p>
        </w:tc>
        <w:tc>
          <w:tcPr>
            <w:tcW w:w="1357" w:type="dxa"/>
            <w:tcBorders>
              <w:left w:val="nil"/>
              <w:right w:val="nil"/>
            </w:tcBorders>
            <w:shd w:val="clear" w:color="auto" w:fill="FFFFFF"/>
          </w:tcPr>
          <w:p w14:paraId="7B49FEE9" w14:textId="7A9F975D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文本框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FFFFFF"/>
          </w:tcPr>
          <w:p w14:paraId="60C53AA9" w14:textId="577EBEB3" w:rsidR="00C4326D" w:rsidRPr="00C4326D" w:rsidRDefault="00C4326D" w:rsidP="00C4326D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N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FFFFFF"/>
          </w:tcPr>
          <w:p w14:paraId="096855B7" w14:textId="3466B2DE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手机号格式校验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FFFFFF"/>
          </w:tcPr>
          <w:p w14:paraId="02AD0BAD" w14:textId="62E8C052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脱敏显示</w:t>
            </w:r>
          </w:p>
        </w:tc>
      </w:tr>
      <w:tr w:rsidR="00C4326D" w14:paraId="6A36587C" w14:textId="77777777">
        <w:tc>
          <w:tcPr>
            <w:tcW w:w="1421" w:type="dxa"/>
            <w:tcBorders>
              <w:left w:val="nil"/>
              <w:right w:val="nil"/>
            </w:tcBorders>
            <w:shd w:val="clear" w:color="auto" w:fill="EFD3D2"/>
          </w:tcPr>
          <w:p w14:paraId="541961D5" w14:textId="1626E32E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历史类型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EFD3D2"/>
          </w:tcPr>
          <w:p w14:paraId="6CCB0D15" w14:textId="6CE629EF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20</w:t>
            </w:r>
          </w:p>
        </w:tc>
        <w:tc>
          <w:tcPr>
            <w:tcW w:w="1357" w:type="dxa"/>
            <w:tcBorders>
              <w:left w:val="nil"/>
              <w:right w:val="nil"/>
            </w:tcBorders>
            <w:shd w:val="clear" w:color="auto" w:fill="EFD3D2"/>
          </w:tcPr>
          <w:p w14:paraId="44C1BD43" w14:textId="54E3A7F0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下拉框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EFD3D2"/>
          </w:tcPr>
          <w:p w14:paraId="57869D10" w14:textId="3CAE949B" w:rsidR="00C4326D" w:rsidRPr="00C4326D" w:rsidRDefault="00C4326D" w:rsidP="00C4326D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Y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FD3D2"/>
          </w:tcPr>
          <w:p w14:paraId="624453F7" w14:textId="1087BFCD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投递</w:t>
            </w:r>
            <w:r w:rsidRPr="00C4326D">
              <w:rPr>
                <w:color w:val="943634"/>
                <w:sz w:val="18"/>
                <w:szCs w:val="18"/>
              </w:rPr>
              <w:t>/</w:t>
            </w:r>
            <w:r w:rsidRPr="00C4326D">
              <w:rPr>
                <w:color w:val="943634"/>
                <w:sz w:val="18"/>
                <w:szCs w:val="18"/>
              </w:rPr>
              <w:t>拾取</w:t>
            </w:r>
            <w:r w:rsidRPr="00C4326D">
              <w:rPr>
                <w:color w:val="943634"/>
                <w:sz w:val="18"/>
                <w:szCs w:val="18"/>
              </w:rPr>
              <w:t>/</w:t>
            </w:r>
            <w:r w:rsidRPr="00C4326D">
              <w:rPr>
                <w:color w:val="943634"/>
                <w:sz w:val="18"/>
                <w:szCs w:val="18"/>
              </w:rPr>
              <w:t>续航枚举值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FD3D2"/>
          </w:tcPr>
          <w:p w14:paraId="72560CCF" w14:textId="42D5C582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投递</w:t>
            </w:r>
          </w:p>
        </w:tc>
      </w:tr>
      <w:tr w:rsidR="00C4326D" w14:paraId="7B899398" w14:textId="77777777">
        <w:tc>
          <w:tcPr>
            <w:tcW w:w="1421" w:type="dxa"/>
            <w:tcBorders>
              <w:left w:val="nil"/>
              <w:right w:val="nil"/>
            </w:tcBorders>
            <w:shd w:val="clear" w:color="auto" w:fill="FFFFFF"/>
          </w:tcPr>
          <w:p w14:paraId="26AB9202" w14:textId="1E06E23F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页码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FFFFFF"/>
          </w:tcPr>
          <w:p w14:paraId="1F0D1C43" w14:textId="09225272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10</w:t>
            </w:r>
          </w:p>
        </w:tc>
        <w:tc>
          <w:tcPr>
            <w:tcW w:w="1357" w:type="dxa"/>
            <w:tcBorders>
              <w:left w:val="nil"/>
              <w:right w:val="nil"/>
            </w:tcBorders>
            <w:shd w:val="clear" w:color="auto" w:fill="FFFFFF"/>
          </w:tcPr>
          <w:p w14:paraId="5501FF65" w14:textId="04C1A4CD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数字框</w:t>
            </w:r>
          </w:p>
        </w:tc>
        <w:tc>
          <w:tcPr>
            <w:tcW w:w="1421" w:type="dxa"/>
            <w:tcBorders>
              <w:left w:val="nil"/>
              <w:right w:val="nil"/>
            </w:tcBorders>
            <w:shd w:val="clear" w:color="auto" w:fill="FFFFFF"/>
          </w:tcPr>
          <w:p w14:paraId="48AFA35A" w14:textId="13DC0798" w:rsidR="00C4326D" w:rsidRPr="00C4326D" w:rsidRDefault="00C4326D" w:rsidP="00C4326D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Y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FFFFFF"/>
          </w:tcPr>
          <w:p w14:paraId="151A8F7C" w14:textId="7B1C11C1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大于等于</w:t>
            </w:r>
            <w:r w:rsidRPr="00C4326D">
              <w:rPr>
                <w:color w:val="943634"/>
                <w:sz w:val="18"/>
                <w:szCs w:val="18"/>
              </w:rPr>
              <w:t>1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FFFFFF"/>
          </w:tcPr>
          <w:p w14:paraId="36FF4F14" w14:textId="7EE21A83" w:rsidR="00C4326D" w:rsidRPr="00C4326D" w:rsidRDefault="00C4326D" w:rsidP="00C4326D">
            <w:pPr>
              <w:pStyle w:val="a0"/>
              <w:ind w:firstLineChars="0" w:firstLine="0"/>
              <w:rPr>
                <w:color w:val="943634"/>
                <w:sz w:val="18"/>
                <w:szCs w:val="18"/>
              </w:rPr>
            </w:pPr>
            <w:r w:rsidRPr="00C4326D">
              <w:rPr>
                <w:color w:val="943634"/>
                <w:sz w:val="18"/>
                <w:szCs w:val="18"/>
              </w:rPr>
              <w:t>1</w:t>
            </w:r>
          </w:p>
        </w:tc>
      </w:tr>
    </w:tbl>
    <w:p w14:paraId="589FFFD3" w14:textId="77777777" w:rsidR="00430674" w:rsidRDefault="00430674">
      <w:pPr>
        <w:pStyle w:val="a0"/>
        <w:ind w:left="2040" w:firstLineChars="0" w:firstLine="0"/>
        <w:rPr>
          <w:rFonts w:hint="eastAsia"/>
        </w:rPr>
      </w:pPr>
    </w:p>
    <w:p w14:paraId="0D2626CF" w14:textId="5D4121EF" w:rsidR="00430674" w:rsidRDefault="00430674">
      <w:pPr>
        <w:pStyle w:val="a0"/>
        <w:ind w:left="720"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3A7943">
        <w:t>用户信息查询的输出项</w:t>
      </w:r>
    </w:p>
    <w:tbl>
      <w:tblPr>
        <w:tblW w:w="0" w:type="auto"/>
        <w:jc w:val="center"/>
        <w:tblInd w:w="0" w:type="dxa"/>
        <w:tblBorders>
          <w:top w:val="single" w:sz="8" w:space="0" w:color="8064A2"/>
          <w:bottom w:val="single" w:sz="8" w:space="0" w:color="8064A2"/>
        </w:tblBorders>
        <w:tblLook w:val="0000" w:firstRow="0" w:lastRow="0" w:firstColumn="0" w:lastColumn="0" w:noHBand="0" w:noVBand="0"/>
      </w:tblPr>
      <w:tblGrid>
        <w:gridCol w:w="2360"/>
        <w:gridCol w:w="1701"/>
        <w:gridCol w:w="4150"/>
      </w:tblGrid>
      <w:tr w:rsidR="003A7943" w14:paraId="4BF95673" w14:textId="77777777" w:rsidTr="003A7943">
        <w:trPr>
          <w:trHeight w:val="411"/>
          <w:jc w:val="center"/>
        </w:trPr>
        <w:tc>
          <w:tcPr>
            <w:tcW w:w="2360" w:type="dxa"/>
            <w:tcBorders>
              <w:left w:val="nil"/>
              <w:right w:val="nil"/>
            </w:tcBorders>
            <w:shd w:val="clear" w:color="auto" w:fill="DFD8E8"/>
          </w:tcPr>
          <w:p w14:paraId="48E40F16" w14:textId="2B550A2C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输出字段名称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DFD8E8"/>
          </w:tcPr>
          <w:p w14:paraId="70238FB0" w14:textId="78741611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类型</w:t>
            </w:r>
          </w:p>
        </w:tc>
        <w:tc>
          <w:tcPr>
            <w:tcW w:w="4150" w:type="dxa"/>
            <w:tcBorders>
              <w:left w:val="nil"/>
              <w:right w:val="nil"/>
            </w:tcBorders>
            <w:shd w:val="clear" w:color="auto" w:fill="DFD8E8"/>
          </w:tcPr>
          <w:p w14:paraId="1F4C44D5" w14:textId="187F9372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说明</w:t>
            </w:r>
          </w:p>
        </w:tc>
      </w:tr>
      <w:tr w:rsidR="003A7943" w14:paraId="4F969E4B" w14:textId="7A428D0B" w:rsidTr="003A7943">
        <w:trPr>
          <w:trHeight w:val="411"/>
          <w:jc w:val="center"/>
        </w:trPr>
        <w:tc>
          <w:tcPr>
            <w:tcW w:w="2360" w:type="dxa"/>
            <w:tcBorders>
              <w:left w:val="nil"/>
              <w:right w:val="nil"/>
            </w:tcBorders>
            <w:shd w:val="clear" w:color="auto" w:fill="DFD8E8"/>
          </w:tcPr>
          <w:p w14:paraId="0BAB8EEC" w14:textId="7DC8DCCD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  <w:lang w:val="zh-CN"/>
              </w:rPr>
            </w:pPr>
            <w:r>
              <w:t>UserId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DFD8E8"/>
          </w:tcPr>
          <w:p w14:paraId="5CE98359" w14:textId="1DCBA02F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Guid</w:t>
            </w:r>
          </w:p>
        </w:tc>
        <w:tc>
          <w:tcPr>
            <w:tcW w:w="4150" w:type="dxa"/>
            <w:tcBorders>
              <w:left w:val="nil"/>
              <w:right w:val="nil"/>
            </w:tcBorders>
            <w:shd w:val="clear" w:color="auto" w:fill="DFD8E8"/>
          </w:tcPr>
          <w:p w14:paraId="6629DFB9" w14:textId="27CCDA5B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当前用户主键</w:t>
            </w:r>
            <w:r>
              <w:t>ID</w:t>
            </w:r>
          </w:p>
        </w:tc>
      </w:tr>
      <w:tr w:rsidR="003A7943" w14:paraId="191F7B49" w14:textId="6F789871" w:rsidTr="003A7943">
        <w:trPr>
          <w:trHeight w:val="375"/>
          <w:jc w:val="center"/>
        </w:trPr>
        <w:tc>
          <w:tcPr>
            <w:tcW w:w="2360" w:type="dxa"/>
          </w:tcPr>
          <w:p w14:paraId="604383AD" w14:textId="02C938B5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  <w:lang w:val="zh-CN"/>
              </w:rPr>
            </w:pPr>
            <w:r>
              <w:t>Username</w:t>
            </w:r>
          </w:p>
        </w:tc>
        <w:tc>
          <w:tcPr>
            <w:tcW w:w="1701" w:type="dxa"/>
          </w:tcPr>
          <w:p w14:paraId="70AB27C7" w14:textId="7C913112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string</w:t>
            </w:r>
          </w:p>
        </w:tc>
        <w:tc>
          <w:tcPr>
            <w:tcW w:w="4150" w:type="dxa"/>
          </w:tcPr>
          <w:p w14:paraId="007D17E6" w14:textId="69147E05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用户名</w:t>
            </w:r>
          </w:p>
        </w:tc>
      </w:tr>
      <w:tr w:rsidR="003A7943" w14:paraId="34956EE0" w14:textId="5A0A74F2" w:rsidTr="003A7943">
        <w:trPr>
          <w:trHeight w:val="375"/>
          <w:jc w:val="center"/>
        </w:trPr>
        <w:tc>
          <w:tcPr>
            <w:tcW w:w="2360" w:type="dxa"/>
            <w:tcBorders>
              <w:left w:val="nil"/>
              <w:right w:val="nil"/>
            </w:tcBorders>
            <w:shd w:val="clear" w:color="auto" w:fill="DFD8E8"/>
          </w:tcPr>
          <w:p w14:paraId="67C96786" w14:textId="191FF3BD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  <w:lang w:val="zh-CN"/>
              </w:rPr>
            </w:pPr>
            <w:r>
              <w:t>AvatarUrl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DFD8E8"/>
          </w:tcPr>
          <w:p w14:paraId="3E6035D2" w14:textId="79D65BF8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string</w:t>
            </w:r>
          </w:p>
        </w:tc>
        <w:tc>
          <w:tcPr>
            <w:tcW w:w="4150" w:type="dxa"/>
            <w:tcBorders>
              <w:left w:val="nil"/>
              <w:right w:val="nil"/>
            </w:tcBorders>
            <w:shd w:val="clear" w:color="auto" w:fill="DFD8E8"/>
          </w:tcPr>
          <w:p w14:paraId="5E355010" w14:textId="2F932FC8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头像地址</w:t>
            </w:r>
          </w:p>
        </w:tc>
      </w:tr>
      <w:tr w:rsidR="003A7943" w14:paraId="09CDEA24" w14:textId="3E4D6D8C" w:rsidTr="003A7943">
        <w:trPr>
          <w:trHeight w:val="375"/>
          <w:jc w:val="center"/>
        </w:trPr>
        <w:tc>
          <w:tcPr>
            <w:tcW w:w="2360" w:type="dxa"/>
          </w:tcPr>
          <w:p w14:paraId="63CB5021" w14:textId="687F1D6E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  <w:lang w:val="zh-CN"/>
              </w:rPr>
            </w:pPr>
            <w:r>
              <w:t>Gender</w:t>
            </w:r>
          </w:p>
        </w:tc>
        <w:tc>
          <w:tcPr>
            <w:tcW w:w="1701" w:type="dxa"/>
          </w:tcPr>
          <w:p w14:paraId="18C03926" w14:textId="6F98F055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string</w:t>
            </w:r>
          </w:p>
        </w:tc>
        <w:tc>
          <w:tcPr>
            <w:tcW w:w="4150" w:type="dxa"/>
          </w:tcPr>
          <w:p w14:paraId="3B7077BD" w14:textId="5948D1E2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t>性别标识</w:t>
            </w:r>
          </w:p>
        </w:tc>
      </w:tr>
      <w:tr w:rsidR="003A7943" w14:paraId="7176AB71" w14:textId="64AE6C5E" w:rsidTr="003A7943">
        <w:trPr>
          <w:trHeight w:val="372"/>
          <w:jc w:val="center"/>
        </w:trPr>
        <w:tc>
          <w:tcPr>
            <w:tcW w:w="2360" w:type="dxa"/>
            <w:tcBorders>
              <w:left w:val="nil"/>
              <w:right w:val="nil"/>
            </w:tcBorders>
            <w:shd w:val="clear" w:color="auto" w:fill="DFD8E8"/>
          </w:tcPr>
          <w:p w14:paraId="3B9C2CFD" w14:textId="34F20D0D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>
              <w:t>Bio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DFD8E8"/>
          </w:tcPr>
          <w:p w14:paraId="0BE2CC8A" w14:textId="44EB8B68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string</w:t>
            </w:r>
          </w:p>
        </w:tc>
        <w:tc>
          <w:tcPr>
            <w:tcW w:w="4150" w:type="dxa"/>
            <w:tcBorders>
              <w:left w:val="nil"/>
              <w:right w:val="nil"/>
            </w:tcBorders>
            <w:shd w:val="clear" w:color="auto" w:fill="DFD8E8"/>
          </w:tcPr>
          <w:p w14:paraId="128042C5" w14:textId="1B4FECE6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个人简介</w:t>
            </w:r>
          </w:p>
        </w:tc>
      </w:tr>
      <w:tr w:rsidR="003A7943" w14:paraId="2B57C255" w14:textId="5D8E3344" w:rsidTr="003A7943">
        <w:trPr>
          <w:trHeight w:val="375"/>
          <w:jc w:val="center"/>
        </w:trPr>
        <w:tc>
          <w:tcPr>
            <w:tcW w:w="2360" w:type="dxa"/>
          </w:tcPr>
          <w:p w14:paraId="709BFD77" w14:textId="060FC73B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>
              <w:t>IsActive</w:t>
            </w:r>
          </w:p>
        </w:tc>
        <w:tc>
          <w:tcPr>
            <w:tcW w:w="1701" w:type="dxa"/>
          </w:tcPr>
          <w:p w14:paraId="63DA2108" w14:textId="265AE80B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bool</w:t>
            </w:r>
          </w:p>
        </w:tc>
        <w:tc>
          <w:tcPr>
            <w:tcW w:w="4150" w:type="dxa"/>
          </w:tcPr>
          <w:p w14:paraId="33519E48" w14:textId="0884BE06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账号是否启用</w:t>
            </w:r>
          </w:p>
        </w:tc>
      </w:tr>
      <w:tr w:rsidR="003A7943" w14:paraId="4B726736" w14:textId="5D31FD2E" w:rsidTr="003A7943">
        <w:trPr>
          <w:trHeight w:val="375"/>
          <w:jc w:val="center"/>
        </w:trPr>
        <w:tc>
          <w:tcPr>
            <w:tcW w:w="2360" w:type="dxa"/>
            <w:tcBorders>
              <w:left w:val="nil"/>
              <w:right w:val="nil"/>
            </w:tcBorders>
            <w:shd w:val="clear" w:color="auto" w:fill="DFD8E8"/>
          </w:tcPr>
          <w:p w14:paraId="60C6F358" w14:textId="66404238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>
              <w:t>CreateTime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DFD8E8"/>
          </w:tcPr>
          <w:p w14:paraId="18C8C6BA" w14:textId="4A394838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DateTime</w:t>
            </w:r>
          </w:p>
        </w:tc>
        <w:tc>
          <w:tcPr>
            <w:tcW w:w="4150" w:type="dxa"/>
            <w:tcBorders>
              <w:left w:val="nil"/>
              <w:right w:val="nil"/>
            </w:tcBorders>
            <w:shd w:val="clear" w:color="auto" w:fill="DFD8E8"/>
          </w:tcPr>
          <w:p w14:paraId="61CAC36C" w14:textId="12945913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账号创建时间</w:t>
            </w:r>
          </w:p>
        </w:tc>
      </w:tr>
      <w:tr w:rsidR="003A7943" w14:paraId="19ED7FB6" w14:textId="3AB7EDC9" w:rsidTr="003A7943">
        <w:trPr>
          <w:trHeight w:val="375"/>
          <w:jc w:val="center"/>
        </w:trPr>
        <w:tc>
          <w:tcPr>
            <w:tcW w:w="2360" w:type="dxa"/>
          </w:tcPr>
          <w:p w14:paraId="7EEE6033" w14:textId="41B817E9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>
              <w:t>LastLoginTime</w:t>
            </w:r>
          </w:p>
        </w:tc>
        <w:tc>
          <w:tcPr>
            <w:tcW w:w="1701" w:type="dxa"/>
          </w:tcPr>
          <w:p w14:paraId="6C4C4E8A" w14:textId="4E7A1F09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DateTime</w:t>
            </w:r>
          </w:p>
        </w:tc>
        <w:tc>
          <w:tcPr>
            <w:tcW w:w="4150" w:type="dxa"/>
          </w:tcPr>
          <w:p w14:paraId="3D2A12E8" w14:textId="3E056A7F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最近登录时间</w:t>
            </w:r>
          </w:p>
        </w:tc>
      </w:tr>
      <w:tr w:rsidR="003A7943" w14:paraId="5E671C06" w14:textId="122434C9" w:rsidTr="003A7943">
        <w:trPr>
          <w:trHeight w:val="433"/>
          <w:jc w:val="center"/>
        </w:trPr>
        <w:tc>
          <w:tcPr>
            <w:tcW w:w="2360" w:type="dxa"/>
            <w:tcBorders>
              <w:left w:val="nil"/>
              <w:right w:val="nil"/>
            </w:tcBorders>
            <w:shd w:val="clear" w:color="auto" w:fill="DFD8E8"/>
          </w:tcPr>
          <w:p w14:paraId="47493445" w14:textId="7692D7CD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HistoryItems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DFD8E8"/>
          </w:tcPr>
          <w:p w14:paraId="05DCE6AA" w14:textId="7A6DDADD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List</w:t>
            </w:r>
          </w:p>
        </w:tc>
        <w:tc>
          <w:tcPr>
            <w:tcW w:w="4150" w:type="dxa"/>
            <w:tcBorders>
              <w:left w:val="nil"/>
              <w:right w:val="nil"/>
            </w:tcBorders>
            <w:shd w:val="clear" w:color="auto" w:fill="DFD8E8"/>
          </w:tcPr>
          <w:p w14:paraId="1209C915" w14:textId="6372592D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历史记录集合（投递</w:t>
            </w:r>
            <w:r>
              <w:t>/</w:t>
            </w:r>
            <w:r>
              <w:t>拾取</w:t>
            </w:r>
            <w:r>
              <w:t>/</w:t>
            </w:r>
            <w:r>
              <w:t>续航）</w:t>
            </w:r>
          </w:p>
        </w:tc>
      </w:tr>
      <w:tr w:rsidR="003A7943" w14:paraId="21BCDBC1" w14:textId="77777777">
        <w:trPr>
          <w:trHeight w:val="341"/>
          <w:jc w:val="center"/>
        </w:trPr>
        <w:tc>
          <w:tcPr>
            <w:tcW w:w="2360" w:type="dxa"/>
            <w:tcBorders>
              <w:left w:val="nil"/>
              <w:right w:val="nil"/>
            </w:tcBorders>
            <w:shd w:val="clear" w:color="auto" w:fill="FFFFFF"/>
          </w:tcPr>
          <w:p w14:paraId="25E008E5" w14:textId="34D40E28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Total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14:paraId="1EC1FD61" w14:textId="462FE335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int</w:t>
            </w:r>
          </w:p>
        </w:tc>
        <w:tc>
          <w:tcPr>
            <w:tcW w:w="4150" w:type="dxa"/>
            <w:tcBorders>
              <w:left w:val="nil"/>
              <w:right w:val="nil"/>
            </w:tcBorders>
            <w:shd w:val="clear" w:color="auto" w:fill="FFFFFF"/>
          </w:tcPr>
          <w:p w14:paraId="132230F5" w14:textId="362C3774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历史记录总条数</w:t>
            </w:r>
          </w:p>
        </w:tc>
      </w:tr>
      <w:tr w:rsidR="003A7943" w14:paraId="55B0DA64" w14:textId="77777777" w:rsidTr="003A7943">
        <w:trPr>
          <w:trHeight w:val="405"/>
          <w:jc w:val="center"/>
        </w:trPr>
        <w:tc>
          <w:tcPr>
            <w:tcW w:w="2360" w:type="dxa"/>
            <w:tcBorders>
              <w:left w:val="nil"/>
              <w:right w:val="nil"/>
            </w:tcBorders>
            <w:shd w:val="clear" w:color="auto" w:fill="DFD8E8"/>
          </w:tcPr>
          <w:p w14:paraId="2CF87777" w14:textId="595836C1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Page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DFD8E8"/>
          </w:tcPr>
          <w:p w14:paraId="530BDE28" w14:textId="28396D3F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int</w:t>
            </w:r>
          </w:p>
        </w:tc>
        <w:tc>
          <w:tcPr>
            <w:tcW w:w="4150" w:type="dxa"/>
            <w:tcBorders>
              <w:left w:val="nil"/>
              <w:right w:val="nil"/>
            </w:tcBorders>
            <w:shd w:val="clear" w:color="auto" w:fill="DFD8E8"/>
          </w:tcPr>
          <w:p w14:paraId="09567AC7" w14:textId="3E20C947" w:rsidR="003A7943" w:rsidRDefault="003A7943" w:rsidP="003A7943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t>当前页码</w:t>
            </w:r>
          </w:p>
        </w:tc>
      </w:tr>
    </w:tbl>
    <w:p w14:paraId="34AAEDAB" w14:textId="77777777" w:rsidR="00430674" w:rsidRDefault="00430674">
      <w:pPr>
        <w:pStyle w:val="3"/>
        <w:numPr>
          <w:ilvl w:val="0"/>
          <w:numId w:val="0"/>
        </w:numPr>
        <w:ind w:firstLineChars="100" w:firstLine="280"/>
        <w:rPr>
          <w:rFonts w:hint="eastAsia"/>
        </w:rPr>
      </w:pPr>
      <w:bookmarkStart w:id="58" w:name="_Toc24600"/>
      <w:bookmarkStart w:id="59" w:name="_Toc15849"/>
      <w:bookmarkStart w:id="60" w:name="_Toc87791624"/>
      <w:r>
        <w:rPr>
          <w:rFonts w:hint="eastAsia"/>
        </w:rPr>
        <w:t>3.4.4</w:t>
      </w:r>
      <w:r>
        <w:rPr>
          <w:rFonts w:hint="eastAsia"/>
        </w:rPr>
        <w:t>模块内部逻辑</w:t>
      </w:r>
      <w:bookmarkEnd w:id="58"/>
      <w:bookmarkEnd w:id="59"/>
      <w:bookmarkEnd w:id="60"/>
    </w:p>
    <w:p w14:paraId="58951D79" w14:textId="77777777" w:rsidR="00D40CA7" w:rsidRDefault="00D40CA7" w:rsidP="00D40CA7">
      <w:pPr>
        <w:pStyle w:val="a0"/>
        <w:ind w:firstLineChars="0" w:firstLine="0"/>
      </w:pPr>
      <w:r w:rsidRPr="00D40CA7">
        <w:t>用户信息查询数据处理：</w:t>
      </w:r>
      <w:r w:rsidRPr="00D40CA7">
        <w:t xml:space="preserve"> </w:t>
      </w:r>
    </w:p>
    <w:p w14:paraId="540904D8" w14:textId="77777777" w:rsidR="00D40CA7" w:rsidRDefault="00D40CA7" w:rsidP="00D40CA7">
      <w:pPr>
        <w:pStyle w:val="a0"/>
        <w:ind w:firstLineChars="0" w:firstLine="0"/>
      </w:pPr>
      <w:r w:rsidRPr="00D40CA7">
        <w:t>关键点两点：</w:t>
      </w:r>
      <w:r w:rsidRPr="00D40CA7">
        <w:t>1</w:t>
      </w:r>
      <w:r w:rsidRPr="00D40CA7">
        <w:t>，身份绑定；</w:t>
      </w:r>
      <w:r w:rsidRPr="00D40CA7">
        <w:t>2</w:t>
      </w:r>
      <w:r w:rsidRPr="00D40CA7">
        <w:t>，分页与状态筛选一致性；</w:t>
      </w:r>
      <w:r w:rsidRPr="00D40CA7">
        <w:t xml:space="preserve"> </w:t>
      </w:r>
    </w:p>
    <w:p w14:paraId="27259171" w14:textId="6B987D3A" w:rsidR="00D40CA7" w:rsidRDefault="00D40CA7" w:rsidP="00D40CA7">
      <w:pPr>
        <w:pStyle w:val="a0"/>
        <w:ind w:firstLineChars="0" w:firstLine="0"/>
      </w:pPr>
      <w:r w:rsidRPr="00D40CA7">
        <w:t>1</w:t>
      </w:r>
      <w:r w:rsidRPr="00D40CA7">
        <w:t>，身份绑定：通过</w:t>
      </w:r>
      <w:r w:rsidRPr="00D40CA7">
        <w:t xml:space="preserve"> JWT Claim </w:t>
      </w:r>
      <w:r w:rsidRPr="00D40CA7">
        <w:t>解析用户主键，只允许查询当前用户可访问数据；</w:t>
      </w:r>
      <w:r w:rsidRPr="00D40CA7">
        <w:t xml:space="preserve"> 2</w:t>
      </w:r>
      <w:r w:rsidRPr="00D40CA7">
        <w:t>，分页与状态筛选一致性：投递历史按</w:t>
      </w:r>
      <w:r w:rsidRPr="00D40CA7">
        <w:t xml:space="preserve"> active/recalled/expired </w:t>
      </w:r>
      <w:r w:rsidRPr="00D40CA7">
        <w:t>统一规则过滤并分页返回。</w:t>
      </w:r>
      <w:r w:rsidRPr="00D40CA7">
        <w:t xml:space="preserve"> </w:t>
      </w:r>
      <w:r w:rsidRPr="00D40CA7">
        <w:t>具体的逻辑如下：</w:t>
      </w:r>
    </w:p>
    <w:p w14:paraId="1C6C8AA5" w14:textId="470F1596" w:rsidR="00430674" w:rsidRDefault="00DE54DB" w:rsidP="00DE54DB">
      <w:pPr>
        <w:pStyle w:val="a0"/>
        <w:ind w:firstLineChars="0" w:firstLine="0"/>
        <w:rPr>
          <w:rFonts w:hint="eastAsia"/>
        </w:rPr>
      </w:pPr>
      <w:r w:rsidRPr="001C4C72">
        <w:rPr>
          <w:noProof/>
        </w:rPr>
        <w:lastRenderedPageBreak/>
        <w:pict w14:anchorId="0FADC8A2">
          <v:shape id="_x0000_i1163" type="#_x0000_t75" style="width:415.8pt;height:48.6pt;visibility:visible;mso-wrap-style:square">
            <v:imagedata r:id="rId19" o:title=""/>
          </v:shape>
        </w:pict>
      </w:r>
    </w:p>
    <w:p w14:paraId="76F8E536" w14:textId="392B86A7" w:rsidR="00430674" w:rsidRDefault="00430674" w:rsidP="00DE54DB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61" w:name="_Toc29325"/>
      <w:bookmarkStart w:id="62" w:name="_Toc14267"/>
      <w:bookmarkStart w:id="63" w:name="_Toc87791625"/>
      <w:r>
        <w:rPr>
          <w:rFonts w:hint="eastAsia"/>
        </w:rPr>
        <w:t xml:space="preserve">3.4.5 </w:t>
      </w:r>
      <w:r>
        <w:rPr>
          <w:rFonts w:hint="eastAsia"/>
        </w:rPr>
        <w:t>存储分配</w:t>
      </w:r>
      <w:bookmarkEnd w:id="61"/>
      <w:bookmarkEnd w:id="62"/>
      <w:bookmarkEnd w:id="63"/>
    </w:p>
    <w:tbl>
      <w:tblPr>
        <w:tblW w:w="0" w:type="auto"/>
        <w:tblInd w:w="0" w:type="dxa"/>
        <w:tblBorders>
          <w:top w:val="single" w:sz="8" w:space="0" w:color="4F81BD"/>
          <w:bottom w:val="single" w:sz="8" w:space="0" w:color="4F81BD"/>
        </w:tblBorders>
        <w:tblLook w:val="0000" w:firstRow="0" w:lastRow="0" w:firstColumn="0" w:lastColumn="0" w:noHBand="0" w:noVBand="0"/>
      </w:tblPr>
      <w:tblGrid>
        <w:gridCol w:w="2152"/>
        <w:gridCol w:w="4335"/>
        <w:gridCol w:w="1985"/>
      </w:tblGrid>
      <w:tr w:rsidR="00DE54DB" w14:paraId="21BC1E40" w14:textId="77777777" w:rsidTr="00DE54DB">
        <w:tc>
          <w:tcPr>
            <w:tcW w:w="215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57E4526" w14:textId="30730CA1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t>数据表</w:t>
            </w:r>
            <w:r>
              <w:t>/</w:t>
            </w:r>
            <w:r>
              <w:t>存储</w:t>
            </w:r>
          </w:p>
        </w:tc>
        <w:tc>
          <w:tcPr>
            <w:tcW w:w="43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82F9873" w14:textId="5E5F7987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rPr>
                <w:rFonts w:ascii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t>关键字段</w:t>
            </w:r>
          </w:p>
        </w:tc>
        <w:tc>
          <w:tcPr>
            <w:tcW w:w="198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4F83EDA" w14:textId="3F1C2ABE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t>说明</w:t>
            </w:r>
          </w:p>
        </w:tc>
      </w:tr>
      <w:tr w:rsidR="00DE54DB" w14:paraId="1525205F" w14:textId="77777777" w:rsidTr="00DE54DB">
        <w:tc>
          <w:tcPr>
            <w:tcW w:w="2152" w:type="dxa"/>
            <w:tcBorders>
              <w:left w:val="nil"/>
              <w:right w:val="nil"/>
            </w:tcBorders>
            <w:shd w:val="clear" w:color="auto" w:fill="D3DFEE"/>
          </w:tcPr>
          <w:p w14:paraId="48E12F27" w14:textId="49EBCEEA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Style w:val="VerbatimChar"/>
              </w:rPr>
              <w:t>AppUsers</w:t>
            </w:r>
          </w:p>
        </w:tc>
        <w:tc>
          <w:tcPr>
            <w:tcW w:w="4335" w:type="dxa"/>
            <w:tcBorders>
              <w:left w:val="nil"/>
              <w:right w:val="nil"/>
            </w:tcBorders>
            <w:shd w:val="clear" w:color="auto" w:fill="D3DFEE"/>
          </w:tcPr>
          <w:p w14:paraId="01DAC3F6" w14:textId="6A6403D2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Style w:val="VerbatimChar"/>
              </w:rPr>
              <w:t>Username</w:t>
            </w:r>
            <w:r>
              <w:t xml:space="preserve"> </w:t>
            </w:r>
            <w:r>
              <w:rPr>
                <w:rStyle w:val="VerbatimChar"/>
              </w:rPr>
              <w:t>AvatarUrl</w:t>
            </w:r>
            <w:r>
              <w:t xml:space="preserve"> </w:t>
            </w:r>
            <w:r>
              <w:rPr>
                <w:rStyle w:val="VerbatimChar"/>
              </w:rPr>
              <w:t>Gender</w:t>
            </w:r>
            <w:r>
              <w:t xml:space="preserve"> </w:t>
            </w:r>
            <w:r>
              <w:rPr>
                <w:rStyle w:val="VerbatimChar"/>
              </w:rPr>
              <w:t>Bio</w:t>
            </w:r>
          </w:p>
        </w:tc>
        <w:tc>
          <w:tcPr>
            <w:tcW w:w="1985" w:type="dxa"/>
            <w:tcBorders>
              <w:left w:val="nil"/>
              <w:right w:val="nil"/>
            </w:tcBorders>
            <w:shd w:val="clear" w:color="auto" w:fill="D3DFEE"/>
          </w:tcPr>
          <w:p w14:paraId="409C7136" w14:textId="302522D3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  <w:lang w:val="zh-CN"/>
              </w:rPr>
            </w:pPr>
            <w:r>
              <w:t>用户资料源</w:t>
            </w:r>
          </w:p>
        </w:tc>
      </w:tr>
      <w:tr w:rsidR="00DE54DB" w14:paraId="75A42BAE" w14:textId="77777777" w:rsidTr="00DE54DB">
        <w:tc>
          <w:tcPr>
            <w:tcW w:w="2152" w:type="dxa"/>
          </w:tcPr>
          <w:p w14:paraId="4C57A2DE" w14:textId="293C3EBE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Style w:val="VerbatimChar"/>
              </w:rPr>
              <w:t>Planes</w:t>
            </w:r>
          </w:p>
        </w:tc>
        <w:tc>
          <w:tcPr>
            <w:tcW w:w="4335" w:type="dxa"/>
          </w:tcPr>
          <w:p w14:paraId="59100DFE" w14:textId="320BA609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Style w:val="VerbatimChar"/>
              </w:rPr>
              <w:t>CreatorUserId</w:t>
            </w:r>
            <w:r>
              <w:t xml:space="preserve"> </w:t>
            </w:r>
            <w:r>
              <w:rPr>
                <w:rStyle w:val="VerbatimChar"/>
              </w:rPr>
              <w:t>ExpireTime</w:t>
            </w:r>
            <w:r>
              <w:t xml:space="preserve"> </w:t>
            </w:r>
            <w:r>
              <w:rPr>
                <w:rStyle w:val="VerbatimChar"/>
              </w:rPr>
              <w:t>RecalledAt</w:t>
            </w:r>
          </w:p>
        </w:tc>
        <w:tc>
          <w:tcPr>
            <w:tcW w:w="1985" w:type="dxa"/>
          </w:tcPr>
          <w:p w14:paraId="57F59FF7" w14:textId="46E9BE97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  <w:lang w:val="zh-CN"/>
              </w:rPr>
            </w:pPr>
            <w:r>
              <w:t>我的投递历史</w:t>
            </w:r>
          </w:p>
        </w:tc>
      </w:tr>
      <w:tr w:rsidR="00DE54DB" w14:paraId="1CBC2E35" w14:textId="77777777" w:rsidTr="00DE54DB">
        <w:tc>
          <w:tcPr>
            <w:tcW w:w="2152" w:type="dxa"/>
            <w:tcBorders>
              <w:left w:val="nil"/>
              <w:right w:val="nil"/>
            </w:tcBorders>
            <w:shd w:val="clear" w:color="auto" w:fill="D3DFEE"/>
          </w:tcPr>
          <w:p w14:paraId="362C9EC8" w14:textId="3A329283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Style w:val="VerbatimChar"/>
              </w:rPr>
              <w:t>PlanePickRecords</w:t>
            </w:r>
          </w:p>
        </w:tc>
        <w:tc>
          <w:tcPr>
            <w:tcW w:w="4335" w:type="dxa"/>
            <w:tcBorders>
              <w:left w:val="nil"/>
              <w:right w:val="nil"/>
            </w:tcBorders>
            <w:shd w:val="clear" w:color="auto" w:fill="D3DFEE"/>
          </w:tcPr>
          <w:p w14:paraId="68D44023" w14:textId="3C34EF72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Style w:val="VerbatimChar"/>
              </w:rPr>
              <w:t>AppUserId</w:t>
            </w:r>
            <w:r>
              <w:t xml:space="preserve"> </w:t>
            </w:r>
            <w:r>
              <w:rPr>
                <w:rStyle w:val="VerbatimChar"/>
              </w:rPr>
              <w:t>PickedAt</w:t>
            </w:r>
          </w:p>
        </w:tc>
        <w:tc>
          <w:tcPr>
            <w:tcW w:w="1985" w:type="dxa"/>
            <w:tcBorders>
              <w:left w:val="nil"/>
              <w:right w:val="nil"/>
            </w:tcBorders>
            <w:shd w:val="clear" w:color="auto" w:fill="D3DFEE"/>
          </w:tcPr>
          <w:p w14:paraId="31AD649E" w14:textId="112E0C64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  <w:lang w:val="zh-CN"/>
              </w:rPr>
            </w:pPr>
            <w:r>
              <w:t>我的拾取历史</w:t>
            </w:r>
          </w:p>
        </w:tc>
      </w:tr>
      <w:tr w:rsidR="00DE54DB" w14:paraId="225BFD2F" w14:textId="77777777" w:rsidTr="00DE54DB">
        <w:tc>
          <w:tcPr>
            <w:tcW w:w="2152" w:type="dxa"/>
          </w:tcPr>
          <w:p w14:paraId="7A456B5C" w14:textId="03794A02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Style w:val="VerbatimChar"/>
              </w:rPr>
              <w:t>PlaneLikeRecords</w:t>
            </w:r>
          </w:p>
        </w:tc>
        <w:tc>
          <w:tcPr>
            <w:tcW w:w="4335" w:type="dxa"/>
          </w:tcPr>
          <w:p w14:paraId="5434ACE5" w14:textId="57B9416D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Style w:val="VerbatimChar"/>
              </w:rPr>
              <w:t>AppUserId</w:t>
            </w:r>
            <w:r>
              <w:t xml:space="preserve"> </w:t>
            </w:r>
            <w:r>
              <w:rPr>
                <w:rStyle w:val="VerbatimChar"/>
              </w:rPr>
              <w:t>FueledAt</w:t>
            </w:r>
          </w:p>
        </w:tc>
        <w:tc>
          <w:tcPr>
            <w:tcW w:w="1985" w:type="dxa"/>
          </w:tcPr>
          <w:p w14:paraId="03D9AC6E" w14:textId="6E33F595" w:rsidR="00DE54DB" w:rsidRDefault="00DE54DB" w:rsidP="00DE54DB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color w:val="000000"/>
                <w:kern w:val="0"/>
                <w:sz w:val="18"/>
                <w:szCs w:val="18"/>
              </w:rPr>
            </w:pPr>
            <w:r>
              <w:t>我的续航历史</w:t>
            </w:r>
          </w:p>
        </w:tc>
      </w:tr>
    </w:tbl>
    <w:p w14:paraId="6F57AB62" w14:textId="77777777" w:rsidR="00430674" w:rsidRDefault="00430674" w:rsidP="007A6F63">
      <w:pPr>
        <w:pStyle w:val="a0"/>
        <w:ind w:firstLineChars="0" w:firstLine="0"/>
        <w:rPr>
          <w:rFonts w:hint="eastAsia"/>
        </w:rPr>
      </w:pPr>
    </w:p>
    <w:p w14:paraId="1156C584" w14:textId="4CDAAD12" w:rsidR="00430674" w:rsidRDefault="00430674">
      <w:pPr>
        <w:pStyle w:val="2"/>
        <w:numPr>
          <w:ilvl w:val="0"/>
          <w:numId w:val="0"/>
        </w:numPr>
        <w:ind w:left="-21"/>
        <w:rPr>
          <w:rFonts w:hint="eastAsia"/>
        </w:rPr>
      </w:pPr>
      <w:bookmarkStart w:id="64" w:name="_Toc13225"/>
      <w:bookmarkStart w:id="65" w:name="_Toc4380"/>
      <w:r>
        <w:rPr>
          <w:rFonts w:hint="eastAsia"/>
        </w:rPr>
        <w:t xml:space="preserve">3.5 021 </w:t>
      </w:r>
      <w:bookmarkEnd w:id="64"/>
      <w:bookmarkEnd w:id="65"/>
      <w:r w:rsidR="0001727F" w:rsidRPr="0001727F">
        <w:t>纸飞机投递模块</w:t>
      </w:r>
    </w:p>
    <w:p w14:paraId="48E4169E" w14:textId="77777777" w:rsidR="00430674" w:rsidRDefault="00430674">
      <w:pPr>
        <w:pStyle w:val="a0"/>
        <w:ind w:firstLine="480"/>
      </w:pPr>
      <w:r>
        <w:rPr>
          <w:rFonts w:hint="eastAsia"/>
        </w:rPr>
        <w:t>具体格式如下：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817"/>
        <w:gridCol w:w="2025"/>
        <w:gridCol w:w="810"/>
        <w:gridCol w:w="2032"/>
        <w:gridCol w:w="1422"/>
        <w:gridCol w:w="1422"/>
      </w:tblGrid>
      <w:tr w:rsidR="0001727F" w14:paraId="4FC6A532" w14:textId="77777777" w:rsidTr="00DA3AAF">
        <w:tc>
          <w:tcPr>
            <w:tcW w:w="8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107A437" w14:textId="77777777" w:rsidR="0001727F" w:rsidRPr="0001727F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功能编号</w:t>
            </w:r>
          </w:p>
        </w:tc>
        <w:tc>
          <w:tcPr>
            <w:tcW w:w="202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D337C18" w14:textId="77777777" w:rsidR="0001727F" w:rsidRPr="0001727F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021</w:t>
            </w:r>
          </w:p>
        </w:tc>
        <w:tc>
          <w:tcPr>
            <w:tcW w:w="810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B2C5B57" w14:textId="77777777" w:rsidR="0001727F" w:rsidRPr="0001727F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功能名称</w:t>
            </w:r>
          </w:p>
        </w:tc>
        <w:tc>
          <w:tcPr>
            <w:tcW w:w="203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FB90DE8" w14:textId="77777777" w:rsidR="0001727F" w:rsidRPr="0001727F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纸飞机投递模块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95751A7" w14:textId="77777777" w:rsidR="0001727F" w:rsidRPr="0001727F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所属大模块（见</w:t>
            </w:r>
            <w:r w:rsidRPr="0001727F">
              <w:rPr>
                <w:b/>
                <w:bCs/>
                <w:color w:val="76923C"/>
              </w:rPr>
              <w:t>2.2</w:t>
            </w:r>
            <w:r w:rsidRPr="0001727F">
              <w:rPr>
                <w:b/>
                <w:bCs/>
                <w:color w:val="76923C"/>
              </w:rPr>
              <w:t>）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5E43B5F" w14:textId="77777777" w:rsidR="0001727F" w:rsidRPr="0001727F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用户</w:t>
            </w:r>
            <w:proofErr w:type="gramStart"/>
            <w:r w:rsidRPr="0001727F">
              <w:rPr>
                <w:b/>
                <w:bCs/>
                <w:color w:val="76923C"/>
              </w:rPr>
              <w:t>端业务</w:t>
            </w:r>
            <w:proofErr w:type="gramEnd"/>
            <w:r w:rsidRPr="0001727F">
              <w:rPr>
                <w:b/>
                <w:bCs/>
                <w:color w:val="76923C"/>
              </w:rPr>
              <w:t>模块</w:t>
            </w:r>
          </w:p>
        </w:tc>
      </w:tr>
      <w:tr w:rsidR="0001727F" w14:paraId="5C65F81B" w14:textId="77777777" w:rsidTr="00DA3AAF">
        <w:tc>
          <w:tcPr>
            <w:tcW w:w="8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12BC4868" w14:textId="77777777" w:rsidR="0001727F" w:rsidRPr="0001727F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输入</w:t>
            </w:r>
          </w:p>
        </w:tc>
        <w:tc>
          <w:tcPr>
            <w:tcW w:w="202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5C327E11" w14:textId="77777777" w:rsidR="0001727F" w:rsidRPr="00BF1308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  <w:sz w:val="18"/>
                <w:szCs w:val="18"/>
              </w:rPr>
            </w:pPr>
            <w:r w:rsidRPr="00BF1308">
              <w:rPr>
                <w:b/>
                <w:bCs/>
                <w:color w:val="76923C"/>
                <w:sz w:val="18"/>
                <w:szCs w:val="18"/>
              </w:rPr>
              <w:t>正文、地点、情绪、图片、时效、投票信息</w:t>
            </w:r>
          </w:p>
        </w:tc>
        <w:tc>
          <w:tcPr>
            <w:tcW w:w="810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181B4C89" w14:textId="77777777" w:rsidR="0001727F" w:rsidRPr="0001727F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输出</w:t>
            </w:r>
          </w:p>
        </w:tc>
        <w:tc>
          <w:tcPr>
            <w:tcW w:w="203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6A53EEFF" w14:textId="77777777" w:rsidR="0001727F" w:rsidRPr="0001727F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新建纸飞机记录、短号、投递结果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31049490" w14:textId="77777777" w:rsidR="0001727F" w:rsidRPr="0001727F" w:rsidRDefault="0001727F" w:rsidP="00C36F44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 w:rsidRPr="0001727F">
              <w:rPr>
                <w:b/>
                <w:bCs/>
                <w:color w:val="76923C"/>
              </w:rPr>
              <w:t>处理目标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17C42FAF" w14:textId="77777777" w:rsidR="0001727F" w:rsidRPr="002C0E88" w:rsidRDefault="0001727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  <w:sz w:val="18"/>
                <w:szCs w:val="18"/>
              </w:rPr>
            </w:pPr>
            <w:r w:rsidRPr="002C0E88">
              <w:rPr>
                <w:b/>
                <w:bCs/>
                <w:color w:val="76923C"/>
                <w:sz w:val="18"/>
                <w:szCs w:val="18"/>
              </w:rPr>
              <w:t>将用户投递内容规范化校验后安全入库</w:t>
            </w:r>
          </w:p>
        </w:tc>
      </w:tr>
      <w:tr w:rsidR="00DA3AAF" w14:paraId="61695A66" w14:textId="77777777" w:rsidTr="00F156EA">
        <w:tc>
          <w:tcPr>
            <w:tcW w:w="2842" w:type="dxa"/>
            <w:gridSpan w:val="2"/>
          </w:tcPr>
          <w:p w14:paraId="3BDAA57F" w14:textId="4436A9A5" w:rsidR="00DA3AAF" w:rsidRPr="00DA3AAF" w:rsidRDefault="00DA3AAF" w:rsidP="00DA3AAF">
            <w:pPr>
              <w:pStyle w:val="a0"/>
              <w:ind w:firstLineChars="0" w:firstLine="0"/>
              <w:jc w:val="left"/>
              <w:rPr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编写人</w:t>
            </w:r>
            <w:r>
              <w:rPr>
                <w:rFonts w:hint="eastAsia"/>
                <w:b/>
                <w:bCs/>
                <w:color w:val="76923C"/>
              </w:rPr>
              <w:t xml:space="preserve">   </w:t>
            </w:r>
            <w:r>
              <w:rPr>
                <w:rFonts w:hint="eastAsia"/>
                <w:color w:val="76923C"/>
              </w:rPr>
              <w:t>周亮</w:t>
            </w:r>
          </w:p>
        </w:tc>
        <w:tc>
          <w:tcPr>
            <w:tcW w:w="2842" w:type="dxa"/>
            <w:gridSpan w:val="2"/>
          </w:tcPr>
          <w:p w14:paraId="32F7DD0B" w14:textId="45EF9E8C" w:rsidR="00DA3AAF" w:rsidRDefault="00DA3AAF" w:rsidP="00DA3AAF">
            <w:pPr>
              <w:pStyle w:val="a0"/>
              <w:ind w:firstLineChars="0" w:firstLine="0"/>
              <w:jc w:val="left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完成时间</w:t>
            </w:r>
            <w:r>
              <w:rPr>
                <w:rFonts w:hint="eastAsia"/>
                <w:color w:val="76923C"/>
              </w:rPr>
              <w:t xml:space="preserve"> </w:t>
            </w:r>
            <w:r>
              <w:rPr>
                <w:color w:val="76923C"/>
              </w:rPr>
              <w:t>20</w:t>
            </w:r>
            <w:r>
              <w:rPr>
                <w:rFonts w:hint="eastAsia"/>
                <w:color w:val="76923C"/>
              </w:rPr>
              <w:t>26</w:t>
            </w:r>
            <w:r>
              <w:rPr>
                <w:color w:val="76923C"/>
              </w:rPr>
              <w:t>-</w:t>
            </w:r>
            <w:r>
              <w:rPr>
                <w:rFonts w:hint="eastAsia"/>
                <w:color w:val="76923C"/>
              </w:rPr>
              <w:t>05</w:t>
            </w:r>
            <w:r>
              <w:rPr>
                <w:color w:val="76923C"/>
              </w:rPr>
              <w:t>-2</w:t>
            </w:r>
            <w:r>
              <w:rPr>
                <w:rFonts w:hint="eastAsia"/>
                <w:color w:val="76923C"/>
              </w:rPr>
              <w:t>6</w:t>
            </w:r>
          </w:p>
        </w:tc>
        <w:tc>
          <w:tcPr>
            <w:tcW w:w="1422" w:type="dxa"/>
          </w:tcPr>
          <w:p w14:paraId="69E7AF22" w14:textId="77777777" w:rsidR="00DA3AAF" w:rsidRDefault="00DA3AAF" w:rsidP="00DA3AAF">
            <w:pPr>
              <w:pStyle w:val="a0"/>
              <w:ind w:firstLineChars="0" w:firstLine="0"/>
              <w:jc w:val="left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页码</w:t>
            </w:r>
          </w:p>
        </w:tc>
        <w:tc>
          <w:tcPr>
            <w:tcW w:w="1422" w:type="dxa"/>
          </w:tcPr>
          <w:p w14:paraId="783697C5" w14:textId="77777777" w:rsidR="00DA3AAF" w:rsidRDefault="00DA3AAF" w:rsidP="00DA3AAF">
            <w:pPr>
              <w:pStyle w:val="a0"/>
              <w:ind w:firstLineChars="0" w:firstLine="0"/>
              <w:jc w:val="left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第</w:t>
            </w:r>
            <w:r>
              <w:rPr>
                <w:rFonts w:hint="eastAsia"/>
                <w:color w:val="76923C"/>
              </w:rPr>
              <w:t>17</w:t>
            </w:r>
            <w:r>
              <w:rPr>
                <w:rFonts w:hint="eastAsia"/>
                <w:color w:val="76923C"/>
              </w:rPr>
              <w:t>页</w:t>
            </w:r>
          </w:p>
        </w:tc>
      </w:tr>
    </w:tbl>
    <w:p w14:paraId="21BDE262" w14:textId="77777777" w:rsidR="00430674" w:rsidRDefault="00430674">
      <w:pPr>
        <w:pStyle w:val="3"/>
        <w:numPr>
          <w:ilvl w:val="2"/>
          <w:numId w:val="0"/>
        </w:numPr>
        <w:jc w:val="left"/>
        <w:rPr>
          <w:rFonts w:hint="eastAsia"/>
        </w:rPr>
      </w:pPr>
      <w:bookmarkStart w:id="66" w:name="_Toc4619"/>
      <w:bookmarkStart w:id="67" w:name="_Toc28653"/>
      <w:r>
        <w:rPr>
          <w:rFonts w:hint="eastAsia"/>
        </w:rPr>
        <w:t xml:space="preserve">3.5.1 </w:t>
      </w:r>
      <w:r>
        <w:rPr>
          <w:rFonts w:hint="eastAsia"/>
        </w:rPr>
        <w:t>功能流程图</w:t>
      </w:r>
      <w:bookmarkEnd w:id="66"/>
      <w:bookmarkEnd w:id="67"/>
    </w:p>
    <w:p w14:paraId="0CA28F97" w14:textId="23254070" w:rsidR="00430674" w:rsidRDefault="00651E6E" w:rsidP="00277585">
      <w:pPr>
        <w:pStyle w:val="a0"/>
        <w:ind w:firstLineChars="0" w:firstLine="0"/>
        <w:jc w:val="center"/>
        <w:rPr>
          <w:rFonts w:ascii="宋体" w:hAnsi="宋体" w:cs="宋体"/>
        </w:rPr>
      </w:pPr>
      <w:r w:rsidRPr="001C4C72">
        <w:rPr>
          <w:noProof/>
        </w:rPr>
        <w:pict w14:anchorId="11E69B0D">
          <v:shape id="Picture" o:spid="_x0000_i1164" type="#_x0000_t75" alt="标题: fig:" style="width:415.2pt;height:16.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">
            <v:imagedata r:id="rId20" o:title=""/>
            <o:lock v:ext="edit" aspectratio="f"/>
          </v:shape>
        </w:pict>
      </w:r>
    </w:p>
    <w:p w14:paraId="353696E8" w14:textId="77777777" w:rsidR="00651E6E" w:rsidRDefault="00651E6E" w:rsidP="00651E6E">
      <w:pPr>
        <w:pStyle w:val="af7"/>
      </w:pPr>
      <w:r>
        <w:t>需要说明的问题：</w:t>
      </w:r>
    </w:p>
    <w:p w14:paraId="0A481F7F" w14:textId="77777777" w:rsidR="00651E6E" w:rsidRDefault="00651E6E" w:rsidP="00651E6E">
      <w:pPr>
        <w:widowControl/>
        <w:numPr>
          <w:ilvl w:val="0"/>
          <w:numId w:val="13"/>
        </w:numPr>
        <w:spacing w:after="200" w:line="240" w:lineRule="auto"/>
        <w:jc w:val="left"/>
      </w:pPr>
      <w:r>
        <w:t>投递前需要同时通过内容合规校验与业务参数校验。</w:t>
      </w:r>
      <w:r>
        <w:t xml:space="preserve"> </w:t>
      </w:r>
    </w:p>
    <w:p w14:paraId="539CB092" w14:textId="61F772BB" w:rsidR="00430674" w:rsidRDefault="00651E6E" w:rsidP="00651E6E">
      <w:pPr>
        <w:pStyle w:val="a0"/>
        <w:numPr>
          <w:ilvl w:val="0"/>
          <w:numId w:val="13"/>
        </w:numPr>
        <w:ind w:firstLineChars="0"/>
        <w:rPr>
          <w:rFonts w:hint="eastAsia"/>
        </w:rPr>
      </w:pPr>
      <w:r>
        <w:t>短号生成与投递写入需保证事务一致性和唯一性。</w:t>
      </w:r>
    </w:p>
    <w:p w14:paraId="3D2EAF13" w14:textId="77777777" w:rsidR="00430674" w:rsidRDefault="00430674">
      <w:pPr>
        <w:pStyle w:val="a0"/>
        <w:ind w:firstLineChars="100" w:firstLine="280"/>
        <w:outlineLvl w:val="2"/>
        <w:rPr>
          <w:rFonts w:hint="eastAsia"/>
        </w:rPr>
      </w:pPr>
      <w:bookmarkStart w:id="68" w:name="_Toc5167"/>
      <w:r>
        <w:rPr>
          <w:rStyle w:val="30"/>
          <w:rFonts w:hint="eastAsia"/>
        </w:rPr>
        <w:t xml:space="preserve">3.5.2 </w:t>
      </w:r>
      <w:r>
        <w:rPr>
          <w:rFonts w:eastAsia="黑体" w:hint="eastAsia"/>
          <w:sz w:val="28"/>
        </w:rPr>
        <w:t>功能描述</w:t>
      </w:r>
      <w:bookmarkEnd w:id="68"/>
    </w:p>
    <w:p w14:paraId="1E42A6A2" w14:textId="1F74A064" w:rsidR="00F20FD4" w:rsidRPr="00F20FD4" w:rsidRDefault="00F20FD4" w:rsidP="00F20FD4">
      <w:pPr>
        <w:pStyle w:val="a0"/>
        <w:numPr>
          <w:ilvl w:val="0"/>
          <w:numId w:val="14"/>
        </w:numPr>
        <w:ind w:firstLineChars="0"/>
      </w:pPr>
      <w:r w:rsidRPr="00F20FD4">
        <w:lastRenderedPageBreak/>
        <w:t>上传接口：</w:t>
      </w:r>
      <w:r w:rsidRPr="00F20FD4">
        <w:t>`POST /api/uploads/images`</w:t>
      </w:r>
      <w:r w:rsidRPr="00F20FD4">
        <w:t>（先上传后引用</w:t>
      </w:r>
      <w:r w:rsidRPr="00F20FD4">
        <w:t xml:space="preserve"> URL</w:t>
      </w:r>
      <w:r w:rsidRPr="00F20FD4">
        <w:t>）。</w:t>
      </w:r>
      <w:r w:rsidRPr="00F20FD4">
        <w:t xml:space="preserve">  </w:t>
      </w:r>
    </w:p>
    <w:p w14:paraId="7DFF610D" w14:textId="5EF93278" w:rsidR="00F20FD4" w:rsidRPr="00F20FD4" w:rsidRDefault="00F20FD4" w:rsidP="00F20FD4">
      <w:pPr>
        <w:pStyle w:val="a0"/>
        <w:numPr>
          <w:ilvl w:val="0"/>
          <w:numId w:val="14"/>
        </w:numPr>
        <w:ind w:firstLineChars="0"/>
      </w:pPr>
      <w:r w:rsidRPr="00F20FD4">
        <w:t>投递接口：</w:t>
      </w:r>
      <w:r w:rsidRPr="00F20FD4">
        <w:t>`POST /api/planes`</w:t>
      </w:r>
      <w:r w:rsidRPr="00F20FD4">
        <w:t>。</w:t>
      </w:r>
      <w:r w:rsidRPr="00F20FD4">
        <w:t xml:space="preserve">  </w:t>
      </w:r>
    </w:p>
    <w:p w14:paraId="493B2582" w14:textId="109C23D1" w:rsidR="00F20FD4" w:rsidRPr="00F20FD4" w:rsidRDefault="00F20FD4" w:rsidP="00F20FD4">
      <w:pPr>
        <w:pStyle w:val="a0"/>
        <w:numPr>
          <w:ilvl w:val="0"/>
          <w:numId w:val="14"/>
        </w:numPr>
        <w:ind w:firstLineChars="0"/>
      </w:pPr>
      <w:r w:rsidRPr="00F20FD4">
        <w:t>核心校验：内容合</w:t>
      </w:r>
      <w:proofErr w:type="gramStart"/>
      <w:r w:rsidRPr="00F20FD4">
        <w:t>规</w:t>
      </w:r>
      <w:proofErr w:type="gramEnd"/>
      <w:r w:rsidRPr="00F20FD4">
        <w:t>、存活时间可选、实名昵称长度、投票项数量、图片数量（最多</w:t>
      </w:r>
      <w:r w:rsidRPr="00F20FD4">
        <w:t xml:space="preserve"> 9 </w:t>
      </w:r>
      <w:r w:rsidRPr="00F20FD4">
        <w:t>张）。</w:t>
      </w:r>
      <w:r w:rsidRPr="00F20FD4">
        <w:t xml:space="preserve">  </w:t>
      </w:r>
    </w:p>
    <w:p w14:paraId="2A6D748F" w14:textId="14823657" w:rsidR="00430674" w:rsidRDefault="00F20FD4" w:rsidP="00F20FD4">
      <w:pPr>
        <w:pStyle w:val="a0"/>
        <w:numPr>
          <w:ilvl w:val="0"/>
          <w:numId w:val="14"/>
        </w:numPr>
        <w:ind w:firstLineChars="0"/>
        <w:rPr>
          <w:rFonts w:hint="eastAsia"/>
        </w:rPr>
      </w:pPr>
      <w:r w:rsidRPr="00F20FD4">
        <w:t>自动行为：生成唯一短号、写入创建时间和过期时间。</w:t>
      </w:r>
    </w:p>
    <w:p w14:paraId="441D589B" w14:textId="33D66836" w:rsidR="00430674" w:rsidRDefault="00430674">
      <w:pPr>
        <w:pStyle w:val="a0"/>
        <w:ind w:firstLineChars="0" w:firstLine="0"/>
        <w:outlineLvl w:val="2"/>
        <w:rPr>
          <w:rFonts w:eastAsia="黑体" w:hint="eastAsia"/>
          <w:sz w:val="28"/>
        </w:rPr>
      </w:pPr>
      <w:bookmarkStart w:id="69" w:name="_Toc21690"/>
      <w:r>
        <w:rPr>
          <w:rStyle w:val="30"/>
          <w:rFonts w:hint="eastAsia"/>
        </w:rPr>
        <w:t>3.5.3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</w:rPr>
        <w:t>界面设计</w:t>
      </w:r>
      <w:bookmarkEnd w:id="69"/>
    </w:p>
    <w:p w14:paraId="34DD172A" w14:textId="77777777" w:rsidR="00430674" w:rsidRDefault="00430674">
      <w:pPr>
        <w:pStyle w:val="a0"/>
        <w:ind w:firstLineChars="0" w:firstLine="0"/>
        <w:rPr>
          <w:rFonts w:hint="eastAsia"/>
        </w:rPr>
      </w:pPr>
      <w:r>
        <w:rPr>
          <w:rFonts w:hint="eastAsia"/>
          <w:szCs w:val="22"/>
        </w:rPr>
        <w:t>1</w:t>
      </w:r>
      <w:r>
        <w:rPr>
          <w:rFonts w:hint="eastAsia"/>
          <w:szCs w:val="22"/>
        </w:rPr>
        <w:t>、</w:t>
      </w:r>
      <w:r>
        <w:rPr>
          <w:rFonts w:eastAsia="黑体" w:hint="eastAsia"/>
          <w:szCs w:val="22"/>
        </w:rPr>
        <w:t xml:space="preserve"> </w:t>
      </w:r>
      <w:r>
        <w:rPr>
          <w:rFonts w:hint="eastAsia"/>
        </w:rPr>
        <w:t>基础信息处理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2842"/>
        <w:gridCol w:w="2843"/>
        <w:gridCol w:w="2843"/>
      </w:tblGrid>
      <w:tr w:rsidR="00430674" w14:paraId="2ECA2EF7" w14:textId="77777777">
        <w:tc>
          <w:tcPr>
            <w:tcW w:w="284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0CE6C78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动作编号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A23F2A4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动作名称</w:t>
            </w:r>
          </w:p>
        </w:tc>
        <w:tc>
          <w:tcPr>
            <w:tcW w:w="28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0203626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动作描述</w:t>
            </w:r>
          </w:p>
        </w:tc>
      </w:tr>
      <w:tr w:rsidR="00B072CC" w14:paraId="7FDD6C9A" w14:textId="77777777">
        <w:tc>
          <w:tcPr>
            <w:tcW w:w="2842" w:type="dxa"/>
            <w:tcBorders>
              <w:left w:val="nil"/>
              <w:right w:val="nil"/>
            </w:tcBorders>
            <w:shd w:val="clear" w:color="auto" w:fill="E6EED5"/>
          </w:tcPr>
          <w:p w14:paraId="1D78876F" w14:textId="23B50D2D" w:rsidR="00B072CC" w:rsidRDefault="00B072CC" w:rsidP="00B072CC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t>021-01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33F06EAA" w14:textId="3FE1775A" w:rsidR="00B072CC" w:rsidRDefault="00B072CC" w:rsidP="00B072CC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t>纸飞机内容录入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29D23239" w14:textId="426385ED" w:rsidR="00B072CC" w:rsidRDefault="00B072CC" w:rsidP="00B072CC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t>输入正文并选择地点、情绪、时效等参数</w:t>
            </w:r>
          </w:p>
        </w:tc>
      </w:tr>
      <w:tr w:rsidR="00B072CC" w14:paraId="77FF96DE" w14:textId="77777777">
        <w:tc>
          <w:tcPr>
            <w:tcW w:w="2842" w:type="dxa"/>
            <w:tcBorders>
              <w:left w:val="nil"/>
              <w:right w:val="nil"/>
            </w:tcBorders>
            <w:shd w:val="clear" w:color="auto" w:fill="FFFFFF"/>
          </w:tcPr>
          <w:p w14:paraId="36FEFC45" w14:textId="7F159E00" w:rsidR="00B072CC" w:rsidRDefault="00B072CC" w:rsidP="00B072CC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t>021-02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FFFFFF"/>
          </w:tcPr>
          <w:p w14:paraId="6F20C299" w14:textId="7B5B5C15" w:rsidR="00B072CC" w:rsidRDefault="00B072CC" w:rsidP="00B072CC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t>图片上传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FFFFFF"/>
          </w:tcPr>
          <w:p w14:paraId="56D65820" w14:textId="7AE89C05" w:rsidR="00B072CC" w:rsidRDefault="00B072CC" w:rsidP="00B072CC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t>上传最多</w:t>
            </w:r>
            <w:r>
              <w:t>9</w:t>
            </w:r>
            <w:r>
              <w:t>张图片并获取资源</w:t>
            </w:r>
            <w:r>
              <w:t>URL</w:t>
            </w:r>
          </w:p>
        </w:tc>
      </w:tr>
      <w:tr w:rsidR="00B072CC" w14:paraId="2168E5C0" w14:textId="77777777">
        <w:tc>
          <w:tcPr>
            <w:tcW w:w="2842" w:type="dxa"/>
            <w:tcBorders>
              <w:left w:val="nil"/>
              <w:right w:val="nil"/>
            </w:tcBorders>
            <w:shd w:val="clear" w:color="auto" w:fill="E6EED5"/>
          </w:tcPr>
          <w:p w14:paraId="1801892A" w14:textId="48B6588A" w:rsidR="00B072CC" w:rsidRDefault="00B072CC" w:rsidP="00B072CC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t>021-03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0DF7C0D1" w14:textId="166F6F31" w:rsidR="00B072CC" w:rsidRDefault="00B072CC" w:rsidP="00B072CC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t>投票信息附加</w:t>
            </w:r>
          </w:p>
        </w:tc>
        <w:tc>
          <w:tcPr>
            <w:tcW w:w="2843" w:type="dxa"/>
            <w:tcBorders>
              <w:left w:val="nil"/>
              <w:right w:val="nil"/>
            </w:tcBorders>
            <w:shd w:val="clear" w:color="auto" w:fill="E6EED5"/>
          </w:tcPr>
          <w:p w14:paraId="74ACBA02" w14:textId="4C096219" w:rsidR="00B072CC" w:rsidRDefault="00B072CC" w:rsidP="00B072CC">
            <w:pPr>
              <w:pStyle w:val="a0"/>
              <w:ind w:firstLineChars="0" w:firstLine="0"/>
              <w:rPr>
                <w:rFonts w:hint="eastAsia"/>
                <w:b/>
                <w:bCs/>
                <w:color w:val="000000"/>
              </w:rPr>
            </w:pPr>
            <w:r>
              <w:t>输入投票标题与</w:t>
            </w:r>
            <w:r>
              <w:t>2~4</w:t>
            </w:r>
            <w:r>
              <w:t>个投票选项</w:t>
            </w:r>
          </w:p>
        </w:tc>
      </w:tr>
    </w:tbl>
    <w:p w14:paraId="0938D586" w14:textId="77777777" w:rsidR="00430674" w:rsidRDefault="00430674">
      <w:pPr>
        <w:pStyle w:val="a0"/>
        <w:ind w:firstLineChars="0" w:firstLine="0"/>
        <w:rPr>
          <w:rFonts w:hint="eastAsia"/>
        </w:rPr>
      </w:pPr>
      <w:r>
        <w:rPr>
          <w:rFonts w:eastAsia="黑体" w:hint="eastAsia"/>
          <w:szCs w:val="22"/>
        </w:rPr>
        <w:t>2</w:t>
      </w:r>
      <w:r>
        <w:rPr>
          <w:rFonts w:eastAsia="黑体" w:hint="eastAsia"/>
          <w:szCs w:val="22"/>
        </w:rPr>
        <w:t>、</w:t>
      </w:r>
      <w:r>
        <w:rPr>
          <w:rFonts w:hint="eastAsia"/>
        </w:rPr>
        <w:t>数据描述</w:t>
      </w:r>
    </w:p>
    <w:p w14:paraId="64642EFF" w14:textId="77777777" w:rsidR="00430674" w:rsidRDefault="00430674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）功能类型：数据增加。</w:t>
      </w:r>
    </w:p>
    <w:p w14:paraId="726BEB1D" w14:textId="77777777" w:rsidR="00430674" w:rsidRDefault="00430674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）数据描述：</w:t>
      </w:r>
    </w:p>
    <w:p w14:paraId="3127A8C1" w14:textId="77777777" w:rsidR="00430674" w:rsidRDefault="00430674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页面录入字段见下表：</w:t>
      </w:r>
    </w:p>
    <w:tbl>
      <w:tblPr>
        <w:tblW w:w="0" w:type="auto"/>
        <w:tblInd w:w="0" w:type="dxa"/>
        <w:tblBorders>
          <w:top w:val="single" w:sz="8" w:space="0" w:color="C0504D"/>
          <w:bottom w:val="single" w:sz="8" w:space="0" w:color="C0504D"/>
        </w:tblBorders>
        <w:tblLook w:val="0000" w:firstRow="0" w:lastRow="0" w:firstColumn="0" w:lastColumn="0" w:noHBand="0" w:noVBand="0"/>
      </w:tblPr>
      <w:tblGrid>
        <w:gridCol w:w="1242"/>
        <w:gridCol w:w="851"/>
        <w:gridCol w:w="1417"/>
        <w:gridCol w:w="1418"/>
        <w:gridCol w:w="2410"/>
        <w:gridCol w:w="1190"/>
      </w:tblGrid>
      <w:tr w:rsidR="00430674" w14:paraId="1E3B3A72" w14:textId="77777777" w:rsidTr="00BD69A6">
        <w:tc>
          <w:tcPr>
            <w:tcW w:w="124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981B945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字段名称</w:t>
            </w:r>
          </w:p>
        </w:tc>
        <w:tc>
          <w:tcPr>
            <w:tcW w:w="85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0AD7F01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长度</w:t>
            </w:r>
          </w:p>
        </w:tc>
        <w:tc>
          <w:tcPr>
            <w:tcW w:w="1417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7AEE3BA0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录入方式</w:t>
            </w:r>
          </w:p>
        </w:tc>
        <w:tc>
          <w:tcPr>
            <w:tcW w:w="1418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20726968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是否非空项</w:t>
            </w:r>
          </w:p>
        </w:tc>
        <w:tc>
          <w:tcPr>
            <w:tcW w:w="2410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0426D0E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数据检验</w:t>
            </w:r>
          </w:p>
        </w:tc>
        <w:tc>
          <w:tcPr>
            <w:tcW w:w="1190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F5EADB7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默认显示</w:t>
            </w:r>
          </w:p>
        </w:tc>
      </w:tr>
      <w:tr w:rsidR="00BD69A6" w14:paraId="7DB35372" w14:textId="77777777" w:rsidTr="00BD69A6">
        <w:tc>
          <w:tcPr>
            <w:tcW w:w="1242" w:type="dxa"/>
            <w:tcBorders>
              <w:left w:val="nil"/>
              <w:right w:val="nil"/>
            </w:tcBorders>
            <w:shd w:val="clear" w:color="auto" w:fill="EFD3D2"/>
          </w:tcPr>
          <w:p w14:paraId="613DEFB8" w14:textId="3ECB9FAB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正文内容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EFD3D2"/>
          </w:tcPr>
          <w:p w14:paraId="20224A8D" w14:textId="6F1175CF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200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EFD3D2"/>
          </w:tcPr>
          <w:p w14:paraId="5E92BB7E" w14:textId="6178C295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多行文本框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3E2FBA6C" w14:textId="1CAEC6E6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Y</w:t>
            </w: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EFD3D2"/>
          </w:tcPr>
          <w:p w14:paraId="480F9F6B" w14:textId="4389D31D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非空；长度</w:t>
            </w:r>
            <w:r w:rsidRPr="00BD69A6">
              <w:rPr>
                <w:color w:val="943634"/>
              </w:rPr>
              <w:t>≤200</w:t>
            </w:r>
          </w:p>
        </w:tc>
        <w:tc>
          <w:tcPr>
            <w:tcW w:w="1190" w:type="dxa"/>
            <w:tcBorders>
              <w:left w:val="nil"/>
              <w:right w:val="nil"/>
            </w:tcBorders>
            <w:shd w:val="clear" w:color="auto" w:fill="EFD3D2"/>
          </w:tcPr>
          <w:p w14:paraId="1A63B213" w14:textId="1974CAB1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N</w:t>
            </w:r>
          </w:p>
        </w:tc>
      </w:tr>
      <w:tr w:rsidR="00BD69A6" w14:paraId="0C12CEC0" w14:textId="77777777" w:rsidTr="00BD69A6">
        <w:tc>
          <w:tcPr>
            <w:tcW w:w="1242" w:type="dxa"/>
          </w:tcPr>
          <w:p w14:paraId="639546BB" w14:textId="37C606AE" w:rsidR="00BD69A6" w:rsidRPr="00BD69A6" w:rsidRDefault="00BD69A6" w:rsidP="00BD69A6">
            <w:pPr>
              <w:pStyle w:val="a0"/>
              <w:ind w:firstLineChars="0" w:firstLine="0"/>
              <w:rPr>
                <w:color w:val="943634"/>
              </w:rPr>
            </w:pPr>
            <w:r w:rsidRPr="00BD69A6">
              <w:rPr>
                <w:color w:val="943634"/>
              </w:rPr>
              <w:t>地点标签</w:t>
            </w:r>
          </w:p>
        </w:tc>
        <w:tc>
          <w:tcPr>
            <w:tcW w:w="851" w:type="dxa"/>
          </w:tcPr>
          <w:p w14:paraId="70C759C2" w14:textId="350A81C0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50</w:t>
            </w:r>
          </w:p>
        </w:tc>
        <w:tc>
          <w:tcPr>
            <w:tcW w:w="1417" w:type="dxa"/>
          </w:tcPr>
          <w:p w14:paraId="2ACB61E9" w14:textId="4BD72459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下拉框</w:t>
            </w:r>
          </w:p>
        </w:tc>
        <w:tc>
          <w:tcPr>
            <w:tcW w:w="1418" w:type="dxa"/>
          </w:tcPr>
          <w:p w14:paraId="5777F9FD" w14:textId="1333694C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Y</w:t>
            </w:r>
          </w:p>
        </w:tc>
        <w:tc>
          <w:tcPr>
            <w:tcW w:w="2410" w:type="dxa"/>
          </w:tcPr>
          <w:p w14:paraId="30BE50A7" w14:textId="68E2BE35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地点枚举值校验</w:t>
            </w:r>
          </w:p>
        </w:tc>
        <w:tc>
          <w:tcPr>
            <w:tcW w:w="1190" w:type="dxa"/>
          </w:tcPr>
          <w:p w14:paraId="1028E62C" w14:textId="5DA7F369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N</w:t>
            </w:r>
          </w:p>
        </w:tc>
      </w:tr>
      <w:tr w:rsidR="00BD69A6" w14:paraId="5BD5D615" w14:textId="77777777" w:rsidTr="00BD69A6">
        <w:tc>
          <w:tcPr>
            <w:tcW w:w="1242" w:type="dxa"/>
            <w:tcBorders>
              <w:left w:val="nil"/>
              <w:right w:val="nil"/>
            </w:tcBorders>
            <w:shd w:val="clear" w:color="auto" w:fill="EFD3D2"/>
          </w:tcPr>
          <w:p w14:paraId="48924808" w14:textId="06D7E2A5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情绪标识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EFD3D2"/>
          </w:tcPr>
          <w:p w14:paraId="2EE24229" w14:textId="6637FA4A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20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EFD3D2"/>
          </w:tcPr>
          <w:p w14:paraId="3910DDE9" w14:textId="1FB1BA55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下拉框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571E0444" w14:textId="1C8CA3ED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Y</w:t>
            </w: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EFD3D2"/>
          </w:tcPr>
          <w:p w14:paraId="35968FA0" w14:textId="020F20E2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情绪枚举值校验</w:t>
            </w:r>
          </w:p>
        </w:tc>
        <w:tc>
          <w:tcPr>
            <w:tcW w:w="1190" w:type="dxa"/>
            <w:tcBorders>
              <w:left w:val="nil"/>
              <w:right w:val="nil"/>
            </w:tcBorders>
            <w:shd w:val="clear" w:color="auto" w:fill="EFD3D2"/>
          </w:tcPr>
          <w:p w14:paraId="6C10CEAE" w14:textId="196D364D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N</w:t>
            </w:r>
          </w:p>
        </w:tc>
      </w:tr>
      <w:tr w:rsidR="00BD69A6" w14:paraId="6D18D34C" w14:textId="77777777" w:rsidTr="00BD69A6">
        <w:tc>
          <w:tcPr>
            <w:tcW w:w="1242" w:type="dxa"/>
          </w:tcPr>
          <w:p w14:paraId="3582BA9F" w14:textId="6EEAE430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是否匿名</w:t>
            </w:r>
          </w:p>
        </w:tc>
        <w:tc>
          <w:tcPr>
            <w:tcW w:w="851" w:type="dxa"/>
          </w:tcPr>
          <w:p w14:paraId="733E3B2D" w14:textId="0DF2515C" w:rsidR="00BD69A6" w:rsidRPr="00BD69A6" w:rsidRDefault="00BD69A6" w:rsidP="00BD69A6">
            <w:pPr>
              <w:pStyle w:val="a0"/>
              <w:ind w:firstLineChars="0" w:firstLine="0"/>
              <w:rPr>
                <w:color w:val="943634"/>
              </w:rPr>
            </w:pPr>
            <w:r w:rsidRPr="00BD69A6">
              <w:rPr>
                <w:color w:val="943634"/>
              </w:rPr>
              <w:t>5</w:t>
            </w:r>
          </w:p>
        </w:tc>
        <w:tc>
          <w:tcPr>
            <w:tcW w:w="1417" w:type="dxa"/>
          </w:tcPr>
          <w:p w14:paraId="35713040" w14:textId="2B33837E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复选框</w:t>
            </w:r>
          </w:p>
        </w:tc>
        <w:tc>
          <w:tcPr>
            <w:tcW w:w="1418" w:type="dxa"/>
          </w:tcPr>
          <w:p w14:paraId="5254C750" w14:textId="5C007DEC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Y</w:t>
            </w:r>
          </w:p>
        </w:tc>
        <w:tc>
          <w:tcPr>
            <w:tcW w:w="2410" w:type="dxa"/>
          </w:tcPr>
          <w:p w14:paraId="196F2D85" w14:textId="7F92F809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布尔值校验</w:t>
            </w:r>
          </w:p>
        </w:tc>
        <w:tc>
          <w:tcPr>
            <w:tcW w:w="1190" w:type="dxa"/>
          </w:tcPr>
          <w:p w14:paraId="5931F88B" w14:textId="4442766B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true</w:t>
            </w:r>
          </w:p>
        </w:tc>
      </w:tr>
      <w:tr w:rsidR="00BD69A6" w14:paraId="6F1842A2" w14:textId="77777777" w:rsidTr="00BD69A6">
        <w:tc>
          <w:tcPr>
            <w:tcW w:w="1242" w:type="dxa"/>
            <w:tcBorders>
              <w:left w:val="nil"/>
              <w:right w:val="nil"/>
            </w:tcBorders>
            <w:shd w:val="clear" w:color="auto" w:fill="EFD3D2"/>
          </w:tcPr>
          <w:p w14:paraId="6C6EEC8A" w14:textId="70372688" w:rsidR="00BD69A6" w:rsidRPr="00BD69A6" w:rsidRDefault="00BD69A6" w:rsidP="00BD69A6">
            <w:pPr>
              <w:pStyle w:val="a0"/>
              <w:ind w:firstLineChars="0" w:firstLine="0"/>
              <w:rPr>
                <w:color w:val="943634"/>
              </w:rPr>
            </w:pPr>
            <w:r w:rsidRPr="00BD69A6">
              <w:rPr>
                <w:color w:val="943634"/>
              </w:rPr>
              <w:t>作者昵称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EFD3D2"/>
          </w:tcPr>
          <w:p w14:paraId="7675538E" w14:textId="129E781E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30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EFD3D2"/>
          </w:tcPr>
          <w:p w14:paraId="0E135E4F" w14:textId="2465A40E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文本框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1815A996" w14:textId="1F46FC79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N</w:t>
            </w: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EFD3D2"/>
          </w:tcPr>
          <w:p w14:paraId="12178B67" w14:textId="069F2F81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长度</w:t>
            </w:r>
            <w:r w:rsidRPr="00BD69A6">
              <w:rPr>
                <w:color w:val="943634"/>
              </w:rPr>
              <w:t>≤30</w:t>
            </w:r>
          </w:p>
        </w:tc>
        <w:tc>
          <w:tcPr>
            <w:tcW w:w="1190" w:type="dxa"/>
            <w:tcBorders>
              <w:left w:val="nil"/>
              <w:right w:val="nil"/>
            </w:tcBorders>
            <w:shd w:val="clear" w:color="auto" w:fill="EFD3D2"/>
          </w:tcPr>
          <w:p w14:paraId="2C4BB2D4" w14:textId="23EE21B6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空</w:t>
            </w:r>
          </w:p>
        </w:tc>
      </w:tr>
      <w:tr w:rsidR="00BD69A6" w14:paraId="683AEEA8" w14:textId="77777777" w:rsidTr="00BD69A6">
        <w:tc>
          <w:tcPr>
            <w:tcW w:w="1242" w:type="dxa"/>
          </w:tcPr>
          <w:p w14:paraId="10C135F8" w14:textId="0DFA7609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图片列表</w:t>
            </w:r>
          </w:p>
        </w:tc>
        <w:tc>
          <w:tcPr>
            <w:tcW w:w="851" w:type="dxa"/>
          </w:tcPr>
          <w:p w14:paraId="5F401AF9" w14:textId="71E04DD9" w:rsidR="00BD69A6" w:rsidRPr="00BD69A6" w:rsidRDefault="00BD69A6" w:rsidP="00BD69A6">
            <w:pPr>
              <w:pStyle w:val="a0"/>
              <w:ind w:firstLineChars="0" w:firstLine="0"/>
              <w:rPr>
                <w:color w:val="943634"/>
              </w:rPr>
            </w:pPr>
            <w:r w:rsidRPr="00BD69A6">
              <w:rPr>
                <w:color w:val="943634"/>
              </w:rPr>
              <w:t>9</w:t>
            </w:r>
            <w:r w:rsidRPr="00BD69A6">
              <w:rPr>
                <w:color w:val="943634"/>
              </w:rPr>
              <w:t>张</w:t>
            </w:r>
          </w:p>
        </w:tc>
        <w:tc>
          <w:tcPr>
            <w:tcW w:w="1417" w:type="dxa"/>
          </w:tcPr>
          <w:p w14:paraId="39579EEB" w14:textId="2D2640D0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上传控件</w:t>
            </w:r>
          </w:p>
        </w:tc>
        <w:tc>
          <w:tcPr>
            <w:tcW w:w="1418" w:type="dxa"/>
          </w:tcPr>
          <w:p w14:paraId="71787CC1" w14:textId="7311F2BC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N</w:t>
            </w:r>
          </w:p>
        </w:tc>
        <w:tc>
          <w:tcPr>
            <w:tcW w:w="2410" w:type="dxa"/>
          </w:tcPr>
          <w:p w14:paraId="3656DAB8" w14:textId="39A37D99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最多</w:t>
            </w:r>
            <w:r w:rsidRPr="00BD69A6">
              <w:rPr>
                <w:color w:val="943634"/>
              </w:rPr>
              <w:t>9</w:t>
            </w:r>
            <w:r w:rsidRPr="00BD69A6">
              <w:rPr>
                <w:color w:val="943634"/>
              </w:rPr>
              <w:t>张；格式校验</w:t>
            </w:r>
          </w:p>
        </w:tc>
        <w:tc>
          <w:tcPr>
            <w:tcW w:w="1190" w:type="dxa"/>
          </w:tcPr>
          <w:p w14:paraId="3D11A02F" w14:textId="501633F1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空</w:t>
            </w:r>
          </w:p>
        </w:tc>
      </w:tr>
      <w:tr w:rsidR="00BD69A6" w14:paraId="771C2C70" w14:textId="77777777" w:rsidTr="00BD69A6">
        <w:tc>
          <w:tcPr>
            <w:tcW w:w="1242" w:type="dxa"/>
            <w:tcBorders>
              <w:left w:val="nil"/>
              <w:right w:val="nil"/>
            </w:tcBorders>
            <w:shd w:val="clear" w:color="auto" w:fill="EFD3D2"/>
          </w:tcPr>
          <w:p w14:paraId="37E29D17" w14:textId="1481BE89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存活时长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EFD3D2"/>
          </w:tcPr>
          <w:p w14:paraId="0BB15114" w14:textId="0AF4D537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3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EFD3D2"/>
          </w:tcPr>
          <w:p w14:paraId="2C8017F3" w14:textId="5640CA0D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下拉框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49239B25" w14:textId="677488D8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Y</w:t>
            </w: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EFD3D2"/>
          </w:tcPr>
          <w:p w14:paraId="7603BA6C" w14:textId="6C41026B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在启用时长列表内</w:t>
            </w:r>
          </w:p>
        </w:tc>
        <w:tc>
          <w:tcPr>
            <w:tcW w:w="1190" w:type="dxa"/>
            <w:tcBorders>
              <w:left w:val="nil"/>
              <w:right w:val="nil"/>
            </w:tcBorders>
            <w:shd w:val="clear" w:color="auto" w:fill="EFD3D2"/>
          </w:tcPr>
          <w:p w14:paraId="0813B53A" w14:textId="1506C4E0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24</w:t>
            </w:r>
          </w:p>
        </w:tc>
      </w:tr>
      <w:tr w:rsidR="00BD69A6" w14:paraId="0B4420A2" w14:textId="77777777" w:rsidTr="00BD69A6">
        <w:tc>
          <w:tcPr>
            <w:tcW w:w="1242" w:type="dxa"/>
          </w:tcPr>
          <w:p w14:paraId="0EE1B1A3" w14:textId="16F28B0B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投票标题</w:t>
            </w:r>
          </w:p>
        </w:tc>
        <w:tc>
          <w:tcPr>
            <w:tcW w:w="851" w:type="dxa"/>
          </w:tcPr>
          <w:p w14:paraId="036871E4" w14:textId="5996B744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60</w:t>
            </w:r>
          </w:p>
        </w:tc>
        <w:tc>
          <w:tcPr>
            <w:tcW w:w="1417" w:type="dxa"/>
          </w:tcPr>
          <w:p w14:paraId="58E5E9BB" w14:textId="0732CBB8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文本框</w:t>
            </w:r>
          </w:p>
        </w:tc>
        <w:tc>
          <w:tcPr>
            <w:tcW w:w="1418" w:type="dxa"/>
          </w:tcPr>
          <w:p w14:paraId="074483BA" w14:textId="0E43B373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N</w:t>
            </w:r>
          </w:p>
        </w:tc>
        <w:tc>
          <w:tcPr>
            <w:tcW w:w="2410" w:type="dxa"/>
          </w:tcPr>
          <w:p w14:paraId="6A7E3369" w14:textId="20887B41" w:rsidR="00BD69A6" w:rsidRPr="00BD69A6" w:rsidRDefault="00BD69A6" w:rsidP="00BD69A6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长度</w:t>
            </w:r>
            <w:r w:rsidRPr="00BD69A6">
              <w:rPr>
                <w:color w:val="943634"/>
              </w:rPr>
              <w:t>≤60</w:t>
            </w:r>
          </w:p>
        </w:tc>
        <w:tc>
          <w:tcPr>
            <w:tcW w:w="1190" w:type="dxa"/>
          </w:tcPr>
          <w:p w14:paraId="06872FDF" w14:textId="2EED36B8" w:rsidR="00BD69A6" w:rsidRPr="00BD69A6" w:rsidRDefault="00BD69A6" w:rsidP="00BD69A6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 w:rsidRPr="00BD69A6">
              <w:rPr>
                <w:color w:val="943634"/>
              </w:rPr>
              <w:t>空</w:t>
            </w:r>
          </w:p>
        </w:tc>
      </w:tr>
      <w:tr w:rsidR="009A0D50" w14:paraId="451B8EAB" w14:textId="77777777" w:rsidTr="00564081">
        <w:tc>
          <w:tcPr>
            <w:tcW w:w="1242" w:type="dxa"/>
          </w:tcPr>
          <w:p w14:paraId="021F3AE6" w14:textId="77777777" w:rsidR="009A0D50" w:rsidRDefault="009A0D50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录入人</w:t>
            </w:r>
          </w:p>
        </w:tc>
        <w:tc>
          <w:tcPr>
            <w:tcW w:w="851" w:type="dxa"/>
          </w:tcPr>
          <w:p w14:paraId="032342A7" w14:textId="545370A7" w:rsidR="009A0D50" w:rsidRDefault="009A0D50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>
              <w:rPr>
                <w:rFonts w:hint="eastAsia"/>
                <w:color w:val="943634"/>
              </w:rPr>
              <w:t>用户</w:t>
            </w:r>
          </w:p>
        </w:tc>
        <w:tc>
          <w:tcPr>
            <w:tcW w:w="2835" w:type="dxa"/>
            <w:gridSpan w:val="2"/>
          </w:tcPr>
          <w:p w14:paraId="50277CF4" w14:textId="77777777" w:rsidR="009A0D50" w:rsidRDefault="009A0D50" w:rsidP="009A0D50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>
              <w:rPr>
                <w:rFonts w:hint="eastAsia"/>
                <w:color w:val="943634"/>
              </w:rPr>
              <w:t>只需程序记录</w:t>
            </w:r>
          </w:p>
        </w:tc>
        <w:tc>
          <w:tcPr>
            <w:tcW w:w="3600" w:type="dxa"/>
            <w:gridSpan w:val="2"/>
          </w:tcPr>
          <w:p w14:paraId="6B555E9D" w14:textId="77777777" w:rsidR="009A0D50" w:rsidRDefault="009A0D50" w:rsidP="009A0D50">
            <w:pPr>
              <w:pStyle w:val="a0"/>
              <w:ind w:firstLineChars="0" w:firstLine="0"/>
              <w:jc w:val="center"/>
              <w:rPr>
                <w:rFonts w:hint="eastAsia"/>
                <w:color w:val="943634"/>
              </w:rPr>
            </w:pPr>
            <w:r>
              <w:rPr>
                <w:rFonts w:hint="eastAsia"/>
                <w:color w:val="943634"/>
              </w:rPr>
              <w:t>显示在入库界面</w:t>
            </w:r>
          </w:p>
        </w:tc>
      </w:tr>
    </w:tbl>
    <w:p w14:paraId="4D3D03AC" w14:textId="77777777" w:rsidR="00430674" w:rsidRDefault="00430674">
      <w:pPr>
        <w:pStyle w:val="a0"/>
        <w:ind w:firstLineChars="0" w:firstLine="0"/>
        <w:rPr>
          <w:rFonts w:hint="eastAsia"/>
        </w:rPr>
      </w:pPr>
    </w:p>
    <w:p w14:paraId="38C2B740" w14:textId="77777777" w:rsidR="00430674" w:rsidRDefault="00430674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、库存添加数据处理内部逻辑：</w:t>
      </w:r>
    </w:p>
    <w:p w14:paraId="2D42CDF3" w14:textId="4891C9EE" w:rsidR="00430674" w:rsidRDefault="003D4DBB" w:rsidP="003D4DBB">
      <w:pPr>
        <w:pStyle w:val="SourceCode"/>
        <w:rPr>
          <w:rFonts w:hint="eastAsia"/>
        </w:rPr>
      </w:pPr>
      <w:bookmarkStart w:id="70" w:name="_Toc31959"/>
      <w:r>
        <w:rPr>
          <w:rStyle w:val="OperatorTok"/>
        </w:rPr>
        <w:t>[</w:t>
      </w:r>
      <w:r>
        <w:rPr>
          <w:rStyle w:val="NormalTok"/>
        </w:rPr>
        <w:t>HttpPost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ActionResult</w:t>
      </w:r>
      <w:r>
        <w:rPr>
          <w:rStyle w:val="OperatorTok"/>
        </w:rPr>
        <w:t>&lt;</w:t>
      </w:r>
      <w:r>
        <w:rPr>
          <w:rStyle w:val="NormalTok"/>
        </w:rPr>
        <w:t>PlaneResponse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Throw</w:t>
      </w:r>
      <w:r>
        <w:rPr>
          <w:rStyle w:val="OperatorTok"/>
        </w:rPr>
        <w:t>(</w:t>
      </w:r>
      <w:r>
        <w:rPr>
          <w:rStyle w:val="NormalTok"/>
        </w:rPr>
        <w:t>ThrowPlaneRequest req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var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passed</w:t>
      </w:r>
      <w:r>
        <w:rPr>
          <w:rStyle w:val="OperatorTok"/>
        </w:rPr>
        <w:t>,</w:t>
      </w:r>
      <w:r>
        <w:rPr>
          <w:rStyle w:val="NormalTok"/>
        </w:rPr>
        <w:t xml:space="preserve"> reason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await filter</w:t>
      </w:r>
      <w:r>
        <w:rPr>
          <w:rStyle w:val="OperatorTok"/>
        </w:rPr>
        <w:t>.</w:t>
      </w:r>
      <w:r>
        <w:rPr>
          <w:rStyle w:val="FunctionTok"/>
        </w:rPr>
        <w:t>CheckAsync</w:t>
      </w:r>
      <w:r>
        <w:rPr>
          <w:rStyle w:val="OperatorTok"/>
        </w:rPr>
        <w:t>(</w:t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FunctionTok"/>
        </w:rPr>
        <w:t>Content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"PLANE"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passed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reason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expireHours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Clamp</w:t>
      </w:r>
      <w:r>
        <w:rPr>
          <w:rStyle w:val="OperatorTok"/>
        </w:rPr>
        <w:t>(</w:t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FunctionTok"/>
        </w:rPr>
        <w:t>ExpireHours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activeExpireHours </w:t>
      </w:r>
      <w:r>
        <w:rPr>
          <w:rStyle w:val="OperatorTok"/>
        </w:rPr>
        <w:t>=</w:t>
      </w:r>
      <w:r>
        <w:rPr>
          <w:rStyle w:val="NormalTok"/>
        </w:rPr>
        <w:t xml:space="preserve"> expireOptionSettingsService</w:t>
      </w:r>
      <w:r>
        <w:rPr>
          <w:rStyle w:val="OperatorTok"/>
        </w:rPr>
        <w:t>.</w:t>
      </w:r>
      <w:r>
        <w:rPr>
          <w:rStyle w:val="FunctionTok"/>
        </w:rPr>
        <w:t>GetActive</w:t>
      </w:r>
      <w:r>
        <w:rPr>
          <w:rStyle w:val="OperatorTok"/>
        </w:rPr>
        <w:t>().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NormalTok"/>
        </w:rPr>
        <w:t xml:space="preserve">item </w:t>
      </w:r>
      <w:r>
        <w:rPr>
          <w:rStyle w:val="OperatorTok"/>
        </w:rPr>
        <w:t>=&gt;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FunctionTok"/>
        </w:rPr>
        <w:t>Hours</w:t>
      </w:r>
      <w:r>
        <w:rPr>
          <w:rStyle w:val="OperatorTok"/>
        </w:rPr>
        <w:t>).</w:t>
      </w:r>
      <w:r>
        <w:rPr>
          <w:rStyle w:val="FunctionTok"/>
        </w:rPr>
        <w:t>ToHashSet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activeExpireHours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activeExpireHours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NormalTok"/>
        </w:rPr>
        <w:t>expireHours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当前存活时间不可选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plane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Plane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ShortCode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GenerateUniqueShortCodeAsync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CreatorUserId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GetCurrentAppUserIdOrNull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LocationTag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LocationTag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Content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Mood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Mood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CreateTime </w:t>
      </w:r>
      <w:r>
        <w:rPr>
          <w:rStyle w:val="OperatorTok"/>
        </w:rPr>
        <w:t>=</w:t>
      </w:r>
      <w:r>
        <w:rPr>
          <w:rStyle w:val="NormalTok"/>
        </w:rPr>
        <w:t xml:space="preserve"> now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ExpireTime </w:t>
      </w:r>
      <w:r>
        <w:rPr>
          <w:rStyle w:val="OperatorTok"/>
        </w:rPr>
        <w:t>=</w:t>
      </w:r>
      <w:r>
        <w:rPr>
          <w:rStyle w:val="NormalTok"/>
        </w:rPr>
        <w:t xml:space="preserve"> now</w:t>
      </w:r>
      <w:r>
        <w:rPr>
          <w:rStyle w:val="OperatorTok"/>
        </w:rPr>
        <w:t>.</w:t>
      </w:r>
      <w:r>
        <w:rPr>
          <w:rStyle w:val="FunctionTok"/>
        </w:rPr>
        <w:t>AddHours</w:t>
      </w:r>
      <w:r>
        <w:rPr>
          <w:rStyle w:val="OperatorTok"/>
        </w:rPr>
        <w:t>(</w:t>
      </w:r>
      <w:r>
        <w:rPr>
          <w:rStyle w:val="NormalTok"/>
        </w:rPr>
        <w:t>expireHours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>.</w:t>
      </w:r>
      <w:r>
        <w:rPr>
          <w:rStyle w:val="FunctionTok"/>
        </w:rPr>
        <w:t>Planes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plane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CreatedAtAction</w:t>
      </w:r>
      <w:r>
        <w:rPr>
          <w:rStyle w:val="OperatorTok"/>
        </w:rPr>
        <w:t>(</w:t>
      </w:r>
      <w:r>
        <w:rPr>
          <w:rStyle w:val="FunctionTok"/>
        </w:rPr>
        <w:t>nameof</w:t>
      </w:r>
      <w:r>
        <w:rPr>
          <w:rStyle w:val="OperatorTok"/>
        </w:rPr>
        <w:t>(</w:t>
      </w:r>
      <w:r>
        <w:rPr>
          <w:rStyle w:val="NormalTok"/>
        </w:rPr>
        <w:t>GetById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plane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rPr>
          <w:rStyle w:val="NormalTok"/>
        </w:rPr>
        <w:t xml:space="preserve"> </w:t>
      </w:r>
      <w:r>
        <w:rPr>
          <w:rStyle w:val="FunctionTok"/>
        </w:rPr>
        <w:t>ToResponse</w:t>
      </w:r>
      <w:r>
        <w:rPr>
          <w:rStyle w:val="OperatorTok"/>
        </w:rPr>
        <w:t>(</w:t>
      </w:r>
      <w:r>
        <w:rPr>
          <w:rStyle w:val="NormalTok"/>
        </w:rPr>
        <w:t>plane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76E3A882" w14:textId="77777777" w:rsidR="00430674" w:rsidRDefault="00430674">
      <w:pPr>
        <w:pStyle w:val="a0"/>
        <w:ind w:firstLineChars="0" w:firstLine="0"/>
        <w:outlineLvl w:val="2"/>
        <w:rPr>
          <w:rFonts w:eastAsia="黑体" w:hint="eastAsia"/>
          <w:sz w:val="28"/>
        </w:rPr>
      </w:pPr>
      <w:r>
        <w:rPr>
          <w:rFonts w:eastAsia="黑体" w:hint="eastAsia"/>
          <w:sz w:val="28"/>
          <w:szCs w:val="28"/>
        </w:rPr>
        <w:t>3.5.4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</w:rPr>
        <w:t>存储分配</w:t>
      </w:r>
      <w:bookmarkEnd w:id="70"/>
    </w:p>
    <w:p w14:paraId="3706A5A2" w14:textId="3FFDBA86" w:rsidR="007353FB" w:rsidRDefault="00430674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商品目录文件：</w:t>
      </w:r>
    </w:p>
    <w:tbl>
      <w:tblPr>
        <w:tblW w:w="0" w:type="auto"/>
        <w:jc w:val="center"/>
        <w:tblInd w:w="0" w:type="dxa"/>
        <w:tblBorders>
          <w:top w:val="single" w:sz="8" w:space="0" w:color="4F81BD"/>
          <w:bottom w:val="single" w:sz="8" w:space="0" w:color="4F81BD"/>
        </w:tblBorders>
        <w:tblLook w:val="0000" w:firstRow="0" w:lastRow="0" w:firstColumn="0" w:lastColumn="0" w:noHBand="0" w:noVBand="0"/>
      </w:tblPr>
      <w:tblGrid>
        <w:gridCol w:w="2878"/>
        <w:gridCol w:w="3042"/>
        <w:gridCol w:w="2608"/>
      </w:tblGrid>
      <w:tr w:rsidR="00DE0692" w14:paraId="7C67C69A" w14:textId="77777777" w:rsidTr="007353FB">
        <w:trPr>
          <w:jc w:val="center"/>
        </w:trPr>
        <w:tc>
          <w:tcPr>
            <w:tcW w:w="0" w:type="auto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B016F93" w14:textId="340D90C5" w:rsidR="00DE0692" w:rsidRDefault="00DE0692" w:rsidP="00DE069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t>数据表</w:t>
            </w:r>
            <w:r>
              <w:t>/</w:t>
            </w:r>
            <w:r>
              <w:t>存储</w:t>
            </w:r>
          </w:p>
        </w:tc>
        <w:tc>
          <w:tcPr>
            <w:tcW w:w="304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122154C" w14:textId="14C203C4" w:rsidR="00DE0692" w:rsidRDefault="00DE0692" w:rsidP="00DE0692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t>关键字段</w:t>
            </w:r>
          </w:p>
        </w:tc>
        <w:tc>
          <w:tcPr>
            <w:tcW w:w="260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397D59C" w14:textId="01CE5A09" w:rsidR="00DE0692" w:rsidRDefault="00DE0692" w:rsidP="00BA1FB6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t>说明</w:t>
            </w:r>
          </w:p>
        </w:tc>
      </w:tr>
      <w:tr w:rsidR="00DE0692" w14:paraId="1395D2E4" w14:textId="77777777" w:rsidTr="007353FB">
        <w:trPr>
          <w:jc w:val="center"/>
        </w:trPr>
        <w:tc>
          <w:tcPr>
            <w:tcW w:w="0" w:type="auto"/>
            <w:tcBorders>
              <w:left w:val="nil"/>
              <w:right w:val="nil"/>
            </w:tcBorders>
            <w:shd w:val="clear" w:color="auto" w:fill="CCE8CF"/>
          </w:tcPr>
          <w:p w14:paraId="343AFABB" w14:textId="6FE6E706" w:rsidR="00DE0692" w:rsidRDefault="00DE0692" w:rsidP="00DE0692">
            <w:pPr>
              <w:pStyle w:val="a0"/>
              <w:ind w:firstLineChars="0" w:firstLine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VerbatimChar"/>
              </w:rPr>
              <w:lastRenderedPageBreak/>
              <w:t>Planes</w:t>
            </w:r>
          </w:p>
        </w:tc>
        <w:tc>
          <w:tcPr>
            <w:tcW w:w="3042" w:type="dxa"/>
            <w:tcBorders>
              <w:left w:val="nil"/>
              <w:right w:val="nil"/>
            </w:tcBorders>
            <w:shd w:val="clear" w:color="auto" w:fill="CCE8CF"/>
          </w:tcPr>
          <w:p w14:paraId="55B1AA47" w14:textId="6E25FC20" w:rsidR="00DE0692" w:rsidRDefault="00DE0692" w:rsidP="00DE0692">
            <w:pPr>
              <w:pStyle w:val="a0"/>
              <w:ind w:firstLineChars="0" w:firstLine="0"/>
              <w:rPr>
                <w:color w:val="000000"/>
                <w:sz w:val="18"/>
                <w:szCs w:val="18"/>
              </w:rPr>
            </w:pPr>
            <w:r>
              <w:rPr>
                <w:rStyle w:val="VerbatimChar"/>
              </w:rPr>
              <w:t>ShortCode</w:t>
            </w:r>
            <w:r>
              <w:rPr>
                <w:rFonts w:hint="eastAsia"/>
              </w:rPr>
              <w:t xml:space="preserve"> </w:t>
            </w:r>
            <w:r>
              <w:rPr>
                <w:rStyle w:val="VerbatimChar"/>
              </w:rPr>
              <w:t>Content</w:t>
            </w:r>
            <w:r>
              <w:t xml:space="preserve"> </w:t>
            </w:r>
            <w:r>
              <w:rPr>
                <w:rStyle w:val="VerbatimChar"/>
              </w:rPr>
              <w:t>Mood</w:t>
            </w:r>
            <w:r>
              <w:t xml:space="preserve"> </w:t>
            </w:r>
            <w:r>
              <w:rPr>
                <w:rStyle w:val="VerbatimChar"/>
              </w:rPr>
              <w:t>LocationTag</w:t>
            </w:r>
            <w:r>
              <w:t xml:space="preserve"> </w:t>
            </w:r>
            <w:r>
              <w:rPr>
                <w:rStyle w:val="VerbatimChar"/>
              </w:rPr>
              <w:t>ExpireTime</w:t>
            </w:r>
          </w:p>
        </w:tc>
        <w:tc>
          <w:tcPr>
            <w:tcW w:w="2608" w:type="dxa"/>
            <w:tcBorders>
              <w:left w:val="nil"/>
              <w:right w:val="nil"/>
            </w:tcBorders>
            <w:shd w:val="clear" w:color="auto" w:fill="CCE8CF"/>
          </w:tcPr>
          <w:p w14:paraId="1BDE5789" w14:textId="01DF667B" w:rsidR="00DE0692" w:rsidRDefault="00DE0692" w:rsidP="00DE0692">
            <w:pPr>
              <w:pStyle w:val="a0"/>
              <w:ind w:firstLineChars="0" w:firstLine="0"/>
              <w:rPr>
                <w:color w:val="000000"/>
                <w:sz w:val="18"/>
                <w:szCs w:val="18"/>
              </w:rPr>
            </w:pPr>
            <w:r>
              <w:t>投递入库主表</w:t>
            </w:r>
          </w:p>
        </w:tc>
      </w:tr>
      <w:tr w:rsidR="00DE0692" w14:paraId="154747A2" w14:textId="77777777">
        <w:trPr>
          <w:jc w:val="center"/>
        </w:trPr>
        <w:tc>
          <w:tcPr>
            <w:tcW w:w="0" w:type="auto"/>
            <w:shd w:val="clear" w:color="auto" w:fill="FFFFFF"/>
          </w:tcPr>
          <w:p w14:paraId="75C8424D" w14:textId="1576C2D2" w:rsidR="00DE0692" w:rsidRDefault="00DE0692" w:rsidP="00DE0692">
            <w:pPr>
              <w:pStyle w:val="a0"/>
              <w:ind w:firstLineChars="0" w:firstLine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VerbatimChar"/>
              </w:rPr>
              <w:t>wwwroot/uploads/planes</w:t>
            </w:r>
          </w:p>
        </w:tc>
        <w:tc>
          <w:tcPr>
            <w:tcW w:w="3042" w:type="dxa"/>
            <w:shd w:val="clear" w:color="auto" w:fill="FFFFFF"/>
          </w:tcPr>
          <w:p w14:paraId="1EA47D22" w14:textId="50C7C294" w:rsidR="00DE0692" w:rsidRDefault="00DE0692" w:rsidP="00DE0692">
            <w:pPr>
              <w:pStyle w:val="a0"/>
              <w:ind w:firstLineChars="0" w:firstLine="0"/>
              <w:rPr>
                <w:color w:val="000000"/>
                <w:sz w:val="18"/>
                <w:szCs w:val="18"/>
              </w:rPr>
            </w:pPr>
            <w:r>
              <w:t>文件名（</w:t>
            </w:r>
            <w:r>
              <w:t>GUID</w:t>
            </w:r>
            <w:r>
              <w:t>）</w:t>
            </w:r>
          </w:p>
        </w:tc>
        <w:tc>
          <w:tcPr>
            <w:tcW w:w="2608" w:type="dxa"/>
            <w:shd w:val="clear" w:color="auto" w:fill="FFFFFF"/>
          </w:tcPr>
          <w:p w14:paraId="27615041" w14:textId="4EED697F" w:rsidR="00DE0692" w:rsidRDefault="00DE0692" w:rsidP="00DE0692">
            <w:pPr>
              <w:pStyle w:val="a0"/>
              <w:ind w:firstLineChars="0" w:firstLine="0"/>
              <w:rPr>
                <w:color w:val="000000"/>
                <w:sz w:val="18"/>
                <w:szCs w:val="18"/>
              </w:rPr>
            </w:pPr>
            <w:r>
              <w:t>纸飞机图片物理存储</w:t>
            </w:r>
          </w:p>
        </w:tc>
      </w:tr>
      <w:tr w:rsidR="00DE0692" w14:paraId="31F073A4" w14:textId="77777777" w:rsidTr="007353FB">
        <w:trPr>
          <w:jc w:val="center"/>
        </w:trPr>
        <w:tc>
          <w:tcPr>
            <w:tcW w:w="0" w:type="auto"/>
            <w:tcBorders>
              <w:left w:val="nil"/>
              <w:right w:val="nil"/>
            </w:tcBorders>
            <w:shd w:val="clear" w:color="auto" w:fill="CCE8CF"/>
          </w:tcPr>
          <w:p w14:paraId="6A93C014" w14:textId="49809AD1" w:rsidR="00DE0692" w:rsidRDefault="00DE0692" w:rsidP="00DE0692">
            <w:pPr>
              <w:pStyle w:val="a0"/>
              <w:ind w:firstLineChars="0" w:firstLine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VerbatimChar"/>
              </w:rPr>
              <w:t>AiVoteSuggestionLogs</w:t>
            </w:r>
          </w:p>
        </w:tc>
        <w:tc>
          <w:tcPr>
            <w:tcW w:w="3042" w:type="dxa"/>
            <w:tcBorders>
              <w:left w:val="nil"/>
              <w:right w:val="nil"/>
            </w:tcBorders>
            <w:shd w:val="clear" w:color="auto" w:fill="CCE8CF"/>
          </w:tcPr>
          <w:p w14:paraId="413CC23E" w14:textId="1642B9E1" w:rsidR="00DE0692" w:rsidRDefault="00DE0692" w:rsidP="00DE0692">
            <w:pPr>
              <w:pStyle w:val="a0"/>
              <w:ind w:firstLineChars="0" w:firstLine="0"/>
              <w:rPr>
                <w:color w:val="000000"/>
                <w:sz w:val="18"/>
                <w:szCs w:val="18"/>
              </w:rPr>
            </w:pPr>
            <w:r>
              <w:rPr>
                <w:rStyle w:val="VerbatimChar"/>
              </w:rPr>
              <w:t>ContentPreview</w:t>
            </w:r>
            <w:r>
              <w:t xml:space="preserve"> </w:t>
            </w:r>
            <w:r>
              <w:rPr>
                <w:rStyle w:val="VerbatimChar"/>
              </w:rPr>
              <w:t>GeneratedTitle</w:t>
            </w:r>
          </w:p>
        </w:tc>
        <w:tc>
          <w:tcPr>
            <w:tcW w:w="2608" w:type="dxa"/>
            <w:tcBorders>
              <w:left w:val="nil"/>
              <w:right w:val="nil"/>
            </w:tcBorders>
            <w:shd w:val="clear" w:color="auto" w:fill="CCE8CF"/>
          </w:tcPr>
          <w:p w14:paraId="52F48B7B" w14:textId="22BAF06E" w:rsidR="00DE0692" w:rsidRDefault="00DE0692" w:rsidP="00DE0692">
            <w:pPr>
              <w:pStyle w:val="a0"/>
              <w:ind w:firstLineChars="0" w:firstLine="0"/>
              <w:rPr>
                <w:color w:val="000000"/>
                <w:sz w:val="18"/>
                <w:szCs w:val="18"/>
              </w:rPr>
            </w:pPr>
            <w:r>
              <w:t>可选</w:t>
            </w:r>
            <w:r>
              <w:t xml:space="preserve"> AI </w:t>
            </w:r>
            <w:r>
              <w:t>投票建议留痕</w:t>
            </w:r>
          </w:p>
        </w:tc>
      </w:tr>
    </w:tbl>
    <w:p w14:paraId="5914DC7A" w14:textId="77777777" w:rsidR="00430674" w:rsidRDefault="00430674" w:rsidP="00DE0692">
      <w:pPr>
        <w:pStyle w:val="a0"/>
        <w:ind w:firstLineChars="0" w:firstLine="0"/>
        <w:rPr>
          <w:rFonts w:hint="eastAsia"/>
          <w:sz w:val="18"/>
          <w:szCs w:val="18"/>
        </w:rPr>
      </w:pPr>
    </w:p>
    <w:p w14:paraId="105B1FFF" w14:textId="77777777" w:rsidR="00430674" w:rsidRDefault="00430674">
      <w:pPr>
        <w:pStyle w:val="2"/>
        <w:numPr>
          <w:ilvl w:val="0"/>
          <w:numId w:val="0"/>
        </w:numPr>
        <w:ind w:left="-21"/>
        <w:rPr>
          <w:rFonts w:hint="eastAsia"/>
        </w:rPr>
      </w:pPr>
      <w:bookmarkStart w:id="71" w:name="_Toc12854"/>
      <w:bookmarkStart w:id="72" w:name="_Toc12371"/>
      <w:r>
        <w:rPr>
          <w:rFonts w:hint="eastAsia"/>
        </w:rPr>
        <w:t>3.6 022</w:t>
      </w:r>
      <w:r>
        <w:rPr>
          <w:rFonts w:hint="eastAsia"/>
        </w:rPr>
        <w:t>商品销售出库模块</w:t>
      </w:r>
      <w:bookmarkEnd w:id="71"/>
      <w:bookmarkEnd w:id="72"/>
    </w:p>
    <w:p w14:paraId="12E72DCA" w14:textId="77777777" w:rsidR="00430674" w:rsidRDefault="00430674">
      <w:pPr>
        <w:pStyle w:val="a0"/>
        <w:ind w:firstLine="480"/>
        <w:rPr>
          <w:rFonts w:hint="eastAsia"/>
        </w:rPr>
      </w:pPr>
      <w:r>
        <w:rPr>
          <w:rFonts w:hint="eastAsia"/>
        </w:rPr>
        <w:t>具体格式如下：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1415"/>
        <w:gridCol w:w="1416"/>
        <w:gridCol w:w="1416"/>
        <w:gridCol w:w="1447"/>
        <w:gridCol w:w="1417"/>
        <w:gridCol w:w="1417"/>
      </w:tblGrid>
      <w:tr w:rsidR="00BE1D30" w14:paraId="0672A231" w14:textId="77777777" w:rsidTr="00BE1D30">
        <w:tc>
          <w:tcPr>
            <w:tcW w:w="141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9D4620B" w14:textId="367CDB8A" w:rsidR="00BE1D30" w:rsidRDefault="00BE1D30" w:rsidP="00BE1D30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名称</w:t>
            </w:r>
          </w:p>
        </w:tc>
        <w:tc>
          <w:tcPr>
            <w:tcW w:w="141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3C21AA8" w14:textId="4A95B670" w:rsidR="00BE1D30" w:rsidRDefault="00BE1D30" w:rsidP="00BE1D30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内容</w:t>
            </w:r>
          </w:p>
        </w:tc>
        <w:tc>
          <w:tcPr>
            <w:tcW w:w="141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88596FD" w14:textId="3D843993" w:rsidR="00BE1D30" w:rsidRDefault="00BE1D30" w:rsidP="00BE1D30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名称</w:t>
            </w:r>
          </w:p>
        </w:tc>
        <w:tc>
          <w:tcPr>
            <w:tcW w:w="144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7FE60C5" w14:textId="169793FE" w:rsidR="00BE1D30" w:rsidRDefault="00BE1D30" w:rsidP="00BE1D30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内容</w:t>
            </w:r>
          </w:p>
        </w:tc>
        <w:tc>
          <w:tcPr>
            <w:tcW w:w="14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4D33EF5" w14:textId="561EA48B" w:rsidR="00BE1D30" w:rsidRDefault="00BE1D30" w:rsidP="00BE1D30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名称</w:t>
            </w:r>
          </w:p>
        </w:tc>
        <w:tc>
          <w:tcPr>
            <w:tcW w:w="14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7230B3B" w14:textId="109A1FEA" w:rsidR="00BE1D30" w:rsidRDefault="00BE1D30" w:rsidP="00BE1D30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内容</w:t>
            </w:r>
          </w:p>
        </w:tc>
      </w:tr>
      <w:tr w:rsidR="00BE1D30" w14:paraId="0928672E" w14:textId="77777777" w:rsidTr="00BE1D30">
        <w:tc>
          <w:tcPr>
            <w:tcW w:w="1415" w:type="dxa"/>
            <w:tcBorders>
              <w:left w:val="nil"/>
              <w:right w:val="nil"/>
            </w:tcBorders>
            <w:shd w:val="clear" w:color="auto" w:fill="E6EED5"/>
          </w:tcPr>
          <w:p w14:paraId="76C4D769" w14:textId="0884CE8C" w:rsidR="00BE1D30" w:rsidRDefault="00BE1D30" w:rsidP="00BE1D30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功能编号</w:t>
            </w:r>
          </w:p>
        </w:tc>
        <w:tc>
          <w:tcPr>
            <w:tcW w:w="1416" w:type="dxa"/>
            <w:tcBorders>
              <w:left w:val="nil"/>
              <w:right w:val="nil"/>
            </w:tcBorders>
            <w:shd w:val="clear" w:color="auto" w:fill="E6EED5"/>
          </w:tcPr>
          <w:p w14:paraId="7888DE63" w14:textId="6332782C" w:rsidR="00BE1D30" w:rsidRDefault="00BE1D30" w:rsidP="00BE1D30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022</w:t>
            </w:r>
          </w:p>
        </w:tc>
        <w:tc>
          <w:tcPr>
            <w:tcW w:w="1416" w:type="dxa"/>
            <w:tcBorders>
              <w:left w:val="nil"/>
              <w:right w:val="nil"/>
            </w:tcBorders>
            <w:shd w:val="clear" w:color="auto" w:fill="E6EED5"/>
          </w:tcPr>
          <w:p w14:paraId="35C876EC" w14:textId="2239234D" w:rsidR="00BE1D30" w:rsidRDefault="00BE1D30" w:rsidP="00BE1D30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功能名称</w:t>
            </w:r>
          </w:p>
        </w:tc>
        <w:tc>
          <w:tcPr>
            <w:tcW w:w="1447" w:type="dxa"/>
            <w:tcBorders>
              <w:left w:val="nil"/>
              <w:right w:val="nil"/>
            </w:tcBorders>
            <w:shd w:val="clear" w:color="auto" w:fill="E6EED5"/>
          </w:tcPr>
          <w:p w14:paraId="6687186B" w14:textId="39CFAD5E" w:rsidR="00BE1D30" w:rsidRDefault="00BE1D30" w:rsidP="00BE1D30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纸飞机互动处理模块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E6EED5"/>
          </w:tcPr>
          <w:p w14:paraId="67C0B528" w14:textId="3D57426B" w:rsidR="00BE1D30" w:rsidRDefault="00BE1D30" w:rsidP="00BE1D30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所属大模块（见</w:t>
            </w:r>
            <w:r>
              <w:rPr>
                <w:color w:val="3A7C22"/>
              </w:rPr>
              <w:t>2.2</w:t>
            </w:r>
            <w:r>
              <w:rPr>
                <w:color w:val="3A7C22"/>
              </w:rPr>
              <w:t>）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E6EED5"/>
          </w:tcPr>
          <w:p w14:paraId="66F2BC23" w14:textId="579BDD9C" w:rsidR="00BE1D30" w:rsidRDefault="00BE1D30" w:rsidP="00BE1D30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用户端业务模块</w:t>
            </w:r>
          </w:p>
        </w:tc>
      </w:tr>
      <w:tr w:rsidR="00430674" w14:paraId="596FC33B" w14:textId="77777777" w:rsidTr="00BE1D30">
        <w:tc>
          <w:tcPr>
            <w:tcW w:w="1415" w:type="dxa"/>
          </w:tcPr>
          <w:p w14:paraId="6E0B08BB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编写人</w:t>
            </w:r>
          </w:p>
        </w:tc>
        <w:tc>
          <w:tcPr>
            <w:tcW w:w="1416" w:type="dxa"/>
          </w:tcPr>
          <w:p w14:paraId="385AD08A" w14:textId="4BC8F081" w:rsidR="00430674" w:rsidRDefault="00DE05B3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周亮</w:t>
            </w:r>
          </w:p>
        </w:tc>
        <w:tc>
          <w:tcPr>
            <w:tcW w:w="1416" w:type="dxa"/>
          </w:tcPr>
          <w:p w14:paraId="0EFF1979" w14:textId="77777777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完成时间</w:t>
            </w:r>
          </w:p>
        </w:tc>
        <w:tc>
          <w:tcPr>
            <w:tcW w:w="1447" w:type="dxa"/>
          </w:tcPr>
          <w:p w14:paraId="6B80FA8A" w14:textId="45B2D702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color w:val="76923C"/>
              </w:rPr>
              <w:t>20</w:t>
            </w:r>
            <w:r>
              <w:rPr>
                <w:rFonts w:hint="eastAsia"/>
                <w:color w:val="76923C"/>
              </w:rPr>
              <w:t>2</w:t>
            </w:r>
            <w:r w:rsidR="00DE05B3">
              <w:rPr>
                <w:rFonts w:hint="eastAsia"/>
                <w:color w:val="76923C"/>
              </w:rPr>
              <w:t>6</w:t>
            </w:r>
            <w:r>
              <w:rPr>
                <w:color w:val="76923C"/>
              </w:rPr>
              <w:t>-</w:t>
            </w:r>
            <w:r w:rsidR="00DE05B3">
              <w:rPr>
                <w:rFonts w:hint="eastAsia"/>
                <w:color w:val="76923C"/>
              </w:rPr>
              <w:t>05</w:t>
            </w:r>
            <w:r>
              <w:rPr>
                <w:color w:val="76923C"/>
              </w:rPr>
              <w:t>-2</w:t>
            </w:r>
            <w:r w:rsidR="00DE05B3">
              <w:rPr>
                <w:rFonts w:hint="eastAsia"/>
                <w:color w:val="76923C"/>
              </w:rPr>
              <w:t>6</w:t>
            </w:r>
          </w:p>
        </w:tc>
        <w:tc>
          <w:tcPr>
            <w:tcW w:w="1417" w:type="dxa"/>
          </w:tcPr>
          <w:p w14:paraId="4E187A31" w14:textId="77777777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页码</w:t>
            </w:r>
          </w:p>
        </w:tc>
        <w:tc>
          <w:tcPr>
            <w:tcW w:w="1417" w:type="dxa"/>
          </w:tcPr>
          <w:p w14:paraId="1C147F99" w14:textId="4AA08E81" w:rsidR="00430674" w:rsidRDefault="00430674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第</w:t>
            </w:r>
            <w:r>
              <w:rPr>
                <w:rFonts w:hint="eastAsia"/>
                <w:color w:val="76923C"/>
              </w:rPr>
              <w:t>2</w:t>
            </w:r>
            <w:r w:rsidR="002131FD">
              <w:rPr>
                <w:rFonts w:hint="eastAsia"/>
                <w:color w:val="76923C"/>
              </w:rPr>
              <w:t>0</w:t>
            </w:r>
            <w:r>
              <w:rPr>
                <w:rFonts w:hint="eastAsia"/>
                <w:color w:val="76923C"/>
              </w:rPr>
              <w:t>页</w:t>
            </w:r>
          </w:p>
        </w:tc>
      </w:tr>
    </w:tbl>
    <w:p w14:paraId="2FA1A68C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73" w:name="_Toc2087"/>
      <w:bookmarkStart w:id="74" w:name="_Toc22880"/>
      <w:r>
        <w:rPr>
          <w:rFonts w:hint="eastAsia"/>
        </w:rPr>
        <w:t xml:space="preserve">3.6.1 </w:t>
      </w:r>
      <w:r>
        <w:rPr>
          <w:rFonts w:hint="eastAsia"/>
        </w:rPr>
        <w:t>功能流程图</w:t>
      </w:r>
      <w:bookmarkEnd w:id="73"/>
      <w:bookmarkEnd w:id="74"/>
    </w:p>
    <w:p w14:paraId="677F02DA" w14:textId="6C0579BF" w:rsidR="00430674" w:rsidRDefault="00D3627E" w:rsidP="00277585">
      <w:pPr>
        <w:pStyle w:val="a0"/>
        <w:ind w:firstLineChars="0" w:firstLine="0"/>
        <w:rPr>
          <w:rFonts w:hint="eastAsia"/>
        </w:rPr>
      </w:pPr>
      <w:r w:rsidRPr="001C4C72">
        <w:rPr>
          <w:noProof/>
        </w:rPr>
        <w:pict w14:anchorId="78864167">
          <v:shape id="_x0000_i1165" type="#_x0000_t75" alt="标题: fig:" style="width:420pt;height:154.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">
            <v:imagedata r:id="rId21" o:title="" croptop="-408f" cropbottom="-215f" cropleft="-149f"/>
            <o:lock v:ext="edit" aspectratio="f"/>
          </v:shape>
        </w:pict>
      </w:r>
    </w:p>
    <w:p w14:paraId="3D52FD3E" w14:textId="77777777" w:rsidR="002D42F0" w:rsidRDefault="002D42F0" w:rsidP="002D42F0">
      <w:pPr>
        <w:pStyle w:val="af7"/>
      </w:pPr>
      <w:bookmarkStart w:id="75" w:name="_Toc506"/>
      <w:bookmarkStart w:id="76" w:name="_Toc26267"/>
      <w:r>
        <w:t>需要说明的问题：</w:t>
      </w:r>
    </w:p>
    <w:p w14:paraId="33CA045F" w14:textId="77777777" w:rsidR="002D42F0" w:rsidRDefault="002D42F0" w:rsidP="002D42F0">
      <w:pPr>
        <w:widowControl/>
        <w:numPr>
          <w:ilvl w:val="0"/>
          <w:numId w:val="27"/>
        </w:numPr>
        <w:spacing w:after="200" w:line="240" w:lineRule="auto"/>
        <w:jc w:val="left"/>
      </w:pPr>
      <w:r>
        <w:t>点赞、投票、举报需要按用户维度执行唯一性约束控制。</w:t>
      </w:r>
      <w:r>
        <w:t xml:space="preserve"> </w:t>
      </w:r>
    </w:p>
    <w:p w14:paraId="681689F9" w14:textId="77777777" w:rsidR="002D42F0" w:rsidRDefault="002D42F0" w:rsidP="002D42F0">
      <w:pPr>
        <w:widowControl/>
        <w:numPr>
          <w:ilvl w:val="0"/>
          <w:numId w:val="27"/>
        </w:numPr>
        <w:spacing w:after="200" w:line="240" w:lineRule="auto"/>
        <w:jc w:val="left"/>
      </w:pPr>
      <w:r>
        <w:t>互动操作完成后应同步更新统计字段并回传最新结果。</w:t>
      </w:r>
      <w:r>
        <w:t xml:space="preserve"> </w:t>
      </w:r>
    </w:p>
    <w:p w14:paraId="329C9AEC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r>
        <w:rPr>
          <w:rFonts w:hint="eastAsia"/>
        </w:rPr>
        <w:lastRenderedPageBreak/>
        <w:t xml:space="preserve">3.6.2 </w:t>
      </w:r>
      <w:r>
        <w:rPr>
          <w:rFonts w:hint="eastAsia"/>
        </w:rPr>
        <w:t>功能描述</w:t>
      </w:r>
      <w:bookmarkEnd w:id="75"/>
      <w:bookmarkEnd w:id="76"/>
    </w:p>
    <w:p w14:paraId="45FEBFB7" w14:textId="4D666D3F" w:rsidR="00B506D5" w:rsidRDefault="00B506D5" w:rsidP="00B506D5">
      <w:pPr>
        <w:pStyle w:val="a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评论接口：</w:t>
      </w:r>
      <w:r>
        <w:rPr>
          <w:rFonts w:hint="eastAsia"/>
        </w:rPr>
        <w:t>GET/POST /api/planes/{planeId}/comments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590D9B4F" w14:textId="2CCF012B" w:rsidR="00B506D5" w:rsidRDefault="00B506D5" w:rsidP="00B506D5">
      <w:pPr>
        <w:pStyle w:val="a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续航接口：</w:t>
      </w:r>
      <w:r>
        <w:rPr>
          <w:rFonts w:hint="eastAsia"/>
        </w:rPr>
        <w:t>POST /api/planes/{id}/like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7A0BF8A4" w14:textId="13869356" w:rsidR="00B506D5" w:rsidRDefault="00B506D5" w:rsidP="00B506D5">
      <w:pPr>
        <w:pStyle w:val="a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举报接口：</w:t>
      </w:r>
      <w:r>
        <w:rPr>
          <w:rFonts w:hint="eastAsia"/>
        </w:rPr>
        <w:t>POST /api/planes/{id}/report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384EAEB4" w14:textId="0DC32C49" w:rsidR="00B506D5" w:rsidRDefault="00B506D5" w:rsidP="00B506D5">
      <w:pPr>
        <w:pStyle w:val="a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态度投票：</w:t>
      </w:r>
      <w:r>
        <w:rPr>
          <w:rFonts w:hint="eastAsia"/>
        </w:rPr>
        <w:t>GET/POST /api/planes/{id}/attitudes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78C76B62" w14:textId="5F8E50B6" w:rsidR="00430674" w:rsidRDefault="00B506D5" w:rsidP="00B506D5">
      <w:pPr>
        <w:pStyle w:val="a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拾取记录：随机拾取时自动累计</w:t>
      </w:r>
      <w:r>
        <w:rPr>
          <w:rFonts w:hint="eastAsia"/>
        </w:rPr>
        <w:t xml:space="preserve"> PickCount </w:t>
      </w:r>
      <w:r>
        <w:rPr>
          <w:rFonts w:hint="eastAsia"/>
        </w:rPr>
        <w:t>并写拾取记录。</w:t>
      </w:r>
    </w:p>
    <w:p w14:paraId="156F842B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77" w:name="_Toc8986"/>
      <w:bookmarkStart w:id="78" w:name="_Toc20121"/>
      <w:r>
        <w:rPr>
          <w:rFonts w:hint="eastAsia"/>
        </w:rPr>
        <w:t xml:space="preserve">3.6.3 </w:t>
      </w:r>
      <w:r>
        <w:rPr>
          <w:rFonts w:hint="eastAsia"/>
        </w:rPr>
        <w:t>界面设计</w:t>
      </w:r>
      <w:bookmarkEnd w:id="77"/>
      <w:bookmarkEnd w:id="78"/>
    </w:p>
    <w:p w14:paraId="722E18F2" w14:textId="77777777" w:rsidR="00430674" w:rsidRDefault="00430674">
      <w:pPr>
        <w:pStyle w:val="a0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基础信息处理</w:t>
      </w:r>
    </w:p>
    <w:p w14:paraId="6D7FE603" w14:textId="77777777" w:rsidR="00430674" w:rsidRDefault="00430674">
      <w:pPr>
        <w:pStyle w:val="a0"/>
        <w:ind w:firstLineChars="0"/>
        <w:rPr>
          <w:rFonts w:hint="eastAsia"/>
        </w:rPr>
      </w:pPr>
      <w:r>
        <w:rPr>
          <w:rFonts w:hint="eastAsia"/>
        </w:rPr>
        <w:t>动作说明如下表：</w:t>
      </w:r>
    </w:p>
    <w:p w14:paraId="5EA7E2B8" w14:textId="77777777" w:rsidR="00430674" w:rsidRDefault="00430674">
      <w:pPr>
        <w:pStyle w:val="a0"/>
        <w:ind w:left="840" w:firstLineChars="0" w:firstLine="0"/>
        <w:rPr>
          <w:rFonts w:hint="eastAsia"/>
        </w:rPr>
      </w:pPr>
      <w:r>
        <w:rPr>
          <w:rFonts w:hint="eastAsia"/>
        </w:rPr>
        <w:t>动作说明如下：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1526"/>
        <w:gridCol w:w="2268"/>
        <w:gridCol w:w="4734"/>
      </w:tblGrid>
      <w:tr w:rsidR="00430674" w14:paraId="49D79B95" w14:textId="77777777" w:rsidTr="00456932">
        <w:tc>
          <w:tcPr>
            <w:tcW w:w="1526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9B1A0C1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动作编号</w:t>
            </w:r>
          </w:p>
        </w:tc>
        <w:tc>
          <w:tcPr>
            <w:tcW w:w="226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E710C3D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动作名称</w:t>
            </w:r>
          </w:p>
        </w:tc>
        <w:tc>
          <w:tcPr>
            <w:tcW w:w="4734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1EF713A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动作描述</w:t>
            </w:r>
          </w:p>
        </w:tc>
      </w:tr>
      <w:tr w:rsidR="00456932" w14:paraId="35E50BD2" w14:textId="77777777" w:rsidTr="00456932">
        <w:tc>
          <w:tcPr>
            <w:tcW w:w="1526" w:type="dxa"/>
            <w:tcBorders>
              <w:left w:val="nil"/>
              <w:right w:val="nil"/>
            </w:tcBorders>
            <w:shd w:val="clear" w:color="auto" w:fill="E6EED5"/>
          </w:tcPr>
          <w:p w14:paraId="6F7870FA" w14:textId="20DFC5D9" w:rsidR="00456932" w:rsidRDefault="00456932" w:rsidP="00456932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022-01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E6EED5"/>
          </w:tcPr>
          <w:p w14:paraId="7A931C74" w14:textId="332348E7" w:rsidR="00456932" w:rsidRDefault="00456932" w:rsidP="00456932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评论</w:t>
            </w:r>
            <w:r>
              <w:rPr>
                <w:color w:val="3A7C22"/>
              </w:rPr>
              <w:t>/</w:t>
            </w:r>
            <w:r>
              <w:rPr>
                <w:color w:val="3A7C22"/>
              </w:rPr>
              <w:t>回复提交</w:t>
            </w:r>
          </w:p>
        </w:tc>
        <w:tc>
          <w:tcPr>
            <w:tcW w:w="4734" w:type="dxa"/>
            <w:tcBorders>
              <w:left w:val="nil"/>
              <w:right w:val="nil"/>
            </w:tcBorders>
            <w:shd w:val="clear" w:color="auto" w:fill="E6EED5"/>
          </w:tcPr>
          <w:p w14:paraId="78B7953C" w14:textId="702D3B52" w:rsidR="00456932" w:rsidRDefault="00456932" w:rsidP="00456932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输入评论内容并提交，支持对父评论回复</w:t>
            </w:r>
          </w:p>
        </w:tc>
      </w:tr>
      <w:tr w:rsidR="00456932" w14:paraId="12508F71" w14:textId="77777777" w:rsidTr="00456932">
        <w:tc>
          <w:tcPr>
            <w:tcW w:w="1526" w:type="dxa"/>
          </w:tcPr>
          <w:p w14:paraId="2F0335DB" w14:textId="2FDACA93" w:rsidR="00456932" w:rsidRDefault="00456932" w:rsidP="00456932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022-02</w:t>
            </w:r>
          </w:p>
        </w:tc>
        <w:tc>
          <w:tcPr>
            <w:tcW w:w="2268" w:type="dxa"/>
          </w:tcPr>
          <w:p w14:paraId="2935DFBD" w14:textId="739C987F" w:rsidR="00456932" w:rsidRDefault="00456932" w:rsidP="00456932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态度投票提交</w:t>
            </w:r>
          </w:p>
        </w:tc>
        <w:tc>
          <w:tcPr>
            <w:tcW w:w="4734" w:type="dxa"/>
          </w:tcPr>
          <w:p w14:paraId="12D50C96" w14:textId="7D9D0371" w:rsidR="00456932" w:rsidRDefault="00456932" w:rsidP="00456932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选择投票选项后提交并刷新票数</w:t>
            </w:r>
          </w:p>
        </w:tc>
      </w:tr>
      <w:tr w:rsidR="00456932" w14:paraId="5A75241A" w14:textId="77777777" w:rsidTr="00456932">
        <w:tc>
          <w:tcPr>
            <w:tcW w:w="1526" w:type="dxa"/>
            <w:tcBorders>
              <w:left w:val="nil"/>
              <w:right w:val="nil"/>
            </w:tcBorders>
            <w:shd w:val="clear" w:color="auto" w:fill="E6EED5"/>
          </w:tcPr>
          <w:p w14:paraId="379B9753" w14:textId="2BE3C055" w:rsidR="00456932" w:rsidRDefault="00456932" w:rsidP="00456932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022-03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E6EED5"/>
          </w:tcPr>
          <w:p w14:paraId="67092A9C" w14:textId="1ADC3BEC" w:rsidR="00456932" w:rsidRDefault="00456932" w:rsidP="00456932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点赞续航提交</w:t>
            </w:r>
          </w:p>
        </w:tc>
        <w:tc>
          <w:tcPr>
            <w:tcW w:w="4734" w:type="dxa"/>
            <w:tcBorders>
              <w:left w:val="nil"/>
              <w:right w:val="nil"/>
            </w:tcBorders>
            <w:shd w:val="clear" w:color="auto" w:fill="E6EED5"/>
          </w:tcPr>
          <w:p w14:paraId="65B48C3E" w14:textId="5478A789" w:rsidR="00456932" w:rsidRDefault="00456932" w:rsidP="00456932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对纸飞机执行一次点赞续航操作</w:t>
            </w:r>
          </w:p>
        </w:tc>
      </w:tr>
      <w:tr w:rsidR="00456932" w14:paraId="259BD4F8" w14:textId="77777777">
        <w:tc>
          <w:tcPr>
            <w:tcW w:w="1526" w:type="dxa"/>
            <w:tcBorders>
              <w:left w:val="nil"/>
              <w:right w:val="nil"/>
            </w:tcBorders>
            <w:shd w:val="clear" w:color="auto" w:fill="FFFFFF"/>
          </w:tcPr>
          <w:p w14:paraId="328B978B" w14:textId="6968B193" w:rsidR="00456932" w:rsidRDefault="00456932" w:rsidP="00456932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022-04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FFFFFF"/>
          </w:tcPr>
          <w:p w14:paraId="30417BED" w14:textId="44E78594" w:rsidR="00456932" w:rsidRDefault="00456932" w:rsidP="00456932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举报提交</w:t>
            </w:r>
          </w:p>
        </w:tc>
        <w:tc>
          <w:tcPr>
            <w:tcW w:w="4734" w:type="dxa"/>
            <w:tcBorders>
              <w:left w:val="nil"/>
              <w:right w:val="nil"/>
            </w:tcBorders>
            <w:shd w:val="clear" w:color="auto" w:fill="FFFFFF"/>
          </w:tcPr>
          <w:p w14:paraId="5B3BF110" w14:textId="6B7888A2" w:rsidR="00456932" w:rsidRDefault="00456932" w:rsidP="00456932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选择举报原因并提交举报记录</w:t>
            </w:r>
          </w:p>
        </w:tc>
      </w:tr>
    </w:tbl>
    <w:p w14:paraId="5AF6E3C4" w14:textId="77777777" w:rsidR="00430674" w:rsidRDefault="00430674">
      <w:pPr>
        <w:pStyle w:val="a0"/>
        <w:ind w:left="1560" w:firstLineChars="0" w:firstLine="0"/>
        <w:rPr>
          <w:rFonts w:hint="eastAsia"/>
        </w:rPr>
      </w:pPr>
    </w:p>
    <w:p w14:paraId="4C8CCCBD" w14:textId="77777777" w:rsidR="00430674" w:rsidRDefault="00430674">
      <w:pPr>
        <w:pStyle w:val="a0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数据描述</w:t>
      </w:r>
    </w:p>
    <w:p w14:paraId="50975623" w14:textId="77777777" w:rsidR="00430674" w:rsidRDefault="00430674">
      <w:pPr>
        <w:pStyle w:val="a0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功能类型：数据增加。</w:t>
      </w:r>
    </w:p>
    <w:p w14:paraId="58D050A2" w14:textId="77777777" w:rsidR="00430674" w:rsidRDefault="00430674">
      <w:pPr>
        <w:pStyle w:val="a0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数据描述：</w:t>
      </w:r>
    </w:p>
    <w:p w14:paraId="4AB24179" w14:textId="77777777" w:rsidR="00430674" w:rsidRDefault="00430674">
      <w:pPr>
        <w:pStyle w:val="a0"/>
        <w:ind w:left="2280" w:firstLineChars="0" w:firstLine="0"/>
        <w:rPr>
          <w:rFonts w:hint="eastAsia"/>
        </w:rPr>
      </w:pPr>
      <w:r>
        <w:rPr>
          <w:rFonts w:hint="eastAsia"/>
        </w:rPr>
        <w:t>页面录入字段见下表：</w:t>
      </w:r>
    </w:p>
    <w:tbl>
      <w:tblPr>
        <w:tblW w:w="0" w:type="auto"/>
        <w:tblInd w:w="0" w:type="dxa"/>
        <w:tblBorders>
          <w:top w:val="single" w:sz="8" w:space="0" w:color="C0504D"/>
          <w:bottom w:val="single" w:sz="8" w:space="0" w:color="C0504D"/>
        </w:tblBorders>
        <w:tblLook w:val="0000" w:firstRow="0" w:lastRow="0" w:firstColumn="0" w:lastColumn="0" w:noHBand="0" w:noVBand="0"/>
      </w:tblPr>
      <w:tblGrid>
        <w:gridCol w:w="1526"/>
        <w:gridCol w:w="709"/>
        <w:gridCol w:w="1275"/>
        <w:gridCol w:w="1418"/>
        <w:gridCol w:w="2126"/>
        <w:gridCol w:w="1276"/>
      </w:tblGrid>
      <w:tr w:rsidR="00430674" w14:paraId="56CC19B3" w14:textId="77777777" w:rsidTr="00272E56">
        <w:trPr>
          <w:trHeight w:val="90"/>
        </w:trPr>
        <w:tc>
          <w:tcPr>
            <w:tcW w:w="1526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3386AB01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字段名称</w:t>
            </w:r>
          </w:p>
        </w:tc>
        <w:tc>
          <w:tcPr>
            <w:tcW w:w="709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05B1C5B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长度</w:t>
            </w:r>
          </w:p>
        </w:tc>
        <w:tc>
          <w:tcPr>
            <w:tcW w:w="1275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25BA47A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录入方式</w:t>
            </w:r>
          </w:p>
        </w:tc>
        <w:tc>
          <w:tcPr>
            <w:tcW w:w="1418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20C1B8DC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是否非空项</w:t>
            </w:r>
          </w:p>
        </w:tc>
        <w:tc>
          <w:tcPr>
            <w:tcW w:w="2126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42DD8FE9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数据检验</w:t>
            </w:r>
          </w:p>
        </w:tc>
        <w:tc>
          <w:tcPr>
            <w:tcW w:w="1276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48E6BC21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默认显示</w:t>
            </w:r>
          </w:p>
        </w:tc>
      </w:tr>
      <w:tr w:rsidR="00D7376D" w14:paraId="33D21F9D" w14:textId="77777777" w:rsidTr="00272E56">
        <w:trPr>
          <w:trHeight w:val="90"/>
        </w:trPr>
        <w:tc>
          <w:tcPr>
            <w:tcW w:w="1526" w:type="dxa"/>
            <w:tcBorders>
              <w:left w:val="nil"/>
              <w:right w:val="nil"/>
            </w:tcBorders>
            <w:shd w:val="clear" w:color="auto" w:fill="EFD3D2"/>
          </w:tcPr>
          <w:p w14:paraId="6F02CE74" w14:textId="4A8077F5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评论内容</w:t>
            </w:r>
          </w:p>
        </w:tc>
        <w:tc>
          <w:tcPr>
            <w:tcW w:w="709" w:type="dxa"/>
            <w:tcBorders>
              <w:left w:val="nil"/>
              <w:right w:val="nil"/>
            </w:tcBorders>
            <w:shd w:val="clear" w:color="auto" w:fill="EFD3D2"/>
          </w:tcPr>
          <w:p w14:paraId="59B71D98" w14:textId="77834C6C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200</w:t>
            </w:r>
          </w:p>
        </w:tc>
        <w:tc>
          <w:tcPr>
            <w:tcW w:w="1275" w:type="dxa"/>
            <w:tcBorders>
              <w:left w:val="nil"/>
              <w:right w:val="nil"/>
            </w:tcBorders>
            <w:shd w:val="clear" w:color="auto" w:fill="EFD3D2"/>
          </w:tcPr>
          <w:p w14:paraId="60F727F5" w14:textId="415A8B3A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文本框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04C4D6BF" w14:textId="0299B3CC" w:rsidR="00D7376D" w:rsidRPr="00D7376D" w:rsidRDefault="00D7376D" w:rsidP="00272E56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N</w:t>
            </w:r>
          </w:p>
        </w:tc>
        <w:tc>
          <w:tcPr>
            <w:tcW w:w="2126" w:type="dxa"/>
            <w:tcBorders>
              <w:left w:val="nil"/>
              <w:right w:val="nil"/>
            </w:tcBorders>
            <w:shd w:val="clear" w:color="auto" w:fill="EFD3D2"/>
          </w:tcPr>
          <w:p w14:paraId="0E6F10B7" w14:textId="76E268AE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长度≤</w:t>
            </w:r>
            <w:r w:rsidRPr="00D7376D">
              <w:rPr>
                <w:rFonts w:hint="eastAsia"/>
                <w:color w:val="933634"/>
              </w:rPr>
              <w:t>200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EFD3D2"/>
          </w:tcPr>
          <w:p w14:paraId="55E10037" w14:textId="66D6DC16" w:rsidR="00D7376D" w:rsidRPr="00D7376D" w:rsidRDefault="00D7376D" w:rsidP="00637F0C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空</w:t>
            </w:r>
          </w:p>
        </w:tc>
      </w:tr>
      <w:tr w:rsidR="00D7376D" w14:paraId="78E42FA2" w14:textId="77777777" w:rsidTr="00272E56">
        <w:trPr>
          <w:trHeight w:val="90"/>
        </w:trPr>
        <w:tc>
          <w:tcPr>
            <w:tcW w:w="1526" w:type="dxa"/>
          </w:tcPr>
          <w:p w14:paraId="1F139783" w14:textId="5B13CE1D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回复目标</w:t>
            </w:r>
            <w:r w:rsidRPr="00D7376D">
              <w:rPr>
                <w:rFonts w:hint="eastAsia"/>
                <w:color w:val="933634"/>
              </w:rPr>
              <w:t>ID</w:t>
            </w:r>
          </w:p>
        </w:tc>
        <w:tc>
          <w:tcPr>
            <w:tcW w:w="709" w:type="dxa"/>
          </w:tcPr>
          <w:p w14:paraId="4DA84F63" w14:textId="55ECA88F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36</w:t>
            </w:r>
          </w:p>
        </w:tc>
        <w:tc>
          <w:tcPr>
            <w:tcW w:w="1275" w:type="dxa"/>
          </w:tcPr>
          <w:p w14:paraId="4CFA57CA" w14:textId="12E156FE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隐藏域</w:t>
            </w:r>
          </w:p>
        </w:tc>
        <w:tc>
          <w:tcPr>
            <w:tcW w:w="1418" w:type="dxa"/>
          </w:tcPr>
          <w:p w14:paraId="3B06BD85" w14:textId="5D700602" w:rsidR="00D7376D" w:rsidRPr="00D7376D" w:rsidRDefault="00D7376D" w:rsidP="00272E56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N</w:t>
            </w:r>
          </w:p>
        </w:tc>
        <w:tc>
          <w:tcPr>
            <w:tcW w:w="2126" w:type="dxa"/>
          </w:tcPr>
          <w:p w14:paraId="0CA168B1" w14:textId="715FA8C5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GUID</w:t>
            </w:r>
            <w:r w:rsidRPr="00D7376D">
              <w:rPr>
                <w:rFonts w:hint="eastAsia"/>
                <w:color w:val="933634"/>
              </w:rPr>
              <w:t>格式校验</w:t>
            </w:r>
          </w:p>
        </w:tc>
        <w:tc>
          <w:tcPr>
            <w:tcW w:w="1276" w:type="dxa"/>
          </w:tcPr>
          <w:p w14:paraId="273A0BD2" w14:textId="7DDA9243" w:rsidR="00D7376D" w:rsidRPr="00D7376D" w:rsidRDefault="00D7376D" w:rsidP="00637F0C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空</w:t>
            </w:r>
          </w:p>
        </w:tc>
      </w:tr>
      <w:tr w:rsidR="00D7376D" w14:paraId="51D3F6CC" w14:textId="77777777" w:rsidTr="00272E56">
        <w:trPr>
          <w:trHeight w:val="90"/>
        </w:trPr>
        <w:tc>
          <w:tcPr>
            <w:tcW w:w="1526" w:type="dxa"/>
            <w:tcBorders>
              <w:left w:val="nil"/>
              <w:right w:val="nil"/>
            </w:tcBorders>
            <w:shd w:val="clear" w:color="auto" w:fill="EFD3D2"/>
          </w:tcPr>
          <w:p w14:paraId="65044A78" w14:textId="7896FEEF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态度选项</w:t>
            </w:r>
          </w:p>
        </w:tc>
        <w:tc>
          <w:tcPr>
            <w:tcW w:w="709" w:type="dxa"/>
            <w:tcBorders>
              <w:left w:val="nil"/>
              <w:right w:val="nil"/>
            </w:tcBorders>
            <w:shd w:val="clear" w:color="auto" w:fill="EFD3D2"/>
          </w:tcPr>
          <w:p w14:paraId="70A9B7BB" w14:textId="613183E9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30</w:t>
            </w:r>
          </w:p>
        </w:tc>
        <w:tc>
          <w:tcPr>
            <w:tcW w:w="1275" w:type="dxa"/>
            <w:tcBorders>
              <w:left w:val="nil"/>
              <w:right w:val="nil"/>
            </w:tcBorders>
            <w:shd w:val="clear" w:color="auto" w:fill="EFD3D2"/>
          </w:tcPr>
          <w:p w14:paraId="39FA6E7B" w14:textId="3124E7CF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单选框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576D2DBD" w14:textId="29C51D01" w:rsidR="00D7376D" w:rsidRPr="00D7376D" w:rsidRDefault="00D7376D" w:rsidP="00272E56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N</w:t>
            </w:r>
          </w:p>
        </w:tc>
        <w:tc>
          <w:tcPr>
            <w:tcW w:w="2126" w:type="dxa"/>
            <w:tcBorders>
              <w:left w:val="nil"/>
              <w:right w:val="nil"/>
            </w:tcBorders>
            <w:shd w:val="clear" w:color="auto" w:fill="EFD3D2"/>
          </w:tcPr>
          <w:p w14:paraId="12808953" w14:textId="523F5E75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选项枚举值校验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EFD3D2"/>
          </w:tcPr>
          <w:p w14:paraId="6820EA93" w14:textId="64179813" w:rsidR="00D7376D" w:rsidRPr="00D7376D" w:rsidRDefault="00D7376D" w:rsidP="00637F0C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空</w:t>
            </w:r>
          </w:p>
        </w:tc>
      </w:tr>
      <w:tr w:rsidR="00D7376D" w14:paraId="076D406D" w14:textId="77777777" w:rsidTr="00272E56">
        <w:trPr>
          <w:trHeight w:val="90"/>
        </w:trPr>
        <w:tc>
          <w:tcPr>
            <w:tcW w:w="1526" w:type="dxa"/>
          </w:tcPr>
          <w:p w14:paraId="4BAFD171" w14:textId="33626F02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举报原因</w:t>
            </w:r>
          </w:p>
        </w:tc>
        <w:tc>
          <w:tcPr>
            <w:tcW w:w="709" w:type="dxa"/>
          </w:tcPr>
          <w:p w14:paraId="3302B405" w14:textId="365991E7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50</w:t>
            </w:r>
          </w:p>
        </w:tc>
        <w:tc>
          <w:tcPr>
            <w:tcW w:w="1275" w:type="dxa"/>
          </w:tcPr>
          <w:p w14:paraId="09C0E0BD" w14:textId="00F0C97B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下拉框</w:t>
            </w:r>
          </w:p>
        </w:tc>
        <w:tc>
          <w:tcPr>
            <w:tcW w:w="1418" w:type="dxa"/>
          </w:tcPr>
          <w:p w14:paraId="477A599F" w14:textId="0F148839" w:rsidR="00D7376D" w:rsidRPr="00D7376D" w:rsidRDefault="00D7376D" w:rsidP="00272E56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N</w:t>
            </w:r>
          </w:p>
        </w:tc>
        <w:tc>
          <w:tcPr>
            <w:tcW w:w="2126" w:type="dxa"/>
          </w:tcPr>
          <w:p w14:paraId="3BCD13FC" w14:textId="11DDAB4B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枚举值校验</w:t>
            </w:r>
          </w:p>
        </w:tc>
        <w:tc>
          <w:tcPr>
            <w:tcW w:w="1276" w:type="dxa"/>
          </w:tcPr>
          <w:p w14:paraId="4584819D" w14:textId="000128B7" w:rsidR="00D7376D" w:rsidRPr="00D7376D" w:rsidRDefault="00D7376D" w:rsidP="00637F0C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空</w:t>
            </w:r>
          </w:p>
        </w:tc>
      </w:tr>
      <w:tr w:rsidR="00D7376D" w14:paraId="5C28A170" w14:textId="77777777" w:rsidTr="00272E56">
        <w:trPr>
          <w:trHeight w:val="90"/>
        </w:trPr>
        <w:tc>
          <w:tcPr>
            <w:tcW w:w="1526" w:type="dxa"/>
            <w:tcBorders>
              <w:left w:val="nil"/>
              <w:right w:val="nil"/>
            </w:tcBorders>
            <w:shd w:val="clear" w:color="auto" w:fill="EFD3D2"/>
          </w:tcPr>
          <w:p w14:paraId="054D47A7" w14:textId="20076CAB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D7376D">
              <w:rPr>
                <w:rFonts w:hint="eastAsia"/>
                <w:color w:val="933634"/>
              </w:rPr>
              <w:lastRenderedPageBreak/>
              <w:t>举报说明</w:t>
            </w:r>
          </w:p>
        </w:tc>
        <w:tc>
          <w:tcPr>
            <w:tcW w:w="709" w:type="dxa"/>
            <w:tcBorders>
              <w:left w:val="nil"/>
              <w:right w:val="nil"/>
            </w:tcBorders>
            <w:shd w:val="clear" w:color="auto" w:fill="EFD3D2"/>
          </w:tcPr>
          <w:p w14:paraId="00C29209" w14:textId="5EC07D6E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200</w:t>
            </w:r>
          </w:p>
        </w:tc>
        <w:tc>
          <w:tcPr>
            <w:tcW w:w="1275" w:type="dxa"/>
            <w:tcBorders>
              <w:left w:val="nil"/>
              <w:right w:val="nil"/>
            </w:tcBorders>
            <w:shd w:val="clear" w:color="auto" w:fill="EFD3D2"/>
          </w:tcPr>
          <w:p w14:paraId="436917DF" w14:textId="17D9023D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文本框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31C58D1F" w14:textId="1D035597" w:rsidR="00D7376D" w:rsidRPr="00D7376D" w:rsidRDefault="00D7376D" w:rsidP="00272E56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N</w:t>
            </w:r>
          </w:p>
        </w:tc>
        <w:tc>
          <w:tcPr>
            <w:tcW w:w="2126" w:type="dxa"/>
            <w:tcBorders>
              <w:left w:val="nil"/>
              <w:right w:val="nil"/>
            </w:tcBorders>
            <w:shd w:val="clear" w:color="auto" w:fill="EFD3D2"/>
          </w:tcPr>
          <w:p w14:paraId="02C3ABAB" w14:textId="5E0ACC72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长度≤</w:t>
            </w:r>
            <w:r w:rsidRPr="00D7376D">
              <w:rPr>
                <w:rFonts w:hint="eastAsia"/>
                <w:color w:val="933634"/>
              </w:rPr>
              <w:t>200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EFD3D2"/>
          </w:tcPr>
          <w:p w14:paraId="279D6496" w14:textId="5F521AFD" w:rsidR="00D7376D" w:rsidRPr="00D7376D" w:rsidRDefault="00D7376D" w:rsidP="00637F0C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空</w:t>
            </w:r>
          </w:p>
        </w:tc>
      </w:tr>
      <w:tr w:rsidR="00D7376D" w14:paraId="5CFB61D1" w14:textId="77777777" w:rsidTr="00272E56">
        <w:trPr>
          <w:trHeight w:val="90"/>
        </w:trPr>
        <w:tc>
          <w:tcPr>
            <w:tcW w:w="1526" w:type="dxa"/>
          </w:tcPr>
          <w:p w14:paraId="1DC63974" w14:textId="5FD03CF2" w:rsidR="00D7376D" w:rsidRPr="00D7376D" w:rsidRDefault="00D7376D" w:rsidP="00D7376D">
            <w:pPr>
              <w:pStyle w:val="a0"/>
              <w:ind w:firstLineChars="0" w:firstLine="0"/>
              <w:rPr>
                <w:b/>
                <w:bCs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互动对象</w:t>
            </w:r>
            <w:r w:rsidRPr="00D7376D">
              <w:rPr>
                <w:rFonts w:hint="eastAsia"/>
                <w:color w:val="933634"/>
              </w:rPr>
              <w:t>ID</w:t>
            </w:r>
            <w:r w:rsidRPr="00272E56">
              <w:rPr>
                <w:rFonts w:hint="eastAsia"/>
                <w:color w:val="933634"/>
                <w:sz w:val="21"/>
                <w:szCs w:val="21"/>
              </w:rPr>
              <w:t>（纸飞机</w:t>
            </w:r>
            <w:r w:rsidRPr="00272E56">
              <w:rPr>
                <w:rFonts w:hint="eastAsia"/>
                <w:color w:val="933634"/>
                <w:sz w:val="21"/>
                <w:szCs w:val="21"/>
              </w:rPr>
              <w:t>ID</w:t>
            </w:r>
            <w:r w:rsidRPr="00272E56">
              <w:rPr>
                <w:rFonts w:hint="eastAsia"/>
                <w:color w:val="933634"/>
                <w:sz w:val="21"/>
                <w:szCs w:val="21"/>
              </w:rPr>
              <w:t>）</w:t>
            </w:r>
          </w:p>
        </w:tc>
        <w:tc>
          <w:tcPr>
            <w:tcW w:w="709" w:type="dxa"/>
          </w:tcPr>
          <w:p w14:paraId="5896E2F8" w14:textId="056A3121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36</w:t>
            </w:r>
          </w:p>
        </w:tc>
        <w:tc>
          <w:tcPr>
            <w:tcW w:w="1275" w:type="dxa"/>
          </w:tcPr>
          <w:p w14:paraId="2F8E170A" w14:textId="4311E23B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隐藏域</w:t>
            </w:r>
          </w:p>
        </w:tc>
        <w:tc>
          <w:tcPr>
            <w:tcW w:w="1418" w:type="dxa"/>
          </w:tcPr>
          <w:p w14:paraId="7916B764" w14:textId="275674C1" w:rsidR="00D7376D" w:rsidRPr="00D7376D" w:rsidRDefault="00D7376D" w:rsidP="00272E56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Y</w:t>
            </w:r>
          </w:p>
        </w:tc>
        <w:tc>
          <w:tcPr>
            <w:tcW w:w="2126" w:type="dxa"/>
          </w:tcPr>
          <w:p w14:paraId="77867295" w14:textId="6EBF4BB5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GUID</w:t>
            </w:r>
            <w:r w:rsidRPr="00D7376D">
              <w:rPr>
                <w:rFonts w:hint="eastAsia"/>
                <w:color w:val="933634"/>
              </w:rPr>
              <w:t>格式校验</w:t>
            </w:r>
          </w:p>
        </w:tc>
        <w:tc>
          <w:tcPr>
            <w:tcW w:w="1276" w:type="dxa"/>
          </w:tcPr>
          <w:p w14:paraId="7BE6B6AF" w14:textId="3BC8512C" w:rsidR="00D7376D" w:rsidRPr="00D7376D" w:rsidRDefault="00D7376D" w:rsidP="00D7376D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D7376D">
              <w:rPr>
                <w:rFonts w:hint="eastAsia"/>
                <w:color w:val="933634"/>
              </w:rPr>
              <w:t>当前详情</w:t>
            </w:r>
            <w:r w:rsidRPr="00D7376D">
              <w:rPr>
                <w:rFonts w:hint="eastAsia"/>
                <w:color w:val="933634"/>
              </w:rPr>
              <w:t>ID</w:t>
            </w:r>
          </w:p>
        </w:tc>
      </w:tr>
    </w:tbl>
    <w:p w14:paraId="1C47FD58" w14:textId="20863418" w:rsidR="00430674" w:rsidRDefault="00271C94">
      <w:pPr>
        <w:pStyle w:val="a0"/>
        <w:numPr>
          <w:ilvl w:val="0"/>
          <w:numId w:val="17"/>
        </w:numPr>
        <w:ind w:firstLineChars="0"/>
        <w:rPr>
          <w:rFonts w:hint="eastAsia"/>
        </w:rPr>
      </w:pPr>
      <w:r>
        <w:t>纸飞机互动处理数据变更内部逻</w:t>
      </w:r>
      <w:r w:rsidR="00430674">
        <w:rPr>
          <w:rFonts w:hint="eastAsia"/>
        </w:rPr>
        <w:t>辑</w:t>
      </w:r>
    </w:p>
    <w:p w14:paraId="20F1FB09" w14:textId="40BDBEEA" w:rsidR="00430674" w:rsidRDefault="00271C94" w:rsidP="00271C94">
      <w:pPr>
        <w:pStyle w:val="SourceCode"/>
        <w:rPr>
          <w:rFonts w:hint="eastAsia"/>
        </w:rPr>
      </w:pPr>
      <w:r>
        <w:rPr>
          <w:rStyle w:val="CommentTok"/>
        </w:rPr>
        <w:t xml:space="preserve">// </w:t>
      </w:r>
      <w:r>
        <w:rPr>
          <w:rStyle w:val="CommentTok"/>
        </w:rPr>
        <w:t>续航（对应库存减</w:t>
      </w:r>
      <w:r>
        <w:rPr>
          <w:rStyle w:val="CommentTok"/>
        </w:rPr>
        <w:t>/</w:t>
      </w:r>
      <w:r>
        <w:rPr>
          <w:rStyle w:val="CommentTok"/>
        </w:rPr>
        <w:t>增后的状态更新）</w:t>
      </w:r>
      <w:r>
        <w:br/>
      </w:r>
      <w:r>
        <w:rPr>
          <w:rStyle w:val="OperatorTok"/>
        </w:rPr>
        <w:t>[</w:t>
      </w:r>
      <w:r>
        <w:rPr>
          <w:rStyle w:val="FunctionTok"/>
        </w:rPr>
        <w:t>HttpPost</w:t>
      </w:r>
      <w:r>
        <w:rPr>
          <w:rStyle w:val="OperatorTok"/>
        </w:rPr>
        <w:t>(</w:t>
      </w:r>
      <w:r>
        <w:rPr>
          <w:rStyle w:val="StringTok"/>
        </w:rPr>
        <w:t>"{id}/like"</w:t>
      </w:r>
      <w:r>
        <w:rPr>
          <w:rStyle w:val="Operator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IActionResult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Like</w:t>
      </w:r>
      <w:r>
        <w:rPr>
          <w:rStyle w:val="OperatorTok"/>
        </w:rPr>
        <w:t>(</w:t>
      </w:r>
      <w:r>
        <w:rPr>
          <w:rStyle w:val="NormalTok"/>
        </w:rPr>
        <w:t>Guid 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TryGetSubjectId</w:t>
      </w:r>
      <w:r>
        <w:rPr>
          <w:rStyle w:val="OperatorTok"/>
        </w:rPr>
        <w:t>(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userId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Unauthorized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plane </w:t>
      </w:r>
      <w:r>
        <w:rPr>
          <w:rStyle w:val="OperatorTok"/>
        </w:rPr>
        <w:t>=</w:t>
      </w:r>
      <w:r>
        <w:rPr>
          <w:rStyle w:val="NormalTok"/>
        </w:rPr>
        <w:t xml:space="preserve"> await db</w:t>
      </w:r>
      <w:r>
        <w:rPr>
          <w:rStyle w:val="OperatorTok"/>
        </w:rPr>
        <w:t>.</w:t>
      </w:r>
      <w:r>
        <w:rPr>
          <w:rStyle w:val="FunctionTok"/>
        </w:rPr>
        <w:t>Planes</w:t>
      </w:r>
      <w:r>
        <w:rPr>
          <w:rStyle w:val="OperatorTok"/>
        </w:rPr>
        <w:t>.</w:t>
      </w:r>
      <w:r>
        <w:rPr>
          <w:rStyle w:val="FunctionTok"/>
        </w:rPr>
        <w:t>IgnoreQueryFilters</w:t>
      </w:r>
      <w:r>
        <w:rPr>
          <w:rStyle w:val="OperatorTok"/>
        </w:rPr>
        <w:t>().</w:t>
      </w:r>
      <w:r>
        <w:rPr>
          <w:rStyle w:val="FunctionTok"/>
        </w:rPr>
        <w:t>FirstOrDefaultAsync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=&gt;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id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p</w:t>
      </w:r>
      <w:r>
        <w:rPr>
          <w:rStyle w:val="OperatorTok"/>
        </w:rPr>
        <w:t>.</w:t>
      </w:r>
      <w:r>
        <w:rPr>
          <w:rStyle w:val="FunctionTok"/>
        </w:rPr>
        <w:t>IsDeleted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plane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NotFound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exists </w:t>
      </w:r>
      <w:r>
        <w:rPr>
          <w:rStyle w:val="OperatorTok"/>
        </w:rPr>
        <w:t>=</w:t>
      </w:r>
      <w:r>
        <w:rPr>
          <w:rStyle w:val="NormalTok"/>
        </w:rPr>
        <w:t xml:space="preserve"> await db</w:t>
      </w:r>
      <w:r>
        <w:rPr>
          <w:rStyle w:val="OperatorTok"/>
        </w:rPr>
        <w:t>.</w:t>
      </w:r>
      <w:r>
        <w:rPr>
          <w:rStyle w:val="FunctionTok"/>
        </w:rPr>
        <w:t>PlaneLikeRecords</w:t>
      </w:r>
      <w:r>
        <w:rPr>
          <w:rStyle w:val="OperatorTok"/>
        </w:rPr>
        <w:t>.</w:t>
      </w:r>
      <w:r>
        <w:rPr>
          <w:rStyle w:val="FunctionTok"/>
        </w:rPr>
        <w:t>AnyAsync</w:t>
      </w:r>
      <w:r>
        <w:rPr>
          <w:rStyle w:val="OperatorTok"/>
        </w:rPr>
        <w:t>(</w:t>
      </w:r>
      <w:r>
        <w:rPr>
          <w:rStyle w:val="NormalTok"/>
        </w:rPr>
        <w:t xml:space="preserve">r </w:t>
      </w:r>
      <w:r>
        <w:rPr>
          <w:rStyle w:val="OperatorTok"/>
        </w:rPr>
        <w:t>=&gt;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PlaneId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id </w:t>
      </w:r>
      <w:r>
        <w:rPr>
          <w:rStyle w:val="OperatorTok"/>
        </w:rPr>
        <w:t>&amp;&amp;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AppUserId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userId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exists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Conflict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你已经续航过这架纸飞机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>.</w:t>
      </w:r>
      <w:r>
        <w:rPr>
          <w:rStyle w:val="FunctionTok"/>
        </w:rPr>
        <w:t>PlaneLikeRecords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PlaneLikeRecord </w:t>
      </w:r>
      <w:r>
        <w:rPr>
          <w:rStyle w:val="OperatorTok"/>
        </w:rPr>
        <w:t>{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(),</w:t>
      </w:r>
      <w:r>
        <w:rPr>
          <w:rStyle w:val="NormalTok"/>
        </w:rPr>
        <w:t xml:space="preserve"> PlaneId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AppUserId </w:t>
      </w:r>
      <w:r>
        <w:rPr>
          <w:rStyle w:val="OperatorTok"/>
        </w:rPr>
        <w:t>=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rPr>
          <w:rStyle w:val="NormalTok"/>
        </w:rPr>
        <w:t xml:space="preserve"> FueledAt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plane</w:t>
      </w:r>
      <w:r>
        <w:rPr>
          <w:rStyle w:val="OperatorTok"/>
        </w:rPr>
        <w:t>.</w:t>
      </w:r>
      <w:r>
        <w:rPr>
          <w:rStyle w:val="FunctionTok"/>
        </w:rPr>
        <w:t>LikeCount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plane</w:t>
      </w:r>
      <w:r>
        <w:rPr>
          <w:rStyle w:val="OperatorTok"/>
        </w:rPr>
        <w:t>.</w:t>
      </w:r>
      <w:r>
        <w:rPr>
          <w:rStyle w:val="FunctionTok"/>
        </w:rPr>
        <w:t>ExpireTime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plane</w:t>
      </w:r>
      <w:r>
        <w:rPr>
          <w:rStyle w:val="OperatorTok"/>
        </w:rPr>
        <w:t>.</w:t>
      </w:r>
      <w:r>
        <w:rPr>
          <w:rStyle w:val="FunctionTok"/>
        </w:rPr>
        <w:t>ExpireTime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plane</w:t>
      </w:r>
      <w:r>
        <w:rPr>
          <w:rStyle w:val="OperatorTok"/>
        </w:rPr>
        <w:t>.</w:t>
      </w:r>
      <w:r>
        <w:rPr>
          <w:rStyle w:val="FunctionTok"/>
        </w:rPr>
        <w:t>ExpireTime</w:t>
      </w:r>
      <w:r>
        <w:rPr>
          <w:rStyle w:val="OperatorTok"/>
        </w:rPr>
        <w:t>.</w:t>
      </w:r>
      <w:r>
        <w:rPr>
          <w:rStyle w:val="FunctionTok"/>
        </w:rPr>
        <w:t>AddHours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OperatorTok"/>
        </w:rPr>
        <w:t>.</w:t>
      </w:r>
      <w:r>
        <w:rPr>
          <w:rStyle w:val="FunctionTok"/>
        </w:rPr>
        <w:t>AddHours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plane</w:t>
      </w:r>
      <w:r>
        <w:rPr>
          <w:rStyle w:val="OperatorTok"/>
        </w:rPr>
        <w:t>.</w:t>
      </w:r>
      <w:r>
        <w:rPr>
          <w:rStyle w:val="FunctionTok"/>
        </w:rPr>
        <w:t>LikeCount</w:t>
      </w:r>
      <w:r>
        <w:rPr>
          <w:rStyle w:val="OperatorTok"/>
        </w:rPr>
        <w:t>,</w:t>
      </w:r>
      <w:r>
        <w:rPr>
          <w:rStyle w:val="NormalTok"/>
        </w:rPr>
        <w:t xml:space="preserve"> plane</w:t>
      </w:r>
      <w:r>
        <w:rPr>
          <w:rStyle w:val="OperatorTok"/>
        </w:rPr>
        <w:t>.</w:t>
      </w:r>
      <w:r>
        <w:rPr>
          <w:rStyle w:val="FunctionTok"/>
        </w:rPr>
        <w:t>ExpireTime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举报（对应库存变更触发下线）</w:t>
      </w:r>
      <w:r>
        <w:br/>
      </w:r>
      <w:r>
        <w:rPr>
          <w:rStyle w:val="OperatorTok"/>
        </w:rPr>
        <w:t>[</w:t>
      </w:r>
      <w:r>
        <w:rPr>
          <w:rStyle w:val="FunctionTok"/>
        </w:rPr>
        <w:t>HttpPost</w:t>
      </w:r>
      <w:r>
        <w:rPr>
          <w:rStyle w:val="OperatorTok"/>
        </w:rPr>
        <w:t>(</w:t>
      </w:r>
      <w:r>
        <w:rPr>
          <w:rStyle w:val="StringTok"/>
        </w:rPr>
        <w:t>"{id}/report"</w:t>
      </w:r>
      <w:r>
        <w:rPr>
          <w:rStyle w:val="Operator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IActionResult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Report</w:t>
      </w:r>
      <w:r>
        <w:rPr>
          <w:rStyle w:val="OperatorTok"/>
        </w:rPr>
        <w:t>(</w:t>
      </w:r>
      <w:r>
        <w:rPr>
          <w:rStyle w:val="NormalTok"/>
        </w:rPr>
        <w:t>Guid id</w:t>
      </w:r>
      <w:r>
        <w:rPr>
          <w:rStyle w:val="OperatorTok"/>
        </w:rPr>
        <w:t>,</w:t>
      </w:r>
      <w:r>
        <w:rPr>
          <w:rStyle w:val="NormalTok"/>
        </w:rPr>
        <w:t xml:space="preserve"> ReportPlaneRequest req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plane </w:t>
      </w:r>
      <w:r>
        <w:rPr>
          <w:rStyle w:val="OperatorTok"/>
        </w:rPr>
        <w:t>=</w:t>
      </w:r>
      <w:r>
        <w:rPr>
          <w:rStyle w:val="NormalTok"/>
        </w:rPr>
        <w:t xml:space="preserve"> await db</w:t>
      </w:r>
      <w:r>
        <w:rPr>
          <w:rStyle w:val="OperatorTok"/>
        </w:rPr>
        <w:t>.</w:t>
      </w:r>
      <w:r>
        <w:rPr>
          <w:rStyle w:val="FunctionTok"/>
        </w:rPr>
        <w:t>Planes</w:t>
      </w:r>
      <w:r>
        <w:rPr>
          <w:rStyle w:val="OperatorTok"/>
        </w:rPr>
        <w:t>.</w:t>
      </w:r>
      <w:r>
        <w:rPr>
          <w:rStyle w:val="FunctionTok"/>
        </w:rPr>
        <w:t>IgnoreQueryFilters</w:t>
      </w:r>
      <w:r>
        <w:rPr>
          <w:rStyle w:val="OperatorTok"/>
        </w:rPr>
        <w:t>().</w:t>
      </w:r>
      <w:r>
        <w:rPr>
          <w:rStyle w:val="FunctionTok"/>
        </w:rPr>
        <w:t>FirstOrDefaultAsync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=&gt;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id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p</w:t>
      </w:r>
      <w:r>
        <w:rPr>
          <w:rStyle w:val="OperatorTok"/>
        </w:rPr>
        <w:t>.</w:t>
      </w:r>
      <w:r>
        <w:rPr>
          <w:rStyle w:val="FunctionTok"/>
        </w:rPr>
        <w:t>IsDeleted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plane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NotFound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>.</w:t>
      </w:r>
      <w:r>
        <w:rPr>
          <w:rStyle w:val="FunctionTok"/>
        </w:rPr>
        <w:t>PlaneReportRecords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PlaneReportRecord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lastRenderedPageBreak/>
        <w:t xml:space="preserve">        PlaneId </w:t>
      </w:r>
      <w:r>
        <w:rPr>
          <w:rStyle w:val="OperatorTok"/>
        </w:rPr>
        <w:t>=</w:t>
      </w:r>
      <w:r>
        <w:rPr>
          <w:rStyle w:val="NormalTok"/>
        </w:rPr>
        <w:t xml:space="preserve"> plane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AppUserId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GetCurrentAppUserIdOrNull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ReportReason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NormalizeReportReason</w:t>
      </w:r>
      <w:r>
        <w:rPr>
          <w:rStyle w:val="OperatorTok"/>
        </w:rPr>
        <w:t>(</w:t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FunctionTok"/>
        </w:rPr>
        <w:t>Reason</w:t>
      </w:r>
      <w:r>
        <w:rPr>
          <w:rStyle w:val="OperatorTok"/>
        </w:rPr>
        <w:t>)!,</w:t>
      </w:r>
      <w:r>
        <w:br/>
      </w:r>
      <w:r>
        <w:rPr>
          <w:rStyle w:val="NormalTok"/>
        </w:rPr>
        <w:t xml:space="preserve">        ReportDetail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NormalizeReportDetail</w:t>
      </w:r>
      <w:r>
        <w:rPr>
          <w:rStyle w:val="OperatorTok"/>
        </w:rPr>
        <w:t>(</w:t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FunctionTok"/>
        </w:rPr>
        <w:t>Detail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ReportedAt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plane</w:t>
      </w:r>
      <w:r>
        <w:rPr>
          <w:rStyle w:val="OperatorTok"/>
        </w:rPr>
        <w:t>.</w:t>
      </w:r>
      <w:r>
        <w:rPr>
          <w:rStyle w:val="FunctionTok"/>
        </w:rPr>
        <w:t>ReportCount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plane</w:t>
      </w:r>
      <w:r>
        <w:rPr>
          <w:rStyle w:val="OperatorTok"/>
        </w:rPr>
        <w:t>.</w:t>
      </w:r>
      <w:r>
        <w:rPr>
          <w:rStyle w:val="FunctionTok"/>
        </w:rPr>
        <w:t>ReportCount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plane</w:t>
      </w:r>
      <w:r>
        <w:rPr>
          <w:rStyle w:val="OperatorTok"/>
        </w:rPr>
        <w:t>.</w:t>
      </w:r>
      <w:r>
        <w:rPr>
          <w:rStyle w:val="FunctionTok"/>
        </w:rPr>
        <w:t>IsDeleted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reportCount </w:t>
      </w:r>
      <w:r>
        <w:rPr>
          <w:rStyle w:val="OperatorTok"/>
        </w:rPr>
        <w:t>=</w:t>
      </w:r>
      <w:r>
        <w:rPr>
          <w:rStyle w:val="NormalTok"/>
        </w:rPr>
        <w:t xml:space="preserve"> plane</w:t>
      </w:r>
      <w:r>
        <w:rPr>
          <w:rStyle w:val="OperatorTok"/>
        </w:rPr>
        <w:t>.</w:t>
      </w:r>
      <w:r>
        <w:rPr>
          <w:rStyle w:val="FunctionTok"/>
        </w:rPr>
        <w:t>ReportCount</w:t>
      </w:r>
      <w:r>
        <w:rPr>
          <w:rStyle w:val="OperatorTok"/>
        </w:rPr>
        <w:t>,</w:t>
      </w:r>
      <w:r>
        <w:rPr>
          <w:rStyle w:val="NormalTok"/>
        </w:rPr>
        <w:t xml:space="preserve"> isArchived </w:t>
      </w:r>
      <w:r>
        <w:rPr>
          <w:rStyle w:val="OperatorTok"/>
        </w:rPr>
        <w:t>=</w:t>
      </w:r>
      <w:r>
        <w:rPr>
          <w:rStyle w:val="NormalTok"/>
        </w:rPr>
        <w:t xml:space="preserve"> plane</w:t>
      </w:r>
      <w:r>
        <w:rPr>
          <w:rStyle w:val="OperatorTok"/>
        </w:rPr>
        <w:t>.</w:t>
      </w:r>
      <w:r>
        <w:rPr>
          <w:rStyle w:val="FunctionTok"/>
        </w:rPr>
        <w:t>IsDeleted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</w:t>
      </w:r>
    </w:p>
    <w:p w14:paraId="7E38567E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79" w:name="_Toc16483"/>
      <w:bookmarkStart w:id="80" w:name="_Toc15350"/>
      <w:r>
        <w:rPr>
          <w:rFonts w:hint="eastAsia"/>
        </w:rPr>
        <w:t xml:space="preserve">3.6.4 </w:t>
      </w:r>
      <w:r>
        <w:rPr>
          <w:rFonts w:hint="eastAsia"/>
        </w:rPr>
        <w:t>存储分配</w:t>
      </w:r>
      <w:bookmarkEnd w:id="79"/>
      <w:bookmarkEnd w:id="80"/>
    </w:p>
    <w:p w14:paraId="525B11E3" w14:textId="77777777" w:rsidR="00430674" w:rsidRDefault="00430674">
      <w:pPr>
        <w:pStyle w:val="a0"/>
        <w:ind w:left="1560" w:firstLineChars="0" w:firstLine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商品目录文件：</w:t>
      </w:r>
    </w:p>
    <w:tbl>
      <w:tblPr>
        <w:tblW w:w="0" w:type="auto"/>
        <w:jc w:val="center"/>
        <w:tblInd w:w="0" w:type="dxa"/>
        <w:tblBorders>
          <w:top w:val="single" w:sz="8" w:space="0" w:color="4F81BD"/>
          <w:bottom w:val="single" w:sz="8" w:space="0" w:color="4F81BD"/>
        </w:tblBorders>
        <w:tblLook w:val="0000" w:firstRow="0" w:lastRow="0" w:firstColumn="0" w:lastColumn="0" w:noHBand="0" w:noVBand="0"/>
      </w:tblPr>
      <w:tblGrid>
        <w:gridCol w:w="2452"/>
        <w:gridCol w:w="3969"/>
        <w:gridCol w:w="1691"/>
      </w:tblGrid>
      <w:tr w:rsidR="00BB0A29" w14:paraId="47A3520C" w14:textId="77777777" w:rsidTr="00BB0A29">
        <w:trPr>
          <w:jc w:val="center"/>
        </w:trPr>
        <w:tc>
          <w:tcPr>
            <w:tcW w:w="245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ACA23E2" w14:textId="63EBDB6B" w:rsidR="00BB0A29" w:rsidRPr="00BB0A29" w:rsidRDefault="00BB0A29" w:rsidP="00BB0A29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BB0A29">
              <w:rPr>
                <w:b/>
                <w:bCs/>
              </w:rPr>
              <w:t>数据表</w:t>
            </w:r>
            <w:r w:rsidRPr="00BB0A29">
              <w:rPr>
                <w:b/>
                <w:bCs/>
              </w:rPr>
              <w:t>/</w:t>
            </w:r>
            <w:r w:rsidRPr="00BB0A29">
              <w:rPr>
                <w:b/>
                <w:bCs/>
              </w:rPr>
              <w:t>存储</w:t>
            </w:r>
          </w:p>
        </w:tc>
        <w:tc>
          <w:tcPr>
            <w:tcW w:w="396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7CF5698" w14:textId="3AD344FA" w:rsidR="00BB0A29" w:rsidRPr="00BB0A29" w:rsidRDefault="00BB0A29" w:rsidP="00BB0A29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BB0A29">
              <w:rPr>
                <w:b/>
                <w:bCs/>
              </w:rPr>
              <w:t>关键字段</w:t>
            </w:r>
          </w:p>
        </w:tc>
        <w:tc>
          <w:tcPr>
            <w:tcW w:w="169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839AF41" w14:textId="56DDB609" w:rsidR="00BB0A29" w:rsidRPr="00BB0A29" w:rsidRDefault="00BB0A29" w:rsidP="00BB0A29">
            <w:pPr>
              <w:autoSpaceDE w:val="0"/>
              <w:autoSpaceDN w:val="0"/>
              <w:adjustRightInd w:val="0"/>
              <w:spacing w:before="24" w:after="24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BB0A29">
              <w:rPr>
                <w:b/>
                <w:bCs/>
              </w:rPr>
              <w:t>说明</w:t>
            </w:r>
          </w:p>
        </w:tc>
      </w:tr>
      <w:tr w:rsidR="00BB0A29" w14:paraId="10F4AE30" w14:textId="77777777" w:rsidTr="00BB0A29">
        <w:trPr>
          <w:jc w:val="center"/>
        </w:trPr>
        <w:tc>
          <w:tcPr>
            <w:tcW w:w="2452" w:type="dxa"/>
            <w:tcBorders>
              <w:left w:val="nil"/>
              <w:right w:val="nil"/>
            </w:tcBorders>
            <w:shd w:val="clear" w:color="auto" w:fill="D3DFEE"/>
          </w:tcPr>
          <w:p w14:paraId="5F8F670E" w14:textId="1F9A29CD" w:rsidR="00BB0A29" w:rsidRDefault="00BB0A29" w:rsidP="00BB0A29">
            <w:pPr>
              <w:pStyle w:val="a0"/>
              <w:ind w:firstLineChars="0" w:firstLine="0"/>
              <w:rPr>
                <w:b/>
                <w:bCs/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PlanePickRecords</w:t>
            </w:r>
          </w:p>
        </w:tc>
        <w:tc>
          <w:tcPr>
            <w:tcW w:w="3969" w:type="dxa"/>
            <w:tcBorders>
              <w:left w:val="nil"/>
              <w:right w:val="nil"/>
            </w:tcBorders>
            <w:shd w:val="clear" w:color="auto" w:fill="D3DFEE"/>
          </w:tcPr>
          <w:p w14:paraId="1B7175FB" w14:textId="25FF8B3B" w:rsidR="00BB0A29" w:rsidRDefault="00BB0A29" w:rsidP="00BB0A29">
            <w:pPr>
              <w:pStyle w:val="a0"/>
              <w:ind w:firstLineChars="0" w:firstLine="0"/>
              <w:rPr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PlaneId</w:t>
            </w:r>
            <w:r>
              <w:t xml:space="preserve"> </w:t>
            </w:r>
            <w:r>
              <w:rPr>
                <w:rStyle w:val="VerbatimChar"/>
              </w:rPr>
              <w:t>AppUserId</w:t>
            </w:r>
            <w:r>
              <w:t xml:space="preserve"> </w:t>
            </w:r>
            <w:r>
              <w:rPr>
                <w:rStyle w:val="VerbatimChar"/>
              </w:rPr>
              <w:t>PickedAt</w:t>
            </w:r>
          </w:p>
        </w:tc>
        <w:tc>
          <w:tcPr>
            <w:tcW w:w="1691" w:type="dxa"/>
            <w:tcBorders>
              <w:left w:val="nil"/>
              <w:right w:val="nil"/>
            </w:tcBorders>
            <w:shd w:val="clear" w:color="auto" w:fill="D3DFEE"/>
          </w:tcPr>
          <w:p w14:paraId="6AC7D541" w14:textId="5D6DCB84" w:rsidR="00BB0A29" w:rsidRDefault="00BB0A29" w:rsidP="00BB0A29">
            <w:pPr>
              <w:pStyle w:val="a0"/>
              <w:ind w:firstLineChars="0" w:firstLine="0"/>
              <w:rPr>
                <w:color w:val="365F91"/>
                <w:sz w:val="18"/>
                <w:szCs w:val="18"/>
              </w:rPr>
            </w:pPr>
            <w:r>
              <w:t>拾取行为记录</w:t>
            </w:r>
          </w:p>
        </w:tc>
      </w:tr>
      <w:tr w:rsidR="00BB0A29" w14:paraId="0A1E61C9" w14:textId="77777777" w:rsidTr="00BB0A29">
        <w:trPr>
          <w:jc w:val="center"/>
        </w:trPr>
        <w:tc>
          <w:tcPr>
            <w:tcW w:w="2452" w:type="dxa"/>
          </w:tcPr>
          <w:p w14:paraId="15CB26C1" w14:textId="2EB9C981" w:rsidR="00BB0A29" w:rsidRDefault="00BB0A29" w:rsidP="00BB0A29">
            <w:pPr>
              <w:pStyle w:val="a0"/>
              <w:ind w:firstLineChars="0" w:firstLine="0"/>
              <w:rPr>
                <w:b/>
                <w:bCs/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Comments</w:t>
            </w:r>
          </w:p>
        </w:tc>
        <w:tc>
          <w:tcPr>
            <w:tcW w:w="3969" w:type="dxa"/>
          </w:tcPr>
          <w:p w14:paraId="2D9A803F" w14:textId="09BFF6CB" w:rsidR="00BB0A29" w:rsidRDefault="00BB0A29" w:rsidP="00BB0A29">
            <w:pPr>
              <w:pStyle w:val="a0"/>
              <w:ind w:firstLineChars="0" w:firstLine="0"/>
              <w:rPr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PlaneId</w:t>
            </w:r>
            <w:r>
              <w:t xml:space="preserve"> </w:t>
            </w:r>
            <w:r>
              <w:rPr>
                <w:rStyle w:val="VerbatimChar"/>
              </w:rPr>
              <w:t>ParentCommentId</w:t>
            </w:r>
            <w:r>
              <w:t xml:space="preserve"> </w:t>
            </w:r>
            <w:r>
              <w:rPr>
                <w:rStyle w:val="VerbatimChar"/>
              </w:rPr>
              <w:t>Reply</w:t>
            </w:r>
          </w:p>
        </w:tc>
        <w:tc>
          <w:tcPr>
            <w:tcW w:w="1691" w:type="dxa"/>
          </w:tcPr>
          <w:p w14:paraId="1B36CB54" w14:textId="4D89E488" w:rsidR="00BB0A29" w:rsidRDefault="00BB0A29" w:rsidP="00BB0A29">
            <w:pPr>
              <w:pStyle w:val="a0"/>
              <w:ind w:firstLineChars="0" w:firstLine="0"/>
              <w:rPr>
                <w:color w:val="365F91"/>
                <w:sz w:val="18"/>
                <w:szCs w:val="18"/>
              </w:rPr>
            </w:pPr>
            <w:r>
              <w:t>评论与回复</w:t>
            </w:r>
          </w:p>
        </w:tc>
      </w:tr>
      <w:tr w:rsidR="00BB0A29" w14:paraId="68CF08EC" w14:textId="77777777" w:rsidTr="00BB0A29">
        <w:trPr>
          <w:jc w:val="center"/>
        </w:trPr>
        <w:tc>
          <w:tcPr>
            <w:tcW w:w="2452" w:type="dxa"/>
            <w:tcBorders>
              <w:left w:val="nil"/>
              <w:right w:val="nil"/>
            </w:tcBorders>
            <w:shd w:val="clear" w:color="auto" w:fill="D3DFEE"/>
          </w:tcPr>
          <w:p w14:paraId="4A9A2560" w14:textId="2DCDC938" w:rsidR="00BB0A29" w:rsidRDefault="00BB0A29" w:rsidP="00BB0A29">
            <w:pPr>
              <w:pStyle w:val="a0"/>
              <w:ind w:firstLineChars="0" w:firstLine="0"/>
              <w:rPr>
                <w:b/>
                <w:bCs/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PlaneAttitudeVotes</w:t>
            </w:r>
          </w:p>
        </w:tc>
        <w:tc>
          <w:tcPr>
            <w:tcW w:w="3969" w:type="dxa"/>
            <w:tcBorders>
              <w:left w:val="nil"/>
              <w:right w:val="nil"/>
            </w:tcBorders>
            <w:shd w:val="clear" w:color="auto" w:fill="D3DFEE"/>
          </w:tcPr>
          <w:p w14:paraId="1698A70C" w14:textId="70092102" w:rsidR="00BB0A29" w:rsidRDefault="00BB0A29" w:rsidP="00BB0A29">
            <w:pPr>
              <w:pStyle w:val="a0"/>
              <w:ind w:firstLineChars="0" w:firstLine="0"/>
              <w:rPr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PlaneId</w:t>
            </w:r>
            <w:r>
              <w:t xml:space="preserve"> </w:t>
            </w:r>
            <w:r>
              <w:rPr>
                <w:rStyle w:val="VerbatimChar"/>
              </w:rPr>
              <w:t>VoterKey</w:t>
            </w:r>
            <w:r>
              <w:t xml:space="preserve"> </w:t>
            </w:r>
            <w:r>
              <w:rPr>
                <w:rStyle w:val="VerbatimChar"/>
              </w:rPr>
              <w:t>OptionKey</w:t>
            </w:r>
          </w:p>
        </w:tc>
        <w:tc>
          <w:tcPr>
            <w:tcW w:w="1691" w:type="dxa"/>
            <w:tcBorders>
              <w:left w:val="nil"/>
              <w:right w:val="nil"/>
            </w:tcBorders>
            <w:shd w:val="clear" w:color="auto" w:fill="D3DFEE"/>
          </w:tcPr>
          <w:p w14:paraId="794D42A9" w14:textId="39739CA0" w:rsidR="00BB0A29" w:rsidRDefault="00BB0A29" w:rsidP="00BB0A29">
            <w:pPr>
              <w:pStyle w:val="a0"/>
              <w:ind w:firstLineChars="0" w:firstLine="0"/>
              <w:rPr>
                <w:color w:val="365F91"/>
                <w:sz w:val="18"/>
                <w:szCs w:val="18"/>
              </w:rPr>
            </w:pPr>
            <w:r>
              <w:t>态度投票（同人同帖唯一）</w:t>
            </w:r>
          </w:p>
        </w:tc>
      </w:tr>
      <w:tr w:rsidR="00BB0A29" w14:paraId="6991AA62" w14:textId="77777777" w:rsidTr="00BB0A29">
        <w:trPr>
          <w:jc w:val="center"/>
        </w:trPr>
        <w:tc>
          <w:tcPr>
            <w:tcW w:w="2452" w:type="dxa"/>
          </w:tcPr>
          <w:p w14:paraId="699625DD" w14:textId="48829C27" w:rsidR="00BB0A29" w:rsidRDefault="00BB0A29" w:rsidP="00BB0A29">
            <w:pPr>
              <w:pStyle w:val="a0"/>
              <w:ind w:firstLineChars="0" w:firstLine="0"/>
              <w:rPr>
                <w:b/>
                <w:bCs/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PlaneLikeRecords</w:t>
            </w:r>
          </w:p>
        </w:tc>
        <w:tc>
          <w:tcPr>
            <w:tcW w:w="3969" w:type="dxa"/>
          </w:tcPr>
          <w:p w14:paraId="40379136" w14:textId="77949D8B" w:rsidR="00BB0A29" w:rsidRDefault="00BB0A29" w:rsidP="00BB0A29">
            <w:pPr>
              <w:pStyle w:val="a0"/>
              <w:ind w:firstLineChars="0" w:firstLine="0"/>
              <w:rPr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PlaneId</w:t>
            </w:r>
            <w:r>
              <w:t xml:space="preserve"> </w:t>
            </w:r>
            <w:r>
              <w:rPr>
                <w:rStyle w:val="VerbatimChar"/>
              </w:rPr>
              <w:t>AppUserId</w:t>
            </w:r>
            <w:r>
              <w:t xml:space="preserve"> </w:t>
            </w:r>
            <w:r>
              <w:rPr>
                <w:rStyle w:val="VerbatimChar"/>
              </w:rPr>
              <w:t>FueledAt</w:t>
            </w:r>
          </w:p>
        </w:tc>
        <w:tc>
          <w:tcPr>
            <w:tcW w:w="1691" w:type="dxa"/>
          </w:tcPr>
          <w:p w14:paraId="2ECA9D1C" w14:textId="36743C89" w:rsidR="00BB0A29" w:rsidRDefault="00BB0A29" w:rsidP="00BB0A29">
            <w:pPr>
              <w:pStyle w:val="a0"/>
              <w:ind w:firstLineChars="0" w:firstLine="0"/>
              <w:rPr>
                <w:color w:val="365F91"/>
                <w:sz w:val="18"/>
                <w:szCs w:val="18"/>
              </w:rPr>
            </w:pPr>
            <w:r>
              <w:t>续航记录</w:t>
            </w:r>
          </w:p>
        </w:tc>
      </w:tr>
      <w:tr w:rsidR="00BB0A29" w14:paraId="172D3A06" w14:textId="77777777" w:rsidTr="00BB0A29">
        <w:trPr>
          <w:jc w:val="center"/>
        </w:trPr>
        <w:tc>
          <w:tcPr>
            <w:tcW w:w="2452" w:type="dxa"/>
            <w:tcBorders>
              <w:left w:val="nil"/>
              <w:right w:val="nil"/>
            </w:tcBorders>
            <w:shd w:val="clear" w:color="auto" w:fill="D3DFEE"/>
          </w:tcPr>
          <w:p w14:paraId="14425123" w14:textId="40FA22AE" w:rsidR="00BB0A29" w:rsidRDefault="00BB0A29" w:rsidP="00BB0A29">
            <w:pPr>
              <w:pStyle w:val="a0"/>
              <w:ind w:firstLineChars="0" w:firstLine="0"/>
              <w:rPr>
                <w:b/>
                <w:bCs/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PlaneReportRecords</w:t>
            </w:r>
          </w:p>
        </w:tc>
        <w:tc>
          <w:tcPr>
            <w:tcW w:w="3969" w:type="dxa"/>
            <w:tcBorders>
              <w:left w:val="nil"/>
              <w:right w:val="nil"/>
            </w:tcBorders>
            <w:shd w:val="clear" w:color="auto" w:fill="D3DFEE"/>
          </w:tcPr>
          <w:p w14:paraId="4F2F75E5" w14:textId="4BABFD3B" w:rsidR="00BB0A29" w:rsidRDefault="00BB0A29" w:rsidP="00BB0A29">
            <w:pPr>
              <w:pStyle w:val="a0"/>
              <w:ind w:firstLineChars="0" w:firstLine="0"/>
              <w:rPr>
                <w:rFonts w:hint="eastAsia"/>
                <w:color w:val="365F91"/>
                <w:sz w:val="18"/>
                <w:szCs w:val="18"/>
              </w:rPr>
            </w:pPr>
            <w:r>
              <w:rPr>
                <w:rStyle w:val="VerbatimChar"/>
              </w:rPr>
              <w:t>PlaneId</w:t>
            </w:r>
            <w:r>
              <w:t xml:space="preserve"> </w:t>
            </w:r>
            <w:r>
              <w:rPr>
                <w:rStyle w:val="VerbatimChar"/>
              </w:rPr>
              <w:t>AppUserId</w:t>
            </w:r>
            <w:r>
              <w:t xml:space="preserve"> </w:t>
            </w:r>
            <w:r>
              <w:rPr>
                <w:rStyle w:val="VerbatimChar"/>
              </w:rPr>
              <w:t>ReportReason</w:t>
            </w:r>
          </w:p>
        </w:tc>
        <w:tc>
          <w:tcPr>
            <w:tcW w:w="1691" w:type="dxa"/>
            <w:tcBorders>
              <w:left w:val="nil"/>
              <w:right w:val="nil"/>
            </w:tcBorders>
            <w:shd w:val="clear" w:color="auto" w:fill="D3DFEE"/>
          </w:tcPr>
          <w:p w14:paraId="6ACAA549" w14:textId="53D74128" w:rsidR="00BB0A29" w:rsidRDefault="00BB0A29" w:rsidP="00BB0A29">
            <w:pPr>
              <w:pStyle w:val="a0"/>
              <w:ind w:firstLineChars="0" w:firstLine="0"/>
              <w:rPr>
                <w:color w:val="365F91"/>
                <w:sz w:val="18"/>
                <w:szCs w:val="18"/>
              </w:rPr>
            </w:pPr>
            <w:r>
              <w:t>举报记录</w:t>
            </w:r>
          </w:p>
        </w:tc>
      </w:tr>
    </w:tbl>
    <w:p w14:paraId="16453E0F" w14:textId="39B0BC87" w:rsidR="00430674" w:rsidRDefault="00430674" w:rsidP="00810B0A">
      <w:pPr>
        <w:pStyle w:val="2"/>
        <w:numPr>
          <w:ilvl w:val="0"/>
          <w:numId w:val="0"/>
        </w:numPr>
        <w:ind w:left="546" w:hanging="546"/>
        <w:rPr>
          <w:rFonts w:hint="eastAsia"/>
        </w:rPr>
      </w:pPr>
      <w:bookmarkStart w:id="81" w:name="_Toc9027"/>
      <w:bookmarkStart w:id="82" w:name="_Toc17541"/>
      <w:r>
        <w:rPr>
          <w:rFonts w:hint="eastAsia"/>
        </w:rPr>
        <w:t>3.7 023</w:t>
      </w:r>
      <w:r w:rsidR="00810B0A">
        <w:t>纸飞机注销模块</w:t>
      </w:r>
      <w:bookmarkEnd w:id="81"/>
      <w:bookmarkEnd w:id="82"/>
    </w:p>
    <w:p w14:paraId="796A8D74" w14:textId="77777777" w:rsidR="00430674" w:rsidRDefault="00430674">
      <w:pPr>
        <w:pStyle w:val="a0"/>
        <w:ind w:firstLine="480"/>
        <w:rPr>
          <w:rFonts w:hint="eastAsia"/>
        </w:rPr>
      </w:pPr>
      <w:r>
        <w:rPr>
          <w:rFonts w:hint="eastAsia"/>
        </w:rPr>
        <w:t>具体格式如下：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817"/>
        <w:gridCol w:w="2025"/>
        <w:gridCol w:w="810"/>
        <w:gridCol w:w="2032"/>
        <w:gridCol w:w="1422"/>
        <w:gridCol w:w="1422"/>
      </w:tblGrid>
      <w:tr w:rsidR="00113B9A" w14:paraId="6D4450C6" w14:textId="77777777" w:rsidTr="00113B9A">
        <w:tc>
          <w:tcPr>
            <w:tcW w:w="81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7C18A57" w14:textId="056C66AF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b/>
                <w:bCs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功能编号</w:t>
            </w:r>
          </w:p>
        </w:tc>
        <w:tc>
          <w:tcPr>
            <w:tcW w:w="202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6E4CE00" w14:textId="23D6475F" w:rsidR="00113B9A" w:rsidRDefault="00113B9A" w:rsidP="00113B9A">
            <w:pPr>
              <w:pStyle w:val="a0"/>
              <w:ind w:firstLineChars="0" w:firstLine="0"/>
              <w:jc w:val="left"/>
              <w:rPr>
                <w:b/>
                <w:bCs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023</w:t>
            </w:r>
          </w:p>
        </w:tc>
        <w:tc>
          <w:tcPr>
            <w:tcW w:w="810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32BF97CA" w14:textId="421B6DB6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b/>
                <w:bCs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功能名称</w:t>
            </w:r>
          </w:p>
        </w:tc>
        <w:tc>
          <w:tcPr>
            <w:tcW w:w="203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B2EE64A" w14:textId="67F01A35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b/>
                <w:bCs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纸飞机注销模块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14590C7" w14:textId="5002EA86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b/>
                <w:bCs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所属大模块（见</w:t>
            </w:r>
            <w:r>
              <w:rPr>
                <w:color w:val="3A7C22"/>
                <w:sz w:val="18"/>
                <w:szCs w:val="18"/>
              </w:rPr>
              <w:t>2.2</w:t>
            </w:r>
            <w:r>
              <w:rPr>
                <w:color w:val="3A7C22"/>
                <w:sz w:val="18"/>
                <w:szCs w:val="18"/>
              </w:rPr>
              <w:t>）</w:t>
            </w:r>
          </w:p>
        </w:tc>
        <w:tc>
          <w:tcPr>
            <w:tcW w:w="142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74D011B5" w14:textId="68B6389B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b/>
                <w:bCs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用户</w:t>
            </w:r>
            <w:proofErr w:type="gramStart"/>
            <w:r>
              <w:rPr>
                <w:color w:val="3A7C22"/>
                <w:sz w:val="18"/>
                <w:szCs w:val="18"/>
              </w:rPr>
              <w:t>端业务</w:t>
            </w:r>
            <w:proofErr w:type="gramEnd"/>
            <w:r>
              <w:rPr>
                <w:color w:val="3A7C22"/>
                <w:sz w:val="18"/>
                <w:szCs w:val="18"/>
              </w:rPr>
              <w:t>模块</w:t>
            </w:r>
          </w:p>
        </w:tc>
      </w:tr>
      <w:tr w:rsidR="00113B9A" w14:paraId="551A262A" w14:textId="77777777" w:rsidTr="00113B9A">
        <w:tc>
          <w:tcPr>
            <w:tcW w:w="817" w:type="dxa"/>
            <w:tcBorders>
              <w:left w:val="nil"/>
              <w:right w:val="nil"/>
            </w:tcBorders>
            <w:shd w:val="clear" w:color="auto" w:fill="E6EED5"/>
          </w:tcPr>
          <w:p w14:paraId="70DBBE3A" w14:textId="5AF403EE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b/>
                <w:bCs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输入</w:t>
            </w:r>
          </w:p>
        </w:tc>
        <w:tc>
          <w:tcPr>
            <w:tcW w:w="2025" w:type="dxa"/>
            <w:tcBorders>
              <w:left w:val="nil"/>
              <w:right w:val="nil"/>
            </w:tcBorders>
            <w:shd w:val="clear" w:color="auto" w:fill="E6EED5"/>
          </w:tcPr>
          <w:p w14:paraId="391DB27A" w14:textId="7CBBC387" w:rsidR="00113B9A" w:rsidRDefault="00113B9A" w:rsidP="00113B9A">
            <w:pPr>
              <w:pStyle w:val="a0"/>
              <w:ind w:firstLineChars="0" w:firstLine="0"/>
              <w:jc w:val="left"/>
              <w:rPr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召回</w:t>
            </w:r>
            <w:r>
              <w:rPr>
                <w:color w:val="3A7C22"/>
                <w:sz w:val="18"/>
                <w:szCs w:val="18"/>
              </w:rPr>
              <w:t>/</w:t>
            </w:r>
            <w:r>
              <w:rPr>
                <w:color w:val="3A7C22"/>
                <w:sz w:val="18"/>
                <w:szCs w:val="18"/>
              </w:rPr>
              <w:t>销毁请求、管理员上下线请求</w:t>
            </w:r>
          </w:p>
        </w:tc>
        <w:tc>
          <w:tcPr>
            <w:tcW w:w="810" w:type="dxa"/>
            <w:tcBorders>
              <w:left w:val="nil"/>
              <w:right w:val="nil"/>
            </w:tcBorders>
            <w:shd w:val="clear" w:color="auto" w:fill="E6EED5"/>
          </w:tcPr>
          <w:p w14:paraId="4354D274" w14:textId="70C3A741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输出</w:t>
            </w:r>
          </w:p>
        </w:tc>
        <w:tc>
          <w:tcPr>
            <w:tcW w:w="2032" w:type="dxa"/>
            <w:tcBorders>
              <w:left w:val="nil"/>
              <w:right w:val="nil"/>
            </w:tcBorders>
            <w:shd w:val="clear" w:color="auto" w:fill="E6EED5"/>
          </w:tcPr>
          <w:p w14:paraId="281A87B4" w14:textId="6501A74B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状态变更结果、前台可见性变更结果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6EED5"/>
          </w:tcPr>
          <w:p w14:paraId="1CD4DCE2" w14:textId="2727A847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处理目标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6EED5"/>
          </w:tcPr>
          <w:p w14:paraId="2D2A916F" w14:textId="47D47E29" w:rsidR="00113B9A" w:rsidRDefault="00113B9A" w:rsidP="00113B9A">
            <w:pPr>
              <w:pStyle w:val="a0"/>
              <w:ind w:firstLineChars="0" w:firstLine="0"/>
              <w:jc w:val="left"/>
              <w:rPr>
                <w:rFonts w:hint="eastAsia"/>
                <w:color w:val="3A7C22"/>
                <w:sz w:val="18"/>
                <w:szCs w:val="18"/>
              </w:rPr>
            </w:pPr>
            <w:r>
              <w:rPr>
                <w:color w:val="3A7C22"/>
                <w:sz w:val="18"/>
                <w:szCs w:val="18"/>
              </w:rPr>
              <w:t>统一管理纸飞机生命周期终止与下线状态</w:t>
            </w:r>
          </w:p>
        </w:tc>
      </w:tr>
      <w:tr w:rsidR="00113B9A" w14:paraId="7C567EEC" w14:textId="77777777" w:rsidTr="00397D2F">
        <w:tc>
          <w:tcPr>
            <w:tcW w:w="2842" w:type="dxa"/>
            <w:gridSpan w:val="2"/>
          </w:tcPr>
          <w:p w14:paraId="45185539" w14:textId="2E4AE761" w:rsidR="00113B9A" w:rsidRPr="00113B9A" w:rsidRDefault="00113B9A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编写人</w:t>
            </w:r>
            <w:r>
              <w:rPr>
                <w:rFonts w:hint="eastAsia"/>
                <w:b/>
                <w:bCs/>
                <w:color w:val="76923C"/>
              </w:rPr>
              <w:t xml:space="preserve"> </w:t>
            </w:r>
            <w:r>
              <w:rPr>
                <w:rFonts w:hint="eastAsia"/>
                <w:b/>
                <w:bCs/>
                <w:color w:val="76923C"/>
              </w:rPr>
              <w:t>周亮</w:t>
            </w:r>
          </w:p>
        </w:tc>
        <w:tc>
          <w:tcPr>
            <w:tcW w:w="2842" w:type="dxa"/>
            <w:gridSpan w:val="2"/>
          </w:tcPr>
          <w:p w14:paraId="425E293A" w14:textId="5D0EB8E3" w:rsidR="00113B9A" w:rsidRDefault="00113B9A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完成时间</w:t>
            </w:r>
            <w:r>
              <w:rPr>
                <w:rFonts w:hint="eastAsia"/>
                <w:color w:val="76923C"/>
              </w:rPr>
              <w:t xml:space="preserve"> 2026-05-26</w:t>
            </w:r>
          </w:p>
        </w:tc>
        <w:tc>
          <w:tcPr>
            <w:tcW w:w="1422" w:type="dxa"/>
          </w:tcPr>
          <w:p w14:paraId="316074A2" w14:textId="77777777" w:rsidR="00113B9A" w:rsidRDefault="00113B9A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页码</w:t>
            </w:r>
          </w:p>
        </w:tc>
        <w:tc>
          <w:tcPr>
            <w:tcW w:w="1422" w:type="dxa"/>
          </w:tcPr>
          <w:p w14:paraId="5C67272B" w14:textId="285F6A27" w:rsidR="00113B9A" w:rsidRDefault="00113B9A">
            <w:pPr>
              <w:pStyle w:val="a0"/>
              <w:ind w:firstLineChars="0" w:firstLine="0"/>
              <w:rPr>
                <w:rFonts w:hint="eastAsia"/>
                <w:color w:val="76923C"/>
              </w:rPr>
            </w:pPr>
            <w:r>
              <w:rPr>
                <w:rFonts w:hint="eastAsia"/>
                <w:color w:val="76923C"/>
              </w:rPr>
              <w:t>第</w:t>
            </w:r>
            <w:r>
              <w:rPr>
                <w:rFonts w:hint="eastAsia"/>
                <w:color w:val="76923C"/>
              </w:rPr>
              <w:t>23</w:t>
            </w:r>
            <w:r>
              <w:rPr>
                <w:rFonts w:hint="eastAsia"/>
                <w:color w:val="76923C"/>
              </w:rPr>
              <w:t>页</w:t>
            </w:r>
          </w:p>
        </w:tc>
      </w:tr>
    </w:tbl>
    <w:p w14:paraId="1D502FED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83" w:name="_Toc14048"/>
      <w:bookmarkStart w:id="84" w:name="_Toc21593"/>
      <w:r>
        <w:rPr>
          <w:rFonts w:hint="eastAsia"/>
        </w:rPr>
        <w:lastRenderedPageBreak/>
        <w:t xml:space="preserve">3.7.1 </w:t>
      </w:r>
      <w:r>
        <w:rPr>
          <w:rFonts w:hint="eastAsia"/>
        </w:rPr>
        <w:t>功能流程图</w:t>
      </w:r>
      <w:bookmarkEnd w:id="83"/>
      <w:bookmarkEnd w:id="84"/>
    </w:p>
    <w:p w14:paraId="528CE9E4" w14:textId="77777777" w:rsidR="00491F12" w:rsidRDefault="00491F12" w:rsidP="00491F12">
      <w:pPr>
        <w:pStyle w:val="af7"/>
      </w:pPr>
      <w:r w:rsidRPr="001C4C72">
        <w:rPr>
          <w:noProof/>
        </w:rPr>
        <w:pict w14:anchorId="21392C14">
          <v:shape id="_x0000_i1166" type="#_x0000_t75" alt="标题: fig:" style="width:420pt;height:132.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">
            <v:imagedata r:id="rId22" o:title="" croptop="-733f" cropbottom="-708f" cropleft="-227f" cropright="-79f"/>
            <o:lock v:ext="edit" aspectratio="f"/>
          </v:shape>
        </w:pict>
      </w:r>
      <w:r>
        <w:t>需要说明的问题：</w:t>
      </w:r>
    </w:p>
    <w:p w14:paraId="02F5A21A" w14:textId="77777777" w:rsidR="00491F12" w:rsidRDefault="00491F12" w:rsidP="00491F12">
      <w:pPr>
        <w:widowControl/>
        <w:numPr>
          <w:ilvl w:val="0"/>
          <w:numId w:val="28"/>
        </w:numPr>
        <w:spacing w:after="200" w:line="240" w:lineRule="auto"/>
        <w:jc w:val="left"/>
      </w:pPr>
      <w:r>
        <w:t>召回、销毁和后台下线必须使用统一状态语义。</w:t>
      </w:r>
      <w:r>
        <w:t xml:space="preserve"> </w:t>
      </w:r>
    </w:p>
    <w:p w14:paraId="6199F99F" w14:textId="79775EEB" w:rsidR="00430674" w:rsidRDefault="00491F12" w:rsidP="00491F12">
      <w:pPr>
        <w:widowControl/>
        <w:numPr>
          <w:ilvl w:val="0"/>
          <w:numId w:val="28"/>
        </w:numPr>
        <w:spacing w:after="200" w:line="240" w:lineRule="auto"/>
        <w:jc w:val="left"/>
        <w:rPr>
          <w:rFonts w:hint="eastAsia"/>
        </w:rPr>
      </w:pPr>
      <w:r>
        <w:t>注销后的纸飞机在所有前台查询接口中应保持不可见。</w:t>
      </w:r>
    </w:p>
    <w:p w14:paraId="6B0A20F3" w14:textId="4BDFDEE0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85" w:name="_Toc27813"/>
      <w:bookmarkStart w:id="86" w:name="_Toc27495"/>
      <w:r>
        <w:rPr>
          <w:rFonts w:hint="eastAsia"/>
        </w:rPr>
        <w:t xml:space="preserve">3.7.2 </w:t>
      </w:r>
      <w:r>
        <w:rPr>
          <w:rFonts w:hint="eastAsia"/>
        </w:rPr>
        <w:t>功能描述</w:t>
      </w:r>
      <w:bookmarkEnd w:id="85"/>
      <w:bookmarkEnd w:id="86"/>
    </w:p>
    <w:p w14:paraId="352E5032" w14:textId="4A3EE868" w:rsidR="00430674" w:rsidRDefault="00FE1852">
      <w:pPr>
        <w:pStyle w:val="a0"/>
        <w:numPr>
          <w:ilvl w:val="0"/>
          <w:numId w:val="20"/>
        </w:numPr>
        <w:ind w:firstLineChars="0"/>
        <w:rPr>
          <w:rFonts w:hint="eastAsia"/>
        </w:rPr>
      </w:pPr>
      <w:r>
        <w:t>用户召回：允许投递者在有效期内主动召回</w:t>
      </w:r>
    </w:p>
    <w:p w14:paraId="4CC75439" w14:textId="0EEBA4AC" w:rsidR="00430674" w:rsidRDefault="00FE1852">
      <w:pPr>
        <w:pStyle w:val="a0"/>
        <w:numPr>
          <w:ilvl w:val="0"/>
          <w:numId w:val="20"/>
        </w:numPr>
        <w:ind w:firstLineChars="0"/>
        <w:rPr>
          <w:rFonts w:hint="eastAsia"/>
        </w:rPr>
      </w:pPr>
      <w:r>
        <w:t>用户销毁：投递者主动下线自己的纸飞机</w:t>
      </w:r>
    </w:p>
    <w:p w14:paraId="3B4FBF86" w14:textId="03221205" w:rsidR="00430674" w:rsidRDefault="00FE1852">
      <w:pPr>
        <w:pStyle w:val="a0"/>
        <w:numPr>
          <w:ilvl w:val="0"/>
          <w:numId w:val="20"/>
        </w:numPr>
        <w:ind w:firstLineChars="0"/>
        <w:rPr>
          <w:rFonts w:hint="eastAsia"/>
        </w:rPr>
      </w:pPr>
      <w:r>
        <w:t>管理员下线：后台可强制上下线或删除违规内容</w:t>
      </w:r>
    </w:p>
    <w:p w14:paraId="7D735616" w14:textId="083EA51C" w:rsidR="00430674" w:rsidRDefault="00FE1852">
      <w:pPr>
        <w:pStyle w:val="a0"/>
        <w:numPr>
          <w:ilvl w:val="0"/>
          <w:numId w:val="20"/>
        </w:numPr>
        <w:ind w:firstLineChars="0"/>
        <w:rPr>
          <w:rFonts w:hint="eastAsia"/>
        </w:rPr>
      </w:pPr>
      <w:r>
        <w:t>注销后效果：前台查询接口不再返回对应数据</w:t>
      </w:r>
    </w:p>
    <w:p w14:paraId="4CBA8519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87" w:name="_Toc23546"/>
      <w:bookmarkStart w:id="88" w:name="_Toc14091"/>
      <w:r>
        <w:rPr>
          <w:rFonts w:hint="eastAsia"/>
        </w:rPr>
        <w:t xml:space="preserve">3.7.3 </w:t>
      </w:r>
      <w:r>
        <w:rPr>
          <w:rFonts w:hint="eastAsia"/>
        </w:rPr>
        <w:t>界面设计</w:t>
      </w:r>
      <w:bookmarkEnd w:id="87"/>
      <w:bookmarkEnd w:id="88"/>
    </w:p>
    <w:p w14:paraId="2A90FAB5" w14:textId="77777777" w:rsidR="00430674" w:rsidRDefault="00430674">
      <w:pPr>
        <w:pStyle w:val="a0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基础信息处理</w:t>
      </w:r>
    </w:p>
    <w:p w14:paraId="16EEB771" w14:textId="77777777" w:rsidR="00430674" w:rsidRDefault="00430674">
      <w:pPr>
        <w:pStyle w:val="a0"/>
        <w:ind w:left="1440" w:firstLineChars="0" w:firstLine="0"/>
        <w:rPr>
          <w:rFonts w:hint="eastAsia"/>
        </w:rPr>
      </w:pPr>
      <w:r>
        <w:rPr>
          <w:rFonts w:hint="eastAsia"/>
        </w:rPr>
        <w:t>动作说明如下：</w:t>
      </w:r>
    </w:p>
    <w:tbl>
      <w:tblPr>
        <w:tblW w:w="0" w:type="auto"/>
        <w:tblInd w:w="0" w:type="dxa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1668"/>
        <w:gridCol w:w="2551"/>
        <w:gridCol w:w="4309"/>
      </w:tblGrid>
      <w:tr w:rsidR="00430674" w14:paraId="75305F87" w14:textId="77777777" w:rsidTr="004F1E2F">
        <w:tc>
          <w:tcPr>
            <w:tcW w:w="1668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5F001AAD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动作编号</w:t>
            </w:r>
          </w:p>
        </w:tc>
        <w:tc>
          <w:tcPr>
            <w:tcW w:w="255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20C5AA2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动作名称</w:t>
            </w:r>
          </w:p>
        </w:tc>
        <w:tc>
          <w:tcPr>
            <w:tcW w:w="4309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EFDAF06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76923C"/>
              </w:rPr>
            </w:pPr>
            <w:r>
              <w:rPr>
                <w:rFonts w:hint="eastAsia"/>
                <w:b/>
                <w:bCs/>
                <w:color w:val="76923C"/>
              </w:rPr>
              <w:t>动作描述</w:t>
            </w:r>
          </w:p>
        </w:tc>
      </w:tr>
      <w:tr w:rsidR="004F1E2F" w14:paraId="5A82014B" w14:textId="77777777">
        <w:tc>
          <w:tcPr>
            <w:tcW w:w="1668" w:type="dxa"/>
            <w:tcBorders>
              <w:left w:val="nil"/>
              <w:right w:val="nil"/>
            </w:tcBorders>
            <w:shd w:val="clear" w:color="auto" w:fill="FFFFFF"/>
          </w:tcPr>
          <w:p w14:paraId="5BCDC2E4" w14:textId="2C447F62" w:rsidR="004F1E2F" w:rsidRDefault="004F1E2F" w:rsidP="004F1E2F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023-01</w:t>
            </w:r>
          </w:p>
        </w:tc>
        <w:tc>
          <w:tcPr>
            <w:tcW w:w="2551" w:type="dxa"/>
            <w:tcBorders>
              <w:left w:val="nil"/>
              <w:right w:val="nil"/>
            </w:tcBorders>
            <w:shd w:val="clear" w:color="auto" w:fill="FFFFFF"/>
          </w:tcPr>
          <w:p w14:paraId="7FBA809D" w14:textId="1F301A87" w:rsidR="004F1E2F" w:rsidRDefault="004F1E2F" w:rsidP="004F1E2F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用户召回</w:t>
            </w:r>
          </w:p>
        </w:tc>
        <w:tc>
          <w:tcPr>
            <w:tcW w:w="4309" w:type="dxa"/>
            <w:tcBorders>
              <w:left w:val="nil"/>
              <w:right w:val="nil"/>
            </w:tcBorders>
            <w:shd w:val="clear" w:color="auto" w:fill="FFFFFF"/>
          </w:tcPr>
          <w:p w14:paraId="30E4F46F" w14:textId="40503541" w:rsidR="004F1E2F" w:rsidRDefault="004F1E2F" w:rsidP="004F1E2F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投递者对本人纸飞机执行召回操作</w:t>
            </w:r>
          </w:p>
        </w:tc>
      </w:tr>
      <w:tr w:rsidR="004F1E2F" w14:paraId="70BD31B0" w14:textId="77777777" w:rsidTr="004F1E2F">
        <w:tc>
          <w:tcPr>
            <w:tcW w:w="1668" w:type="dxa"/>
            <w:tcBorders>
              <w:left w:val="nil"/>
              <w:right w:val="nil"/>
            </w:tcBorders>
            <w:shd w:val="clear" w:color="auto" w:fill="E6EED5"/>
          </w:tcPr>
          <w:p w14:paraId="23486A41" w14:textId="6017DB39" w:rsidR="004F1E2F" w:rsidRDefault="004F1E2F" w:rsidP="004F1E2F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023-02</w:t>
            </w:r>
          </w:p>
        </w:tc>
        <w:tc>
          <w:tcPr>
            <w:tcW w:w="2551" w:type="dxa"/>
            <w:tcBorders>
              <w:left w:val="nil"/>
              <w:right w:val="nil"/>
            </w:tcBorders>
            <w:shd w:val="clear" w:color="auto" w:fill="E6EED5"/>
          </w:tcPr>
          <w:p w14:paraId="2C210047" w14:textId="0E420708" w:rsidR="004F1E2F" w:rsidRDefault="004F1E2F" w:rsidP="004F1E2F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用户销毁</w:t>
            </w:r>
          </w:p>
        </w:tc>
        <w:tc>
          <w:tcPr>
            <w:tcW w:w="4309" w:type="dxa"/>
            <w:tcBorders>
              <w:left w:val="nil"/>
              <w:right w:val="nil"/>
            </w:tcBorders>
            <w:shd w:val="clear" w:color="auto" w:fill="E6EED5"/>
          </w:tcPr>
          <w:p w14:paraId="09147445" w14:textId="161471E9" w:rsidR="004F1E2F" w:rsidRDefault="004F1E2F" w:rsidP="004F1E2F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投递者对本人纸飞机执行销毁操作</w:t>
            </w:r>
          </w:p>
        </w:tc>
      </w:tr>
      <w:tr w:rsidR="004F1E2F" w14:paraId="3EE6DAF6" w14:textId="77777777" w:rsidTr="004F1E2F">
        <w:tc>
          <w:tcPr>
            <w:tcW w:w="1668" w:type="dxa"/>
          </w:tcPr>
          <w:p w14:paraId="48787236" w14:textId="49A1D20E" w:rsidR="004F1E2F" w:rsidRDefault="004F1E2F" w:rsidP="004F1E2F">
            <w:pPr>
              <w:pStyle w:val="a0"/>
              <w:ind w:firstLineChars="0" w:firstLine="0"/>
              <w:rPr>
                <w:rFonts w:hint="eastAsia"/>
                <w:b/>
                <w:bCs/>
                <w:color w:val="3A7C22"/>
              </w:rPr>
            </w:pPr>
            <w:r>
              <w:rPr>
                <w:color w:val="3A7C22"/>
              </w:rPr>
              <w:t>023-03</w:t>
            </w:r>
          </w:p>
        </w:tc>
        <w:tc>
          <w:tcPr>
            <w:tcW w:w="2551" w:type="dxa"/>
          </w:tcPr>
          <w:p w14:paraId="4FC264E6" w14:textId="1C49314B" w:rsidR="004F1E2F" w:rsidRDefault="004F1E2F" w:rsidP="004F1E2F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后台上下线</w:t>
            </w:r>
          </w:p>
        </w:tc>
        <w:tc>
          <w:tcPr>
            <w:tcW w:w="4309" w:type="dxa"/>
          </w:tcPr>
          <w:p w14:paraId="6FA598E1" w14:textId="4D6CFBE6" w:rsidR="004F1E2F" w:rsidRDefault="004F1E2F" w:rsidP="004F1E2F">
            <w:pPr>
              <w:pStyle w:val="a0"/>
              <w:ind w:firstLineChars="0" w:firstLine="0"/>
              <w:rPr>
                <w:rFonts w:hint="eastAsia"/>
                <w:color w:val="3A7C22"/>
              </w:rPr>
            </w:pPr>
            <w:r>
              <w:rPr>
                <w:color w:val="3A7C22"/>
              </w:rPr>
              <w:t>管理员执行上线</w:t>
            </w:r>
            <w:r>
              <w:rPr>
                <w:color w:val="3A7C22"/>
              </w:rPr>
              <w:t>/</w:t>
            </w:r>
            <w:r>
              <w:rPr>
                <w:color w:val="3A7C22"/>
              </w:rPr>
              <w:t>下线</w:t>
            </w:r>
            <w:r>
              <w:rPr>
                <w:color w:val="3A7C22"/>
              </w:rPr>
              <w:t>/</w:t>
            </w:r>
            <w:r>
              <w:rPr>
                <w:color w:val="3A7C22"/>
              </w:rPr>
              <w:t>删除操作</w:t>
            </w:r>
          </w:p>
        </w:tc>
      </w:tr>
    </w:tbl>
    <w:p w14:paraId="396AE682" w14:textId="77777777" w:rsidR="00430674" w:rsidRDefault="00430674">
      <w:pPr>
        <w:pStyle w:val="a0"/>
        <w:ind w:left="1440" w:firstLineChars="0" w:firstLine="0"/>
        <w:rPr>
          <w:rFonts w:hint="eastAsia"/>
        </w:rPr>
      </w:pPr>
    </w:p>
    <w:p w14:paraId="5519EC95" w14:textId="77777777" w:rsidR="00430674" w:rsidRDefault="00430674">
      <w:pPr>
        <w:pStyle w:val="a0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界面描述：</w:t>
      </w:r>
    </w:p>
    <w:p w14:paraId="5E95E46C" w14:textId="0754CBF9" w:rsidR="00430674" w:rsidRDefault="000177B4" w:rsidP="000177B4">
      <w:pPr>
        <w:pStyle w:val="a0"/>
        <w:ind w:firstLineChars="0" w:firstLine="0"/>
        <w:jc w:val="center"/>
        <w:rPr>
          <w:rFonts w:hint="eastAsia"/>
        </w:rPr>
      </w:pPr>
      <w:r w:rsidRPr="001C4C72">
        <w:rPr>
          <w:noProof/>
        </w:rPr>
        <w:lastRenderedPageBreak/>
        <w:pict w14:anchorId="4FA5B881">
          <v:shape id="_x0000_i1167" type="#_x0000_t75" style="width:183pt;height:389.4pt;visibility:visible;mso-wrap-style:square">
            <v:imagedata r:id="rId23" o:title=""/>
          </v:shape>
        </w:pict>
      </w:r>
      <w:r>
        <w:rPr>
          <w:rFonts w:hint="eastAsia"/>
          <w:noProof/>
        </w:rPr>
        <w:t xml:space="preserve"> </w:t>
      </w:r>
      <w:r w:rsidRPr="001C4C72">
        <w:rPr>
          <w:noProof/>
        </w:rPr>
        <w:pict w14:anchorId="377272F8">
          <v:shape id="_x0000_i1168" type="#_x0000_t75" style="width:188.4pt;height:390.6pt;visibility:visible;mso-wrap-style:square">
            <v:imagedata r:id="rId24" o:title=""/>
          </v:shape>
        </w:pict>
      </w:r>
    </w:p>
    <w:p w14:paraId="3768EA56" w14:textId="77777777" w:rsidR="00430674" w:rsidRDefault="00430674">
      <w:pPr>
        <w:pStyle w:val="a0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数据描述：</w:t>
      </w:r>
    </w:p>
    <w:tbl>
      <w:tblPr>
        <w:tblW w:w="0" w:type="auto"/>
        <w:tblInd w:w="0" w:type="dxa"/>
        <w:tblBorders>
          <w:top w:val="single" w:sz="8" w:space="0" w:color="C0504D"/>
          <w:bottom w:val="single" w:sz="8" w:space="0" w:color="C0504D"/>
        </w:tblBorders>
        <w:tblLook w:val="0000" w:firstRow="0" w:lastRow="0" w:firstColumn="0" w:lastColumn="0" w:noHBand="0" w:noVBand="0"/>
      </w:tblPr>
      <w:tblGrid>
        <w:gridCol w:w="1242"/>
        <w:gridCol w:w="851"/>
        <w:gridCol w:w="1417"/>
        <w:gridCol w:w="1418"/>
        <w:gridCol w:w="2114"/>
        <w:gridCol w:w="1422"/>
      </w:tblGrid>
      <w:tr w:rsidR="00430674" w14:paraId="3C19BC5B" w14:textId="77777777" w:rsidTr="00321871">
        <w:tc>
          <w:tcPr>
            <w:tcW w:w="124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4EF2BCAF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字段名称</w:t>
            </w:r>
          </w:p>
        </w:tc>
        <w:tc>
          <w:tcPr>
            <w:tcW w:w="85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13D5E70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长度</w:t>
            </w:r>
          </w:p>
        </w:tc>
        <w:tc>
          <w:tcPr>
            <w:tcW w:w="1417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3A5CD8DD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录入方式</w:t>
            </w:r>
          </w:p>
        </w:tc>
        <w:tc>
          <w:tcPr>
            <w:tcW w:w="1418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16F85886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是否</w:t>
            </w:r>
            <w:proofErr w:type="gramStart"/>
            <w:r>
              <w:rPr>
                <w:rFonts w:hint="eastAsia"/>
                <w:b/>
                <w:bCs/>
                <w:color w:val="943634"/>
              </w:rPr>
              <w:t>非空项</w:t>
            </w:r>
            <w:proofErr w:type="gramEnd"/>
          </w:p>
        </w:tc>
        <w:tc>
          <w:tcPr>
            <w:tcW w:w="2114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5068D609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数据检验</w:t>
            </w:r>
          </w:p>
        </w:tc>
        <w:tc>
          <w:tcPr>
            <w:tcW w:w="1422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0E7EA70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hint="eastAsia"/>
                <w:b/>
                <w:bCs/>
                <w:color w:val="943634"/>
              </w:rPr>
              <w:t>默认显示</w:t>
            </w:r>
          </w:p>
        </w:tc>
      </w:tr>
      <w:tr w:rsidR="00321871" w14:paraId="51C92307" w14:textId="77777777" w:rsidTr="00321871">
        <w:tc>
          <w:tcPr>
            <w:tcW w:w="1242" w:type="dxa"/>
            <w:tcBorders>
              <w:left w:val="nil"/>
              <w:right w:val="nil"/>
            </w:tcBorders>
            <w:shd w:val="clear" w:color="auto" w:fill="EFD3D2"/>
          </w:tcPr>
          <w:p w14:paraId="425BB797" w14:textId="185A56DB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321871">
              <w:rPr>
                <w:color w:val="933634"/>
              </w:rPr>
              <w:t>纸飞机</w:t>
            </w:r>
            <w:r w:rsidRPr="00321871">
              <w:rPr>
                <w:color w:val="933634"/>
              </w:rPr>
              <w:t>ID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EFD3D2"/>
          </w:tcPr>
          <w:p w14:paraId="539EEF1A" w14:textId="367C050C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36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EFD3D2"/>
          </w:tcPr>
          <w:p w14:paraId="13478AB8" w14:textId="2B9D8DE9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隐藏域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3AA17941" w14:textId="546CDA95" w:rsidR="00321871" w:rsidRPr="00321871" w:rsidRDefault="00321871" w:rsidP="00321871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Y</w:t>
            </w:r>
          </w:p>
        </w:tc>
        <w:tc>
          <w:tcPr>
            <w:tcW w:w="2114" w:type="dxa"/>
            <w:tcBorders>
              <w:left w:val="nil"/>
              <w:right w:val="nil"/>
            </w:tcBorders>
            <w:shd w:val="clear" w:color="auto" w:fill="EFD3D2"/>
          </w:tcPr>
          <w:p w14:paraId="5FB5863B" w14:textId="7C21BDFC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GUID</w:t>
            </w:r>
            <w:r w:rsidRPr="00321871">
              <w:rPr>
                <w:color w:val="933634"/>
              </w:rPr>
              <w:t>格式校验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FD3D2"/>
          </w:tcPr>
          <w:p w14:paraId="51EB7A8C" w14:textId="358279F0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当前详情</w:t>
            </w:r>
            <w:r w:rsidRPr="00321871">
              <w:rPr>
                <w:color w:val="933634"/>
              </w:rPr>
              <w:t>ID</w:t>
            </w:r>
          </w:p>
        </w:tc>
      </w:tr>
      <w:tr w:rsidR="00321871" w14:paraId="3C0E0BB5" w14:textId="77777777">
        <w:tc>
          <w:tcPr>
            <w:tcW w:w="1242" w:type="dxa"/>
            <w:tcBorders>
              <w:left w:val="nil"/>
              <w:right w:val="nil"/>
            </w:tcBorders>
            <w:shd w:val="clear" w:color="auto" w:fill="FFFFFF"/>
          </w:tcPr>
          <w:p w14:paraId="6F0E438A" w14:textId="698CBCBC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321871">
              <w:rPr>
                <w:color w:val="933634"/>
              </w:rPr>
              <w:t>操作类型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FFFFFF"/>
          </w:tcPr>
          <w:p w14:paraId="1141E93D" w14:textId="57315C40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20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FFFFFF"/>
          </w:tcPr>
          <w:p w14:paraId="289D966A" w14:textId="1BACE8EE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下拉框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FFFFFF"/>
          </w:tcPr>
          <w:p w14:paraId="40A01E66" w14:textId="5370B898" w:rsidR="00321871" w:rsidRPr="00321871" w:rsidRDefault="00321871" w:rsidP="00321871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Y</w:t>
            </w:r>
          </w:p>
        </w:tc>
        <w:tc>
          <w:tcPr>
            <w:tcW w:w="2114" w:type="dxa"/>
            <w:tcBorders>
              <w:left w:val="nil"/>
              <w:right w:val="nil"/>
            </w:tcBorders>
            <w:shd w:val="clear" w:color="auto" w:fill="FFFFFF"/>
          </w:tcPr>
          <w:p w14:paraId="59BB0A3E" w14:textId="266679A9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召回</w:t>
            </w:r>
            <w:r w:rsidRPr="00321871">
              <w:rPr>
                <w:color w:val="933634"/>
              </w:rPr>
              <w:t>/</w:t>
            </w:r>
            <w:r w:rsidRPr="00321871">
              <w:rPr>
                <w:color w:val="933634"/>
              </w:rPr>
              <w:t>销毁</w:t>
            </w:r>
            <w:r w:rsidRPr="00321871">
              <w:rPr>
                <w:color w:val="933634"/>
              </w:rPr>
              <w:t>/</w:t>
            </w:r>
            <w:r w:rsidRPr="00321871">
              <w:rPr>
                <w:color w:val="933634"/>
              </w:rPr>
              <w:t>下线</w:t>
            </w:r>
            <w:r w:rsidRPr="00321871">
              <w:rPr>
                <w:color w:val="933634"/>
              </w:rPr>
              <w:t>/</w:t>
            </w:r>
            <w:r w:rsidRPr="00321871">
              <w:rPr>
                <w:color w:val="933634"/>
              </w:rPr>
              <w:t>上线枚举值校验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FFFFFF"/>
          </w:tcPr>
          <w:p w14:paraId="7784C888" w14:textId="44560516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召回</w:t>
            </w:r>
          </w:p>
        </w:tc>
      </w:tr>
      <w:tr w:rsidR="00321871" w14:paraId="1546CA2E" w14:textId="77777777" w:rsidTr="00321871">
        <w:tc>
          <w:tcPr>
            <w:tcW w:w="1242" w:type="dxa"/>
            <w:tcBorders>
              <w:left w:val="nil"/>
              <w:right w:val="nil"/>
            </w:tcBorders>
            <w:shd w:val="clear" w:color="auto" w:fill="EFD3D2"/>
          </w:tcPr>
          <w:p w14:paraId="0D85DAA0" w14:textId="330DFBC7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321871">
              <w:rPr>
                <w:color w:val="933634"/>
              </w:rPr>
              <w:t>操作原因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EFD3D2"/>
          </w:tcPr>
          <w:p w14:paraId="6320F015" w14:textId="3A80D284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200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EFD3D2"/>
          </w:tcPr>
          <w:p w14:paraId="01A74C2B" w14:textId="7B18E7E5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文本框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0A21CEBD" w14:textId="05852326" w:rsidR="00321871" w:rsidRPr="00321871" w:rsidRDefault="00321871" w:rsidP="00321871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N</w:t>
            </w:r>
          </w:p>
        </w:tc>
        <w:tc>
          <w:tcPr>
            <w:tcW w:w="2114" w:type="dxa"/>
            <w:tcBorders>
              <w:left w:val="nil"/>
              <w:right w:val="nil"/>
            </w:tcBorders>
            <w:shd w:val="clear" w:color="auto" w:fill="EFD3D2"/>
          </w:tcPr>
          <w:p w14:paraId="4E04D638" w14:textId="5FA20C18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长度</w:t>
            </w:r>
            <w:r w:rsidRPr="00321871">
              <w:rPr>
                <w:color w:val="933634"/>
              </w:rPr>
              <w:t>≤200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FD3D2"/>
          </w:tcPr>
          <w:p w14:paraId="2A9AF21B" w14:textId="66B6E3C3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空</w:t>
            </w:r>
          </w:p>
        </w:tc>
      </w:tr>
      <w:tr w:rsidR="00321871" w14:paraId="3BF90958" w14:textId="77777777">
        <w:tc>
          <w:tcPr>
            <w:tcW w:w="1242" w:type="dxa"/>
            <w:tcBorders>
              <w:left w:val="nil"/>
              <w:right w:val="nil"/>
            </w:tcBorders>
            <w:shd w:val="clear" w:color="auto" w:fill="FFFFFF"/>
          </w:tcPr>
          <w:p w14:paraId="745E0081" w14:textId="114C9106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321871">
              <w:rPr>
                <w:color w:val="933634"/>
              </w:rPr>
              <w:t>执行人</w:t>
            </w:r>
            <w:r w:rsidRPr="00321871">
              <w:rPr>
                <w:color w:val="933634"/>
              </w:rPr>
              <w:t>ID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FFFFFF"/>
          </w:tcPr>
          <w:p w14:paraId="55464E79" w14:textId="41645D36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36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FFFFFF"/>
          </w:tcPr>
          <w:p w14:paraId="053D4A4F" w14:textId="4258A5C7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只读框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FFFFFF"/>
          </w:tcPr>
          <w:p w14:paraId="1B585DB7" w14:textId="5DDC8FDE" w:rsidR="00321871" w:rsidRPr="00321871" w:rsidRDefault="00321871" w:rsidP="00321871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Y</w:t>
            </w:r>
          </w:p>
        </w:tc>
        <w:tc>
          <w:tcPr>
            <w:tcW w:w="2114" w:type="dxa"/>
            <w:tcBorders>
              <w:left w:val="nil"/>
              <w:right w:val="nil"/>
            </w:tcBorders>
            <w:shd w:val="clear" w:color="auto" w:fill="FFFFFF"/>
          </w:tcPr>
          <w:p w14:paraId="281004FB" w14:textId="718829E9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GUID</w:t>
            </w:r>
            <w:r w:rsidRPr="00321871">
              <w:rPr>
                <w:color w:val="933634"/>
              </w:rPr>
              <w:t>格式校验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FFFFFF"/>
          </w:tcPr>
          <w:p w14:paraId="099BE050" w14:textId="0FBCCFED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当前登录用户</w:t>
            </w:r>
            <w:r w:rsidRPr="00321871">
              <w:rPr>
                <w:color w:val="933634"/>
              </w:rPr>
              <w:t>/</w:t>
            </w:r>
            <w:r w:rsidRPr="00321871">
              <w:rPr>
                <w:color w:val="933634"/>
              </w:rPr>
              <w:t>管理员</w:t>
            </w:r>
          </w:p>
        </w:tc>
      </w:tr>
      <w:tr w:rsidR="00321871" w14:paraId="5F90A9FB" w14:textId="77777777" w:rsidTr="00321871">
        <w:tc>
          <w:tcPr>
            <w:tcW w:w="1242" w:type="dxa"/>
            <w:tcBorders>
              <w:left w:val="nil"/>
              <w:right w:val="nil"/>
            </w:tcBorders>
            <w:shd w:val="clear" w:color="auto" w:fill="EFD3D2"/>
          </w:tcPr>
          <w:p w14:paraId="48DEB026" w14:textId="59816960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b/>
                <w:bCs/>
                <w:color w:val="933634"/>
              </w:rPr>
            </w:pPr>
            <w:r w:rsidRPr="00321871">
              <w:rPr>
                <w:color w:val="933634"/>
              </w:rPr>
              <w:t>执行时间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EFD3D2"/>
          </w:tcPr>
          <w:p w14:paraId="22187E91" w14:textId="54B45D24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19</w:t>
            </w:r>
          </w:p>
        </w:tc>
        <w:tc>
          <w:tcPr>
            <w:tcW w:w="1417" w:type="dxa"/>
            <w:tcBorders>
              <w:left w:val="nil"/>
              <w:right w:val="nil"/>
            </w:tcBorders>
            <w:shd w:val="clear" w:color="auto" w:fill="EFD3D2"/>
          </w:tcPr>
          <w:p w14:paraId="20BC5592" w14:textId="2666230B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只读框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EFD3D2"/>
          </w:tcPr>
          <w:p w14:paraId="742B9428" w14:textId="375B253A" w:rsidR="00321871" w:rsidRPr="00321871" w:rsidRDefault="00321871" w:rsidP="00321871">
            <w:pPr>
              <w:pStyle w:val="a0"/>
              <w:ind w:firstLineChars="0" w:firstLine="0"/>
              <w:jc w:val="center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N</w:t>
            </w:r>
          </w:p>
        </w:tc>
        <w:tc>
          <w:tcPr>
            <w:tcW w:w="2114" w:type="dxa"/>
            <w:tcBorders>
              <w:left w:val="nil"/>
              <w:right w:val="nil"/>
            </w:tcBorders>
            <w:shd w:val="clear" w:color="auto" w:fill="EFD3D2"/>
          </w:tcPr>
          <w:p w14:paraId="46DFC5BB" w14:textId="3EAFFFCE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时间格式校验</w:t>
            </w:r>
          </w:p>
        </w:tc>
        <w:tc>
          <w:tcPr>
            <w:tcW w:w="1422" w:type="dxa"/>
            <w:tcBorders>
              <w:left w:val="nil"/>
              <w:right w:val="nil"/>
            </w:tcBorders>
            <w:shd w:val="clear" w:color="auto" w:fill="EFD3D2"/>
          </w:tcPr>
          <w:p w14:paraId="11B172E0" w14:textId="00F56498" w:rsidR="00321871" w:rsidRPr="00321871" w:rsidRDefault="00321871" w:rsidP="00321871">
            <w:pPr>
              <w:pStyle w:val="a0"/>
              <w:ind w:firstLineChars="0" w:firstLine="0"/>
              <w:rPr>
                <w:rFonts w:hint="eastAsia"/>
                <w:color w:val="933634"/>
              </w:rPr>
            </w:pPr>
            <w:r w:rsidRPr="00321871">
              <w:rPr>
                <w:color w:val="933634"/>
              </w:rPr>
              <w:t>系统生成</w:t>
            </w:r>
          </w:p>
        </w:tc>
      </w:tr>
    </w:tbl>
    <w:p w14:paraId="2C51990A" w14:textId="77777777" w:rsidR="00430674" w:rsidRDefault="00430674">
      <w:pPr>
        <w:pStyle w:val="a0"/>
        <w:ind w:firstLineChars="0" w:firstLine="0"/>
        <w:rPr>
          <w:rFonts w:hint="eastAsia"/>
        </w:rPr>
      </w:pPr>
    </w:p>
    <w:p w14:paraId="5168D1C6" w14:textId="31FBCD72" w:rsidR="00430674" w:rsidRDefault="00DE2E8D">
      <w:pPr>
        <w:pStyle w:val="a0"/>
        <w:numPr>
          <w:ilvl w:val="0"/>
          <w:numId w:val="21"/>
        </w:numPr>
        <w:ind w:firstLineChars="0"/>
      </w:pPr>
      <w:r w:rsidRPr="00DE2E8D">
        <w:t>纸飞机注销处理的输出项</w:t>
      </w:r>
    </w:p>
    <w:tbl>
      <w:tblPr>
        <w:tblW w:w="0" w:type="auto"/>
        <w:tblInd w:w="116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2260"/>
        <w:gridCol w:w="1843"/>
        <w:gridCol w:w="4111"/>
      </w:tblGrid>
      <w:tr w:rsidR="00782498" w:rsidRPr="00782498" w14:paraId="564E6C37" w14:textId="77777777">
        <w:tc>
          <w:tcPr>
            <w:tcW w:w="2260" w:type="dxa"/>
            <w:tcBorders>
              <w:top w:val="single" w:sz="4" w:space="0" w:color="196B24"/>
              <w:bottom w:val="single" w:sz="4" w:space="0" w:color="196B24"/>
            </w:tcBorders>
            <w:shd w:val="clear" w:color="auto" w:fill="E6EED5"/>
            <w:vAlign w:val="center"/>
            <w:hideMark/>
          </w:tcPr>
          <w:p w14:paraId="1BDDCB21" w14:textId="77777777" w:rsidR="00782498" w:rsidRDefault="00782498" w:rsidP="000D1890">
            <w:pPr>
              <w:pStyle w:val="a0"/>
              <w:ind w:firstLineChars="0" w:firstLine="0"/>
              <w:rPr>
                <w:b/>
                <w:bCs/>
                <w:color w:val="3A7C22"/>
              </w:rPr>
            </w:pPr>
            <w:r>
              <w:rPr>
                <w:b/>
                <w:bCs/>
                <w:color w:val="3A7C22"/>
              </w:rPr>
              <w:lastRenderedPageBreak/>
              <w:t>输出字段名称</w:t>
            </w:r>
          </w:p>
        </w:tc>
        <w:tc>
          <w:tcPr>
            <w:tcW w:w="1843" w:type="dxa"/>
            <w:tcBorders>
              <w:top w:val="single" w:sz="4" w:space="0" w:color="196B24"/>
              <w:bottom w:val="single" w:sz="4" w:space="0" w:color="196B24"/>
            </w:tcBorders>
            <w:shd w:val="clear" w:color="auto" w:fill="E6EED5"/>
            <w:vAlign w:val="center"/>
            <w:hideMark/>
          </w:tcPr>
          <w:p w14:paraId="26C66537" w14:textId="77777777" w:rsidR="00782498" w:rsidRDefault="00782498" w:rsidP="000D1890">
            <w:pPr>
              <w:pStyle w:val="a0"/>
              <w:ind w:firstLineChars="0" w:firstLine="0"/>
              <w:rPr>
                <w:b/>
                <w:bCs/>
                <w:color w:val="3A7C22"/>
              </w:rPr>
            </w:pPr>
            <w:r>
              <w:rPr>
                <w:b/>
                <w:bCs/>
                <w:color w:val="3A7C22"/>
              </w:rPr>
              <w:t>类型</w:t>
            </w:r>
          </w:p>
        </w:tc>
        <w:tc>
          <w:tcPr>
            <w:tcW w:w="4111" w:type="dxa"/>
            <w:tcBorders>
              <w:top w:val="single" w:sz="4" w:space="0" w:color="196B24"/>
              <w:bottom w:val="single" w:sz="4" w:space="0" w:color="196B24"/>
            </w:tcBorders>
            <w:shd w:val="clear" w:color="auto" w:fill="E6EED5"/>
            <w:vAlign w:val="center"/>
            <w:hideMark/>
          </w:tcPr>
          <w:p w14:paraId="2425B99C" w14:textId="77777777" w:rsidR="00782498" w:rsidRDefault="00782498" w:rsidP="000D1890">
            <w:pPr>
              <w:pStyle w:val="a0"/>
              <w:ind w:firstLineChars="0" w:firstLine="0"/>
              <w:rPr>
                <w:b/>
                <w:bCs/>
                <w:color w:val="3A7C22"/>
              </w:rPr>
            </w:pPr>
            <w:r>
              <w:rPr>
                <w:b/>
                <w:bCs/>
                <w:color w:val="3A7C22"/>
              </w:rPr>
              <w:t>说明</w:t>
            </w:r>
          </w:p>
        </w:tc>
      </w:tr>
      <w:tr w:rsidR="00782498" w:rsidRPr="00782498" w14:paraId="7B760968" w14:textId="77777777">
        <w:tc>
          <w:tcPr>
            <w:tcW w:w="2260" w:type="dxa"/>
            <w:tcBorders>
              <w:top w:val="single" w:sz="4" w:space="0" w:color="196B24"/>
              <w:bottom w:val="nil"/>
            </w:tcBorders>
            <w:hideMark/>
          </w:tcPr>
          <w:p w14:paraId="199A4BF4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PlaneId</w:t>
            </w:r>
          </w:p>
        </w:tc>
        <w:tc>
          <w:tcPr>
            <w:tcW w:w="1843" w:type="dxa"/>
            <w:tcBorders>
              <w:top w:val="single" w:sz="4" w:space="0" w:color="196B24"/>
              <w:bottom w:val="nil"/>
            </w:tcBorders>
            <w:hideMark/>
          </w:tcPr>
          <w:p w14:paraId="4F609E8A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Guid</w:t>
            </w:r>
          </w:p>
        </w:tc>
        <w:tc>
          <w:tcPr>
            <w:tcW w:w="4111" w:type="dxa"/>
            <w:tcBorders>
              <w:top w:val="single" w:sz="4" w:space="0" w:color="196B24"/>
              <w:bottom w:val="nil"/>
            </w:tcBorders>
            <w:hideMark/>
          </w:tcPr>
          <w:p w14:paraId="48AEF83D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被操作纸飞机</w:t>
            </w:r>
            <w:r>
              <w:rPr>
                <w:color w:val="3A7C22"/>
              </w:rPr>
              <w:t>ID</w:t>
            </w:r>
          </w:p>
        </w:tc>
      </w:tr>
      <w:tr w:rsidR="00782498" w:rsidRPr="00782498" w14:paraId="3198A26F" w14:textId="77777777">
        <w:tc>
          <w:tcPr>
            <w:tcW w:w="2260" w:type="dxa"/>
            <w:tcBorders>
              <w:top w:val="nil"/>
              <w:bottom w:val="nil"/>
            </w:tcBorders>
            <w:shd w:val="clear" w:color="auto" w:fill="E6EED5"/>
            <w:hideMark/>
          </w:tcPr>
          <w:p w14:paraId="7A53E565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OperationType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E6EED5"/>
            <w:hideMark/>
          </w:tcPr>
          <w:p w14:paraId="7F945564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string</w:t>
            </w:r>
          </w:p>
        </w:tc>
        <w:tc>
          <w:tcPr>
            <w:tcW w:w="4111" w:type="dxa"/>
            <w:tcBorders>
              <w:top w:val="nil"/>
              <w:bottom w:val="nil"/>
            </w:tcBorders>
            <w:shd w:val="clear" w:color="auto" w:fill="E6EED5"/>
            <w:hideMark/>
          </w:tcPr>
          <w:p w14:paraId="789CC759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操作类型（</w:t>
            </w:r>
            <w:r>
              <w:rPr>
                <w:color w:val="3A7C22"/>
              </w:rPr>
              <w:t>recall/destroy/online/offline</w:t>
            </w:r>
            <w:r>
              <w:rPr>
                <w:color w:val="3A7C22"/>
              </w:rPr>
              <w:t>）</w:t>
            </w:r>
          </w:p>
        </w:tc>
      </w:tr>
      <w:tr w:rsidR="00782498" w:rsidRPr="00782498" w14:paraId="2764B72E" w14:textId="77777777">
        <w:tc>
          <w:tcPr>
            <w:tcW w:w="2260" w:type="dxa"/>
            <w:tcBorders>
              <w:top w:val="nil"/>
              <w:bottom w:val="nil"/>
            </w:tcBorders>
            <w:hideMark/>
          </w:tcPr>
          <w:p w14:paraId="479C54F7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RecalledAt</w:t>
            </w:r>
          </w:p>
        </w:tc>
        <w:tc>
          <w:tcPr>
            <w:tcW w:w="1843" w:type="dxa"/>
            <w:tcBorders>
              <w:top w:val="nil"/>
              <w:bottom w:val="nil"/>
            </w:tcBorders>
            <w:hideMark/>
          </w:tcPr>
          <w:p w14:paraId="53745CFF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DateTime</w:t>
            </w:r>
          </w:p>
        </w:tc>
        <w:tc>
          <w:tcPr>
            <w:tcW w:w="4111" w:type="dxa"/>
            <w:tcBorders>
              <w:top w:val="nil"/>
              <w:bottom w:val="nil"/>
            </w:tcBorders>
            <w:hideMark/>
          </w:tcPr>
          <w:p w14:paraId="3220979A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召回时间（召回场景）</w:t>
            </w:r>
          </w:p>
        </w:tc>
      </w:tr>
      <w:tr w:rsidR="00782498" w:rsidRPr="00782498" w14:paraId="165F6616" w14:textId="77777777">
        <w:tc>
          <w:tcPr>
            <w:tcW w:w="2260" w:type="dxa"/>
            <w:tcBorders>
              <w:top w:val="nil"/>
              <w:bottom w:val="nil"/>
            </w:tcBorders>
            <w:shd w:val="clear" w:color="auto" w:fill="E6EED5"/>
            <w:hideMark/>
          </w:tcPr>
          <w:p w14:paraId="5DD41715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IsDeleted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E6EED5"/>
            <w:hideMark/>
          </w:tcPr>
          <w:p w14:paraId="2C866363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bool</w:t>
            </w:r>
          </w:p>
        </w:tc>
        <w:tc>
          <w:tcPr>
            <w:tcW w:w="4111" w:type="dxa"/>
            <w:tcBorders>
              <w:top w:val="nil"/>
              <w:bottom w:val="nil"/>
            </w:tcBorders>
            <w:shd w:val="clear" w:color="auto" w:fill="E6EED5"/>
            <w:hideMark/>
          </w:tcPr>
          <w:p w14:paraId="3A9F8FE0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是否已下线</w:t>
            </w:r>
            <w:r>
              <w:rPr>
                <w:color w:val="3A7C22"/>
              </w:rPr>
              <w:t>/</w:t>
            </w:r>
            <w:r>
              <w:rPr>
                <w:color w:val="3A7C22"/>
              </w:rPr>
              <w:t>删除</w:t>
            </w:r>
          </w:p>
        </w:tc>
      </w:tr>
      <w:tr w:rsidR="00782498" w:rsidRPr="00782498" w14:paraId="0570B059" w14:textId="77777777">
        <w:tc>
          <w:tcPr>
            <w:tcW w:w="2260" w:type="dxa"/>
            <w:tcBorders>
              <w:top w:val="nil"/>
              <w:bottom w:val="nil"/>
            </w:tcBorders>
            <w:hideMark/>
          </w:tcPr>
          <w:p w14:paraId="64DC0812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IsOnline</w:t>
            </w:r>
          </w:p>
        </w:tc>
        <w:tc>
          <w:tcPr>
            <w:tcW w:w="1843" w:type="dxa"/>
            <w:tcBorders>
              <w:top w:val="nil"/>
              <w:bottom w:val="nil"/>
            </w:tcBorders>
            <w:hideMark/>
          </w:tcPr>
          <w:p w14:paraId="682E8F93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bool</w:t>
            </w:r>
          </w:p>
        </w:tc>
        <w:tc>
          <w:tcPr>
            <w:tcW w:w="4111" w:type="dxa"/>
            <w:tcBorders>
              <w:top w:val="nil"/>
              <w:bottom w:val="nil"/>
            </w:tcBorders>
            <w:hideMark/>
          </w:tcPr>
          <w:p w14:paraId="5D46EFF7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当前是否前台可见</w:t>
            </w:r>
          </w:p>
        </w:tc>
      </w:tr>
      <w:tr w:rsidR="00782498" w:rsidRPr="00782498" w14:paraId="5FBCADC9" w14:textId="77777777">
        <w:tc>
          <w:tcPr>
            <w:tcW w:w="2260" w:type="dxa"/>
            <w:tcBorders>
              <w:top w:val="nil"/>
              <w:bottom w:val="nil"/>
            </w:tcBorders>
            <w:shd w:val="clear" w:color="auto" w:fill="E6EED5"/>
            <w:hideMark/>
          </w:tcPr>
          <w:p w14:paraId="4F2A0319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Message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E6EED5"/>
            <w:hideMark/>
          </w:tcPr>
          <w:p w14:paraId="19C5BBD6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string</w:t>
            </w:r>
          </w:p>
        </w:tc>
        <w:tc>
          <w:tcPr>
            <w:tcW w:w="4111" w:type="dxa"/>
            <w:tcBorders>
              <w:top w:val="nil"/>
              <w:bottom w:val="nil"/>
            </w:tcBorders>
            <w:shd w:val="clear" w:color="auto" w:fill="E6EED5"/>
            <w:hideMark/>
          </w:tcPr>
          <w:p w14:paraId="51C3CDD8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操作结果提示信息</w:t>
            </w:r>
          </w:p>
        </w:tc>
      </w:tr>
      <w:tr w:rsidR="00782498" w:rsidRPr="00782498" w14:paraId="36904EDA" w14:textId="77777777">
        <w:tc>
          <w:tcPr>
            <w:tcW w:w="2260" w:type="dxa"/>
            <w:tcBorders>
              <w:top w:val="nil"/>
              <w:bottom w:val="single" w:sz="4" w:space="0" w:color="196B24"/>
            </w:tcBorders>
            <w:hideMark/>
          </w:tcPr>
          <w:p w14:paraId="6463DB73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Success</w:t>
            </w:r>
          </w:p>
        </w:tc>
        <w:tc>
          <w:tcPr>
            <w:tcW w:w="1843" w:type="dxa"/>
            <w:tcBorders>
              <w:top w:val="nil"/>
              <w:bottom w:val="single" w:sz="4" w:space="0" w:color="196B24"/>
            </w:tcBorders>
            <w:hideMark/>
          </w:tcPr>
          <w:p w14:paraId="65E6A60A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bool</w:t>
            </w:r>
          </w:p>
        </w:tc>
        <w:tc>
          <w:tcPr>
            <w:tcW w:w="4111" w:type="dxa"/>
            <w:tcBorders>
              <w:top w:val="nil"/>
              <w:bottom w:val="single" w:sz="4" w:space="0" w:color="196B24"/>
            </w:tcBorders>
            <w:hideMark/>
          </w:tcPr>
          <w:p w14:paraId="5C7CB09D" w14:textId="77777777" w:rsidR="00782498" w:rsidRDefault="00782498" w:rsidP="00782498">
            <w:pPr>
              <w:pStyle w:val="a0"/>
              <w:ind w:firstLineChars="0" w:firstLine="0"/>
              <w:rPr>
                <w:color w:val="3A7C22"/>
              </w:rPr>
            </w:pPr>
            <w:r>
              <w:rPr>
                <w:color w:val="3A7C22"/>
              </w:rPr>
              <w:t>操作是否成功</w:t>
            </w:r>
          </w:p>
        </w:tc>
      </w:tr>
    </w:tbl>
    <w:p w14:paraId="0735B2C2" w14:textId="1AEC7B9D" w:rsidR="00430674" w:rsidRDefault="00430674" w:rsidP="002621B5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89" w:name="_Toc7211"/>
      <w:bookmarkStart w:id="90" w:name="_Toc3317"/>
      <w:r>
        <w:rPr>
          <w:rFonts w:hint="eastAsia"/>
        </w:rPr>
        <w:t xml:space="preserve">3.7.4 </w:t>
      </w:r>
      <w:r>
        <w:rPr>
          <w:rFonts w:hint="eastAsia"/>
        </w:rPr>
        <w:t>存储分配</w:t>
      </w:r>
      <w:bookmarkEnd w:id="89"/>
      <w:bookmarkEnd w:id="90"/>
    </w:p>
    <w:tbl>
      <w:tblPr>
        <w:tblW w:w="0" w:type="auto"/>
        <w:jc w:val="center"/>
        <w:tblInd w:w="0" w:type="dxa"/>
        <w:tblBorders>
          <w:top w:val="single" w:sz="8" w:space="0" w:color="4F81BD"/>
          <w:bottom w:val="single" w:sz="8" w:space="0" w:color="4F81BD"/>
        </w:tblBorders>
        <w:tblLook w:val="0000" w:firstRow="0" w:lastRow="0" w:firstColumn="0" w:lastColumn="0" w:noHBand="0" w:noVBand="0"/>
      </w:tblPr>
      <w:tblGrid>
        <w:gridCol w:w="2394"/>
        <w:gridCol w:w="2980"/>
        <w:gridCol w:w="2627"/>
      </w:tblGrid>
      <w:tr w:rsidR="00877D89" w14:paraId="2DFB2BC8" w14:textId="77777777" w:rsidTr="00877D89">
        <w:trPr>
          <w:trHeight w:val="419"/>
          <w:jc w:val="center"/>
        </w:trPr>
        <w:tc>
          <w:tcPr>
            <w:tcW w:w="0" w:type="auto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2176E4E" w14:textId="3527808F" w:rsidR="00877D89" w:rsidRPr="00877D89" w:rsidRDefault="00877D89" w:rsidP="00877D89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877D89">
              <w:rPr>
                <w:b/>
                <w:bCs/>
              </w:rPr>
              <w:t>数据表</w:t>
            </w:r>
            <w:r w:rsidRPr="00877D89">
              <w:rPr>
                <w:b/>
                <w:bCs/>
              </w:rPr>
              <w:t>/</w:t>
            </w:r>
            <w:r w:rsidRPr="00877D89">
              <w:rPr>
                <w:b/>
                <w:bCs/>
              </w:rPr>
              <w:t>存储</w:t>
            </w:r>
          </w:p>
        </w:tc>
        <w:tc>
          <w:tcPr>
            <w:tcW w:w="298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7EF7828" w14:textId="715091B3" w:rsidR="00877D89" w:rsidRPr="00877D89" w:rsidRDefault="00877D89" w:rsidP="00877D89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877D89">
              <w:rPr>
                <w:b/>
                <w:bCs/>
              </w:rPr>
              <w:t>关键字段</w:t>
            </w:r>
          </w:p>
        </w:tc>
        <w:tc>
          <w:tcPr>
            <w:tcW w:w="262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8E17DDB" w14:textId="041A0A04" w:rsidR="00877D89" w:rsidRPr="00877D89" w:rsidRDefault="00877D89" w:rsidP="00877D89">
            <w:pPr>
              <w:autoSpaceDE w:val="0"/>
              <w:autoSpaceDN w:val="0"/>
              <w:adjustRightInd w:val="0"/>
              <w:spacing w:before="24" w:after="24"/>
              <w:jc w:val="left"/>
              <w:rPr>
                <w:rFonts w:ascii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877D89">
              <w:rPr>
                <w:b/>
                <w:bCs/>
              </w:rPr>
              <w:t>说明</w:t>
            </w:r>
          </w:p>
        </w:tc>
      </w:tr>
      <w:tr w:rsidR="005A5CEF" w14:paraId="7C6D996F" w14:textId="77777777" w:rsidTr="00973CE7">
        <w:trPr>
          <w:jc w:val="center"/>
        </w:trPr>
        <w:tc>
          <w:tcPr>
            <w:tcW w:w="0" w:type="auto"/>
            <w:tcBorders>
              <w:left w:val="nil"/>
              <w:right w:val="nil"/>
            </w:tcBorders>
            <w:shd w:val="clear" w:color="auto" w:fill="D3DFEE"/>
          </w:tcPr>
          <w:p w14:paraId="17CB60A4" w14:textId="72CC45AB" w:rsidR="005A5CEF" w:rsidRPr="00973CE7" w:rsidRDefault="005A5CEF" w:rsidP="005A5CEF">
            <w:pPr>
              <w:pStyle w:val="a0"/>
              <w:ind w:firstLineChars="0" w:firstLine="0"/>
              <w:jc w:val="left"/>
              <w:rPr>
                <w:color w:val="365F91"/>
                <w:sz w:val="18"/>
                <w:szCs w:val="18"/>
              </w:rPr>
            </w:pPr>
            <w:r w:rsidRPr="00973CE7">
              <w:rPr>
                <w:rStyle w:val="VerbatimChar"/>
              </w:rPr>
              <w:t>Planes</w:t>
            </w:r>
          </w:p>
        </w:tc>
        <w:tc>
          <w:tcPr>
            <w:tcW w:w="2980" w:type="dxa"/>
            <w:tcBorders>
              <w:left w:val="nil"/>
              <w:right w:val="nil"/>
            </w:tcBorders>
            <w:shd w:val="clear" w:color="auto" w:fill="D3DFEE"/>
          </w:tcPr>
          <w:p w14:paraId="704723E7" w14:textId="208DAAF8" w:rsidR="005A5CEF" w:rsidRPr="00973CE7" w:rsidRDefault="005A5CEF" w:rsidP="005A5CEF">
            <w:pPr>
              <w:pStyle w:val="a0"/>
              <w:ind w:firstLineChars="0" w:firstLine="0"/>
              <w:jc w:val="left"/>
              <w:rPr>
                <w:color w:val="365F91"/>
                <w:sz w:val="18"/>
                <w:szCs w:val="18"/>
              </w:rPr>
            </w:pPr>
            <w:r w:rsidRPr="00973CE7">
              <w:rPr>
                <w:rStyle w:val="VerbatimChar"/>
              </w:rPr>
              <w:t>RecalledAt</w:t>
            </w:r>
            <w:r w:rsidRPr="00973CE7">
              <w:t xml:space="preserve"> </w:t>
            </w:r>
            <w:r w:rsidRPr="00973CE7">
              <w:rPr>
                <w:rStyle w:val="VerbatimChar"/>
              </w:rPr>
              <w:t>IsDeleted</w:t>
            </w:r>
          </w:p>
        </w:tc>
        <w:tc>
          <w:tcPr>
            <w:tcW w:w="2627" w:type="dxa"/>
            <w:tcBorders>
              <w:left w:val="nil"/>
              <w:right w:val="nil"/>
            </w:tcBorders>
            <w:shd w:val="clear" w:color="auto" w:fill="D3DFEE"/>
          </w:tcPr>
          <w:p w14:paraId="74395B30" w14:textId="5EEA1449" w:rsidR="005A5CEF" w:rsidRPr="00973CE7" w:rsidRDefault="005A5CEF" w:rsidP="005A5CEF">
            <w:pPr>
              <w:pStyle w:val="a0"/>
              <w:ind w:firstLineChars="0" w:firstLine="0"/>
              <w:jc w:val="left"/>
              <w:rPr>
                <w:color w:val="365F91"/>
                <w:sz w:val="18"/>
                <w:szCs w:val="18"/>
              </w:rPr>
            </w:pPr>
            <w:r w:rsidRPr="00973CE7">
              <w:t>注销主状态字段</w:t>
            </w:r>
          </w:p>
        </w:tc>
      </w:tr>
      <w:tr w:rsidR="005A5CEF" w14:paraId="5EEE6DB5" w14:textId="77777777" w:rsidTr="00973CE7">
        <w:trPr>
          <w:jc w:val="center"/>
        </w:trPr>
        <w:tc>
          <w:tcPr>
            <w:tcW w:w="0" w:type="auto"/>
          </w:tcPr>
          <w:p w14:paraId="13A4320F" w14:textId="41EEBB8E" w:rsidR="005A5CEF" w:rsidRPr="00973CE7" w:rsidRDefault="005A5CEF" w:rsidP="005A5CEF">
            <w:pPr>
              <w:pStyle w:val="a0"/>
              <w:ind w:firstLineChars="0" w:firstLine="0"/>
              <w:jc w:val="left"/>
              <w:rPr>
                <w:color w:val="365F91"/>
                <w:sz w:val="18"/>
                <w:szCs w:val="18"/>
              </w:rPr>
            </w:pPr>
            <w:r w:rsidRPr="00973CE7">
              <w:rPr>
                <w:rStyle w:val="VerbatimChar"/>
              </w:rPr>
              <w:t>PlaneReportRecords</w:t>
            </w:r>
          </w:p>
        </w:tc>
        <w:tc>
          <w:tcPr>
            <w:tcW w:w="2980" w:type="dxa"/>
          </w:tcPr>
          <w:p w14:paraId="1D21314F" w14:textId="0E201758" w:rsidR="005A5CEF" w:rsidRPr="00973CE7" w:rsidRDefault="005A5CEF" w:rsidP="005A5CEF">
            <w:pPr>
              <w:pStyle w:val="a0"/>
              <w:ind w:firstLineChars="0" w:firstLine="0"/>
              <w:jc w:val="left"/>
              <w:rPr>
                <w:color w:val="365F91"/>
                <w:sz w:val="18"/>
                <w:szCs w:val="18"/>
              </w:rPr>
            </w:pPr>
            <w:r w:rsidRPr="00973CE7">
              <w:rPr>
                <w:rStyle w:val="VerbatimChar"/>
              </w:rPr>
              <w:t>PlaneId</w:t>
            </w:r>
          </w:p>
        </w:tc>
        <w:tc>
          <w:tcPr>
            <w:tcW w:w="2627" w:type="dxa"/>
          </w:tcPr>
          <w:p w14:paraId="1D6D5E98" w14:textId="4007C32F" w:rsidR="005A5CEF" w:rsidRPr="00973CE7" w:rsidRDefault="005A5CEF" w:rsidP="005A5CEF">
            <w:pPr>
              <w:pStyle w:val="a0"/>
              <w:ind w:firstLineChars="0" w:firstLine="0"/>
              <w:jc w:val="left"/>
              <w:rPr>
                <w:color w:val="365F91"/>
                <w:sz w:val="18"/>
                <w:szCs w:val="18"/>
              </w:rPr>
            </w:pPr>
            <w:r w:rsidRPr="00973CE7">
              <w:t>保留违规追溯链路</w:t>
            </w:r>
          </w:p>
        </w:tc>
      </w:tr>
      <w:tr w:rsidR="005A5CEF" w14:paraId="1EBBF7F6" w14:textId="77777777" w:rsidTr="00973CE7">
        <w:trPr>
          <w:jc w:val="center"/>
        </w:trPr>
        <w:tc>
          <w:tcPr>
            <w:tcW w:w="0" w:type="auto"/>
            <w:tcBorders>
              <w:left w:val="nil"/>
              <w:right w:val="nil"/>
            </w:tcBorders>
            <w:shd w:val="clear" w:color="auto" w:fill="D3DFEE"/>
          </w:tcPr>
          <w:p w14:paraId="7BF3B0B6" w14:textId="645F13E8" w:rsidR="005A5CEF" w:rsidRPr="00973CE7" w:rsidRDefault="005A5CEF" w:rsidP="005A5CEF">
            <w:pPr>
              <w:pStyle w:val="a0"/>
              <w:ind w:firstLineChars="0" w:firstLine="0"/>
              <w:jc w:val="left"/>
              <w:rPr>
                <w:color w:val="365F91"/>
                <w:sz w:val="18"/>
                <w:szCs w:val="18"/>
              </w:rPr>
            </w:pPr>
            <w:r w:rsidRPr="00973CE7">
              <w:rPr>
                <w:rStyle w:val="VerbatimChar"/>
              </w:rPr>
              <w:t>Comments</w:t>
            </w:r>
            <w:r w:rsidRPr="00973CE7">
              <w:t xml:space="preserve"> </w:t>
            </w:r>
            <w:r w:rsidRPr="00973CE7">
              <w:t>等关联表</w:t>
            </w:r>
          </w:p>
        </w:tc>
        <w:tc>
          <w:tcPr>
            <w:tcW w:w="2980" w:type="dxa"/>
            <w:tcBorders>
              <w:left w:val="nil"/>
              <w:right w:val="nil"/>
            </w:tcBorders>
            <w:shd w:val="clear" w:color="auto" w:fill="D3DFEE"/>
          </w:tcPr>
          <w:p w14:paraId="4ECF2EE7" w14:textId="3DE5953D" w:rsidR="005A5CEF" w:rsidRPr="00973CE7" w:rsidRDefault="005A5CEF" w:rsidP="005A5CEF">
            <w:pPr>
              <w:pStyle w:val="a0"/>
              <w:ind w:firstLineChars="0" w:firstLine="0"/>
              <w:jc w:val="left"/>
              <w:rPr>
                <w:color w:val="365F91"/>
                <w:sz w:val="18"/>
                <w:szCs w:val="18"/>
              </w:rPr>
            </w:pPr>
            <w:r w:rsidRPr="00973CE7">
              <w:rPr>
                <w:rStyle w:val="VerbatimChar"/>
              </w:rPr>
              <w:t>PlaneId</w:t>
            </w:r>
          </w:p>
        </w:tc>
        <w:tc>
          <w:tcPr>
            <w:tcW w:w="2627" w:type="dxa"/>
            <w:tcBorders>
              <w:left w:val="nil"/>
              <w:right w:val="nil"/>
            </w:tcBorders>
            <w:shd w:val="clear" w:color="auto" w:fill="D3DFEE"/>
          </w:tcPr>
          <w:p w14:paraId="7D472643" w14:textId="784EDCB0" w:rsidR="005A5CEF" w:rsidRPr="00973CE7" w:rsidRDefault="005A5CEF" w:rsidP="005A5CEF">
            <w:pPr>
              <w:pStyle w:val="a0"/>
              <w:ind w:firstLineChars="0" w:firstLine="0"/>
              <w:jc w:val="left"/>
              <w:rPr>
                <w:color w:val="365F91"/>
                <w:sz w:val="18"/>
                <w:szCs w:val="18"/>
              </w:rPr>
            </w:pPr>
            <w:r w:rsidRPr="00973CE7">
              <w:t>随主记录状态联动过滤</w:t>
            </w:r>
          </w:p>
        </w:tc>
      </w:tr>
    </w:tbl>
    <w:p w14:paraId="7880234F" w14:textId="77777777" w:rsidR="00430674" w:rsidRDefault="00430674">
      <w:pPr>
        <w:pStyle w:val="a0"/>
        <w:ind w:firstLineChars="0" w:firstLine="0"/>
        <w:rPr>
          <w:rFonts w:hint="eastAsia"/>
        </w:rPr>
      </w:pPr>
    </w:p>
    <w:p w14:paraId="66D78D9A" w14:textId="77777777" w:rsidR="00430674" w:rsidRDefault="00430674">
      <w:pPr>
        <w:pStyle w:val="2"/>
        <w:numPr>
          <w:ilvl w:val="0"/>
          <w:numId w:val="0"/>
        </w:numPr>
        <w:ind w:left="-21"/>
        <w:rPr>
          <w:rFonts w:hint="eastAsia"/>
        </w:rPr>
      </w:pPr>
      <w:bookmarkStart w:id="91" w:name="_Toc10844"/>
      <w:bookmarkStart w:id="92" w:name="_Toc25924"/>
      <w:r>
        <w:rPr>
          <w:rFonts w:hint="eastAsia"/>
        </w:rPr>
        <w:t xml:space="preserve">3.8 </w:t>
      </w:r>
      <w:r>
        <w:rPr>
          <w:rFonts w:hint="eastAsia"/>
        </w:rPr>
        <w:t>接口设计</w:t>
      </w:r>
      <w:bookmarkEnd w:id="91"/>
      <w:bookmarkEnd w:id="92"/>
    </w:p>
    <w:tbl>
      <w:tblPr>
        <w:tblW w:w="0" w:type="auto"/>
        <w:tblInd w:w="250" w:type="dxa"/>
        <w:tblLook w:val="0020" w:firstRow="1" w:lastRow="0" w:firstColumn="0" w:lastColumn="0" w:noHBand="0" w:noVBand="0"/>
      </w:tblPr>
      <w:tblGrid>
        <w:gridCol w:w="1701"/>
        <w:gridCol w:w="4961"/>
        <w:gridCol w:w="1616"/>
      </w:tblGrid>
      <w:tr w:rsidR="000D2E50" w14:paraId="29271EC1" w14:textId="77777777">
        <w:trPr>
          <w:tblHeader/>
        </w:trPr>
        <w:tc>
          <w:tcPr>
            <w:tcW w:w="1701" w:type="dxa"/>
            <w:tcBorders>
              <w:bottom w:val="single" w:sz="0" w:space="0" w:color="auto"/>
            </w:tcBorders>
            <w:vAlign w:val="bottom"/>
          </w:tcPr>
          <w:p w14:paraId="193156CF" w14:textId="77777777" w:rsidR="000D2E50" w:rsidRDefault="000D2E50" w:rsidP="000A3809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分类</w:t>
            </w:r>
          </w:p>
        </w:tc>
        <w:tc>
          <w:tcPr>
            <w:tcW w:w="4961" w:type="dxa"/>
            <w:tcBorders>
              <w:bottom w:val="single" w:sz="0" w:space="0" w:color="auto"/>
            </w:tcBorders>
            <w:vAlign w:val="bottom"/>
          </w:tcPr>
          <w:p w14:paraId="14DBF8B3" w14:textId="77777777" w:rsidR="000D2E50" w:rsidRDefault="000D2E50" w:rsidP="000A3809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接口示例</w:t>
            </w:r>
          </w:p>
        </w:tc>
        <w:tc>
          <w:tcPr>
            <w:tcW w:w="1616" w:type="dxa"/>
            <w:tcBorders>
              <w:bottom w:val="single" w:sz="0" w:space="0" w:color="auto"/>
            </w:tcBorders>
            <w:vAlign w:val="bottom"/>
          </w:tcPr>
          <w:p w14:paraId="55E0B907" w14:textId="77777777" w:rsidR="000D2E50" w:rsidRDefault="000D2E50" w:rsidP="000A3809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D2E50" w14:paraId="6CCBF34F" w14:textId="77777777">
        <w:tc>
          <w:tcPr>
            <w:tcW w:w="1701" w:type="dxa"/>
            <w:shd w:val="clear" w:color="auto" w:fill="E6EED5"/>
          </w:tcPr>
          <w:p w14:paraId="5CD3AA74" w14:textId="77777777" w:rsidR="000D2E50" w:rsidRDefault="000D2E50" w:rsidP="000A3809">
            <w:pPr>
              <w:pStyle w:val="Compact"/>
            </w:pPr>
            <w:r>
              <w:t>用户认证</w:t>
            </w:r>
          </w:p>
        </w:tc>
        <w:tc>
          <w:tcPr>
            <w:tcW w:w="4961" w:type="dxa"/>
            <w:shd w:val="clear" w:color="auto" w:fill="E6EED5"/>
          </w:tcPr>
          <w:p w14:paraId="3F3F03E6" w14:textId="77777777" w:rsidR="000D2E50" w:rsidRDefault="000D2E50" w:rsidP="000A3809">
            <w:pPr>
              <w:pStyle w:val="Compact"/>
            </w:pPr>
            <w:r>
              <w:rPr>
                <w:rStyle w:val="VerbatimChar"/>
              </w:rPr>
              <w:t>POST /api/user-auth/login</w:t>
            </w:r>
          </w:p>
        </w:tc>
        <w:tc>
          <w:tcPr>
            <w:tcW w:w="1616" w:type="dxa"/>
            <w:shd w:val="clear" w:color="auto" w:fill="E6EED5"/>
          </w:tcPr>
          <w:p w14:paraId="6F856DA3" w14:textId="77777777" w:rsidR="000D2E50" w:rsidRDefault="000D2E50" w:rsidP="000A3809">
            <w:pPr>
              <w:pStyle w:val="Compact"/>
            </w:pPr>
            <w:r>
              <w:t>用户登录与令牌签发</w:t>
            </w:r>
          </w:p>
        </w:tc>
      </w:tr>
      <w:tr w:rsidR="000D2E50" w14:paraId="686A7BFF" w14:textId="77777777">
        <w:tc>
          <w:tcPr>
            <w:tcW w:w="1701" w:type="dxa"/>
          </w:tcPr>
          <w:p w14:paraId="67420985" w14:textId="77777777" w:rsidR="000D2E50" w:rsidRDefault="000D2E50" w:rsidP="000A3809">
            <w:pPr>
              <w:pStyle w:val="Compact"/>
            </w:pPr>
            <w:r>
              <w:t>用户资料</w:t>
            </w:r>
          </w:p>
        </w:tc>
        <w:tc>
          <w:tcPr>
            <w:tcW w:w="4961" w:type="dxa"/>
          </w:tcPr>
          <w:p w14:paraId="6B741BD7" w14:textId="77777777" w:rsidR="000D2E50" w:rsidRDefault="000D2E50" w:rsidP="000A3809">
            <w:pPr>
              <w:pStyle w:val="Compact"/>
            </w:pPr>
            <w:r>
              <w:rPr>
                <w:rStyle w:val="VerbatimChar"/>
              </w:rPr>
              <w:t>GET /api/users/me/profile</w:t>
            </w:r>
          </w:p>
        </w:tc>
        <w:tc>
          <w:tcPr>
            <w:tcW w:w="1616" w:type="dxa"/>
          </w:tcPr>
          <w:p w14:paraId="605CEFDB" w14:textId="77777777" w:rsidR="000D2E50" w:rsidRDefault="000D2E50" w:rsidP="000A3809">
            <w:pPr>
              <w:pStyle w:val="Compact"/>
            </w:pPr>
            <w:r>
              <w:t>读取当前用户资料</w:t>
            </w:r>
          </w:p>
        </w:tc>
      </w:tr>
      <w:tr w:rsidR="000D2E50" w14:paraId="73C59E29" w14:textId="77777777">
        <w:tc>
          <w:tcPr>
            <w:tcW w:w="1701" w:type="dxa"/>
            <w:shd w:val="clear" w:color="auto" w:fill="E6EED5"/>
          </w:tcPr>
          <w:p w14:paraId="5823E4DD" w14:textId="77777777" w:rsidR="000D2E50" w:rsidRDefault="000D2E50" w:rsidP="000A3809">
            <w:pPr>
              <w:pStyle w:val="Compact"/>
            </w:pPr>
            <w:r>
              <w:t>纸飞机主流程</w:t>
            </w:r>
          </w:p>
        </w:tc>
        <w:tc>
          <w:tcPr>
            <w:tcW w:w="4961" w:type="dxa"/>
            <w:shd w:val="clear" w:color="auto" w:fill="E6EED5"/>
          </w:tcPr>
          <w:p w14:paraId="740FDC75" w14:textId="77777777" w:rsidR="000D2E50" w:rsidRDefault="000D2E50" w:rsidP="000A3809">
            <w:pPr>
              <w:pStyle w:val="Compact"/>
            </w:pPr>
            <w:r>
              <w:rPr>
                <w:rStyle w:val="VerbatimChar"/>
              </w:rPr>
              <w:t>POST /api/planes</w:t>
            </w:r>
            <w:r>
              <w:t xml:space="preserve"> </w:t>
            </w:r>
            <w:r>
              <w:rPr>
                <w:rStyle w:val="VerbatimChar"/>
              </w:rPr>
              <w:t>GET /api/planes</w:t>
            </w:r>
          </w:p>
        </w:tc>
        <w:tc>
          <w:tcPr>
            <w:tcW w:w="1616" w:type="dxa"/>
            <w:shd w:val="clear" w:color="auto" w:fill="E6EED5"/>
          </w:tcPr>
          <w:p w14:paraId="1F895D1B" w14:textId="77777777" w:rsidR="000D2E50" w:rsidRDefault="000D2E50" w:rsidP="000A3809">
            <w:pPr>
              <w:pStyle w:val="Compact"/>
            </w:pPr>
            <w:r>
              <w:t>投递与查询</w:t>
            </w:r>
          </w:p>
        </w:tc>
      </w:tr>
      <w:tr w:rsidR="000D2E50" w14:paraId="10134CC6" w14:textId="77777777">
        <w:tc>
          <w:tcPr>
            <w:tcW w:w="1701" w:type="dxa"/>
          </w:tcPr>
          <w:p w14:paraId="7F51846D" w14:textId="77777777" w:rsidR="000D2E50" w:rsidRDefault="000D2E50" w:rsidP="000A3809">
            <w:pPr>
              <w:pStyle w:val="Compact"/>
            </w:pPr>
            <w:r>
              <w:t>互动</w:t>
            </w:r>
          </w:p>
        </w:tc>
        <w:tc>
          <w:tcPr>
            <w:tcW w:w="4961" w:type="dxa"/>
          </w:tcPr>
          <w:p w14:paraId="75523B69" w14:textId="77777777" w:rsidR="000D2E50" w:rsidRDefault="000D2E50" w:rsidP="000A3809">
            <w:pPr>
              <w:pStyle w:val="Compact"/>
            </w:pPr>
            <w:r>
              <w:rPr>
                <w:rStyle w:val="VerbatimChar"/>
              </w:rPr>
              <w:t>POST /api/planes/{id}/like</w:t>
            </w:r>
            <w:r>
              <w:t xml:space="preserve"> </w:t>
            </w:r>
            <w:r>
              <w:rPr>
                <w:rStyle w:val="VerbatimChar"/>
              </w:rPr>
              <w:t>POST /api/planes/{id}/attitudes</w:t>
            </w:r>
          </w:p>
        </w:tc>
        <w:tc>
          <w:tcPr>
            <w:tcW w:w="1616" w:type="dxa"/>
          </w:tcPr>
          <w:p w14:paraId="6EBE280C" w14:textId="77777777" w:rsidR="000D2E50" w:rsidRDefault="000D2E50" w:rsidP="000A3809">
            <w:pPr>
              <w:pStyle w:val="Compact"/>
            </w:pPr>
            <w:r>
              <w:t>续航与投票</w:t>
            </w:r>
          </w:p>
        </w:tc>
      </w:tr>
      <w:tr w:rsidR="000D2E50" w14:paraId="33171A17" w14:textId="77777777">
        <w:tc>
          <w:tcPr>
            <w:tcW w:w="1701" w:type="dxa"/>
            <w:shd w:val="clear" w:color="auto" w:fill="E6EED5"/>
          </w:tcPr>
          <w:p w14:paraId="4F74F782" w14:textId="77777777" w:rsidR="000D2E50" w:rsidRDefault="000D2E50" w:rsidP="000A3809">
            <w:pPr>
              <w:pStyle w:val="Compact"/>
            </w:pPr>
            <w:r>
              <w:t>评论</w:t>
            </w:r>
          </w:p>
        </w:tc>
        <w:tc>
          <w:tcPr>
            <w:tcW w:w="4961" w:type="dxa"/>
            <w:shd w:val="clear" w:color="auto" w:fill="E6EED5"/>
          </w:tcPr>
          <w:p w14:paraId="55481D2D" w14:textId="77777777" w:rsidR="000D2E50" w:rsidRDefault="000D2E50" w:rsidP="000A3809">
            <w:pPr>
              <w:pStyle w:val="Compact"/>
            </w:pPr>
            <w:r>
              <w:rPr>
                <w:rStyle w:val="VerbatimChar"/>
              </w:rPr>
              <w:t>GET/POST /api/planes/{id}/comments</w:t>
            </w:r>
          </w:p>
        </w:tc>
        <w:tc>
          <w:tcPr>
            <w:tcW w:w="1616" w:type="dxa"/>
            <w:shd w:val="clear" w:color="auto" w:fill="E6EED5"/>
          </w:tcPr>
          <w:p w14:paraId="4A943737" w14:textId="77777777" w:rsidR="000D2E50" w:rsidRDefault="000D2E50" w:rsidP="000A3809">
            <w:pPr>
              <w:pStyle w:val="Compact"/>
            </w:pPr>
            <w:r>
              <w:t>评论线程</w:t>
            </w:r>
          </w:p>
        </w:tc>
      </w:tr>
      <w:tr w:rsidR="000D2E50" w14:paraId="14EEC4F0" w14:textId="77777777">
        <w:tc>
          <w:tcPr>
            <w:tcW w:w="1701" w:type="dxa"/>
          </w:tcPr>
          <w:p w14:paraId="1850A76B" w14:textId="77777777" w:rsidR="000D2E50" w:rsidRDefault="000D2E50" w:rsidP="000A3809">
            <w:pPr>
              <w:pStyle w:val="Compact"/>
            </w:pPr>
            <w:r>
              <w:t>后台管理</w:t>
            </w:r>
          </w:p>
        </w:tc>
        <w:tc>
          <w:tcPr>
            <w:tcW w:w="4961" w:type="dxa"/>
          </w:tcPr>
          <w:p w14:paraId="69337D26" w14:textId="77777777" w:rsidR="000D2E50" w:rsidRDefault="000D2E50" w:rsidP="000A3809">
            <w:pPr>
              <w:pStyle w:val="Compact"/>
            </w:pPr>
            <w:r>
              <w:rPr>
                <w:rStyle w:val="VerbatimChar"/>
              </w:rPr>
              <w:t>GET /api/admin/users</w:t>
            </w:r>
            <w:r>
              <w:t xml:space="preserve"> </w:t>
            </w:r>
            <w:r>
              <w:rPr>
                <w:rStyle w:val="VerbatimChar"/>
              </w:rPr>
              <w:t>PUT /api/admin/moods</w:t>
            </w:r>
          </w:p>
        </w:tc>
        <w:tc>
          <w:tcPr>
            <w:tcW w:w="1616" w:type="dxa"/>
          </w:tcPr>
          <w:p w14:paraId="77550D5E" w14:textId="77777777" w:rsidR="000D2E50" w:rsidRDefault="000D2E50" w:rsidP="000A3809">
            <w:pPr>
              <w:pStyle w:val="Compact"/>
            </w:pPr>
            <w:r>
              <w:t>管理端运营维护</w:t>
            </w:r>
          </w:p>
        </w:tc>
      </w:tr>
      <w:tr w:rsidR="000D2E50" w14:paraId="3BA3DCE2" w14:textId="77777777">
        <w:tc>
          <w:tcPr>
            <w:tcW w:w="1701" w:type="dxa"/>
            <w:shd w:val="clear" w:color="auto" w:fill="E6EED5"/>
          </w:tcPr>
          <w:p w14:paraId="2705F358" w14:textId="77777777" w:rsidR="000D2E50" w:rsidRDefault="000D2E50" w:rsidP="000A3809">
            <w:pPr>
              <w:pStyle w:val="Compact"/>
            </w:pPr>
            <w:r>
              <w:t>上传</w:t>
            </w:r>
          </w:p>
        </w:tc>
        <w:tc>
          <w:tcPr>
            <w:tcW w:w="4961" w:type="dxa"/>
            <w:shd w:val="clear" w:color="auto" w:fill="E6EED5"/>
          </w:tcPr>
          <w:p w14:paraId="2A554DBD" w14:textId="77777777" w:rsidR="000D2E50" w:rsidRDefault="000D2E50" w:rsidP="000A3809">
            <w:pPr>
              <w:pStyle w:val="Compact"/>
            </w:pPr>
            <w:r>
              <w:rPr>
                <w:rStyle w:val="VerbatimChar"/>
              </w:rPr>
              <w:t>POST /api/uploads/images</w:t>
            </w:r>
          </w:p>
        </w:tc>
        <w:tc>
          <w:tcPr>
            <w:tcW w:w="1616" w:type="dxa"/>
            <w:shd w:val="clear" w:color="auto" w:fill="E6EED5"/>
          </w:tcPr>
          <w:p w14:paraId="25940C2D" w14:textId="77777777" w:rsidR="000D2E50" w:rsidRDefault="000D2E50" w:rsidP="000A3809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文件上传并返回可访问</w:t>
            </w:r>
            <w:r>
              <w:rPr>
                <w:lang w:eastAsia="zh-CN"/>
              </w:rPr>
              <w:t xml:space="preserve"> URL</w:t>
            </w:r>
          </w:p>
        </w:tc>
      </w:tr>
      <w:tr w:rsidR="000D2E50" w14:paraId="59085620" w14:textId="77777777">
        <w:tc>
          <w:tcPr>
            <w:tcW w:w="1701" w:type="dxa"/>
          </w:tcPr>
          <w:p w14:paraId="185DAF55" w14:textId="77777777" w:rsidR="000D2E50" w:rsidRDefault="000D2E50" w:rsidP="000A3809">
            <w:pPr>
              <w:pStyle w:val="Compact"/>
            </w:pPr>
            <w:r>
              <w:lastRenderedPageBreak/>
              <w:t>外部</w:t>
            </w:r>
            <w:r>
              <w:t xml:space="preserve"> AI</w:t>
            </w:r>
          </w:p>
        </w:tc>
        <w:tc>
          <w:tcPr>
            <w:tcW w:w="4961" w:type="dxa"/>
          </w:tcPr>
          <w:p w14:paraId="5D1C1290" w14:textId="77777777" w:rsidR="000D2E50" w:rsidRDefault="000D2E50" w:rsidP="000A3809">
            <w:pPr>
              <w:pStyle w:val="Compact"/>
            </w:pPr>
            <w:r>
              <w:rPr>
                <w:rStyle w:val="VerbatimChar"/>
              </w:rPr>
              <w:t>POST /api/ai/vote-suggestion</w:t>
            </w:r>
          </w:p>
        </w:tc>
        <w:tc>
          <w:tcPr>
            <w:tcW w:w="1616" w:type="dxa"/>
          </w:tcPr>
          <w:p w14:paraId="1901117B" w14:textId="77777777" w:rsidR="000D2E50" w:rsidRDefault="000D2E50" w:rsidP="000A3809">
            <w:pPr>
              <w:pStyle w:val="Compact"/>
            </w:pPr>
            <w:r>
              <w:t xml:space="preserve">AI </w:t>
            </w:r>
            <w:r>
              <w:t>投票建议生成</w:t>
            </w:r>
          </w:p>
        </w:tc>
      </w:tr>
    </w:tbl>
    <w:p w14:paraId="2972EDC3" w14:textId="77777777" w:rsidR="00153634" w:rsidRDefault="00153634" w:rsidP="00153634">
      <w:pPr>
        <w:pStyle w:val="af7"/>
      </w:pPr>
      <w:r>
        <w:t>接口统一约定：</w:t>
      </w:r>
    </w:p>
    <w:p w14:paraId="39180AF0" w14:textId="77777777" w:rsidR="00153634" w:rsidRDefault="00153634" w:rsidP="00153634">
      <w:pPr>
        <w:widowControl/>
        <w:numPr>
          <w:ilvl w:val="0"/>
          <w:numId w:val="29"/>
        </w:numPr>
        <w:spacing w:after="200" w:line="240" w:lineRule="auto"/>
        <w:jc w:val="left"/>
      </w:pPr>
      <w:r>
        <w:t>协议：</w:t>
      </w:r>
      <w:r>
        <w:t>HTTP + JSON</w:t>
      </w:r>
      <w:r>
        <w:t>。</w:t>
      </w:r>
      <w:r>
        <w:t xml:space="preserve"> </w:t>
      </w:r>
    </w:p>
    <w:p w14:paraId="6A685C65" w14:textId="77777777" w:rsidR="00153634" w:rsidRDefault="00153634" w:rsidP="00153634">
      <w:pPr>
        <w:widowControl/>
        <w:numPr>
          <w:ilvl w:val="0"/>
          <w:numId w:val="29"/>
        </w:numPr>
        <w:spacing w:after="200" w:line="240" w:lineRule="auto"/>
        <w:jc w:val="left"/>
      </w:pPr>
      <w:r>
        <w:t>鉴权：</w:t>
      </w:r>
      <w:r>
        <w:t>Bearer JWT</w:t>
      </w:r>
      <w:r>
        <w:t>。</w:t>
      </w:r>
      <w:r>
        <w:t xml:space="preserve"> </w:t>
      </w:r>
    </w:p>
    <w:p w14:paraId="40AD8C46" w14:textId="77777777" w:rsidR="00153634" w:rsidRDefault="00153634" w:rsidP="00153634">
      <w:pPr>
        <w:widowControl/>
        <w:numPr>
          <w:ilvl w:val="0"/>
          <w:numId w:val="29"/>
        </w:numPr>
        <w:spacing w:after="200" w:line="240" w:lineRule="auto"/>
        <w:jc w:val="left"/>
      </w:pPr>
      <w:r>
        <w:t>时间：服务端统一使用</w:t>
      </w:r>
      <w:r>
        <w:t xml:space="preserve"> UTC </w:t>
      </w:r>
      <w:r>
        <w:t>存储。</w:t>
      </w:r>
      <w:r>
        <w:t xml:space="preserve"> </w:t>
      </w:r>
    </w:p>
    <w:p w14:paraId="5CEB1D63" w14:textId="77777777" w:rsidR="00153634" w:rsidRDefault="00153634" w:rsidP="00153634">
      <w:pPr>
        <w:widowControl/>
        <w:numPr>
          <w:ilvl w:val="0"/>
          <w:numId w:val="29"/>
        </w:numPr>
        <w:spacing w:after="200" w:line="240" w:lineRule="auto"/>
        <w:jc w:val="left"/>
      </w:pPr>
      <w:r>
        <w:t>分页：</w:t>
      </w:r>
      <w:r>
        <w:rPr>
          <w:rStyle w:val="VerbatimChar"/>
        </w:rPr>
        <w:t>page/pageSize</w:t>
      </w:r>
      <w:r>
        <w:t>。</w:t>
      </w:r>
      <w:r>
        <w:t xml:space="preserve"> </w:t>
      </w:r>
    </w:p>
    <w:p w14:paraId="0883695D" w14:textId="0EEB7D96" w:rsidR="00430674" w:rsidRDefault="00153634" w:rsidP="00153634">
      <w:pPr>
        <w:widowControl/>
        <w:numPr>
          <w:ilvl w:val="0"/>
          <w:numId w:val="29"/>
        </w:numPr>
        <w:spacing w:after="200" w:line="240" w:lineRule="auto"/>
        <w:jc w:val="left"/>
      </w:pPr>
      <w:r>
        <w:t>错误：返回标准状态码</w:t>
      </w:r>
      <w:r>
        <w:t xml:space="preserve"> + </w:t>
      </w:r>
      <w:r>
        <w:rPr>
          <w:rStyle w:val="VerbatimChar"/>
        </w:rPr>
        <w:t>message</w:t>
      </w:r>
      <w:r>
        <w:t xml:space="preserve"> </w:t>
      </w:r>
      <w:r>
        <w:t>字段。</w:t>
      </w:r>
      <w:r>
        <w:t xml:space="preserve"> </w:t>
      </w:r>
    </w:p>
    <w:p w14:paraId="346DD6A6" w14:textId="3752CF79" w:rsidR="00430674" w:rsidRDefault="00430674">
      <w:pPr>
        <w:pStyle w:val="2"/>
        <w:numPr>
          <w:ilvl w:val="0"/>
          <w:numId w:val="0"/>
        </w:numPr>
        <w:ind w:left="-21"/>
        <w:rPr>
          <w:rFonts w:hint="eastAsia"/>
        </w:rPr>
      </w:pPr>
      <w:bookmarkStart w:id="93" w:name="_Toc22486"/>
      <w:bookmarkStart w:id="94" w:name="_Toc4159"/>
      <w:r>
        <w:rPr>
          <w:rFonts w:hint="eastAsia"/>
        </w:rPr>
        <w:t xml:space="preserve">3.9 </w:t>
      </w:r>
      <w:r>
        <w:rPr>
          <w:rFonts w:hint="eastAsia"/>
        </w:rPr>
        <w:t>测试要点</w:t>
      </w:r>
      <w:bookmarkEnd w:id="93"/>
      <w:bookmarkEnd w:id="94"/>
    </w:p>
    <w:p w14:paraId="74D06B2E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95" w:name="_Toc28008"/>
      <w:bookmarkStart w:id="96" w:name="_Toc14925"/>
      <w:r>
        <w:rPr>
          <w:rFonts w:hint="eastAsia"/>
        </w:rPr>
        <w:t xml:space="preserve">3.9.1 </w:t>
      </w:r>
      <w:r>
        <w:rPr>
          <w:rFonts w:hint="eastAsia"/>
        </w:rPr>
        <w:t>测试范围</w:t>
      </w:r>
      <w:bookmarkEnd w:id="95"/>
      <w:bookmarkEnd w:id="96"/>
    </w:p>
    <w:p w14:paraId="7AACAB7C" w14:textId="77777777" w:rsidR="00430674" w:rsidRDefault="00430674">
      <w:pPr>
        <w:pStyle w:val="a0"/>
        <w:ind w:firstLine="480"/>
        <w:rPr>
          <w:rFonts w:hint="eastAsia"/>
        </w:rPr>
      </w:pPr>
    </w:p>
    <w:tbl>
      <w:tblPr>
        <w:tblW w:w="0" w:type="auto"/>
        <w:tblInd w:w="0" w:type="dxa"/>
        <w:tblBorders>
          <w:top w:val="single" w:sz="8" w:space="0" w:color="C0504D"/>
          <w:bottom w:val="single" w:sz="8" w:space="0" w:color="C0504D"/>
        </w:tblBorders>
        <w:tblLook w:val="0000" w:firstRow="0" w:lastRow="0" w:firstColumn="0" w:lastColumn="0" w:noHBand="0" w:noVBand="0"/>
      </w:tblPr>
      <w:tblGrid>
        <w:gridCol w:w="1384"/>
        <w:gridCol w:w="5528"/>
        <w:gridCol w:w="1616"/>
      </w:tblGrid>
      <w:tr w:rsidR="00430674" w14:paraId="2D33DE8A" w14:textId="77777777" w:rsidTr="003B4D5F">
        <w:tc>
          <w:tcPr>
            <w:tcW w:w="1384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4D3BA3EA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ascii="宋体" w:hAnsi="宋体" w:hint="eastAsia"/>
                <w:b/>
                <w:bCs/>
                <w:color w:val="943634"/>
              </w:rPr>
              <w:t>测试范围</w:t>
            </w:r>
          </w:p>
        </w:tc>
        <w:tc>
          <w:tcPr>
            <w:tcW w:w="5528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040C2932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ascii="宋体" w:hAnsi="宋体" w:hint="eastAsia"/>
                <w:b/>
                <w:bCs/>
                <w:color w:val="943634"/>
              </w:rPr>
              <w:t>主要内容</w:t>
            </w:r>
          </w:p>
        </w:tc>
        <w:tc>
          <w:tcPr>
            <w:tcW w:w="1616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19506D4" w14:textId="77777777" w:rsidR="00430674" w:rsidRDefault="00430674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>
              <w:rPr>
                <w:rFonts w:ascii="宋体" w:hAnsi="宋体" w:hint="eastAsia"/>
                <w:b/>
                <w:bCs/>
                <w:color w:val="943634"/>
              </w:rPr>
              <w:t>简要说明</w:t>
            </w:r>
          </w:p>
        </w:tc>
      </w:tr>
      <w:tr w:rsidR="00430674" w14:paraId="0C313594" w14:textId="77777777" w:rsidTr="003B4D5F">
        <w:tc>
          <w:tcPr>
            <w:tcW w:w="1384" w:type="dxa"/>
            <w:tcBorders>
              <w:left w:val="nil"/>
              <w:right w:val="nil"/>
            </w:tcBorders>
            <w:shd w:val="clear" w:color="auto" w:fill="EFD3D2"/>
          </w:tcPr>
          <w:p w14:paraId="39ED20B6" w14:textId="272C7235" w:rsidR="00430674" w:rsidRDefault="003B4D5F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 w:rsidRPr="003B4D5F">
              <w:rPr>
                <w:rFonts w:ascii="宋体" w:hAnsi="宋体"/>
                <w:b/>
                <w:bCs/>
                <w:color w:val="943634"/>
              </w:rPr>
              <w:t>认证测试</w:t>
            </w:r>
          </w:p>
        </w:tc>
        <w:tc>
          <w:tcPr>
            <w:tcW w:w="5528" w:type="dxa"/>
            <w:tcBorders>
              <w:left w:val="nil"/>
              <w:right w:val="nil"/>
            </w:tcBorders>
            <w:shd w:val="clear" w:color="auto" w:fill="EFD3D2"/>
          </w:tcPr>
          <w:p w14:paraId="590CB205" w14:textId="574C2643" w:rsidR="00430674" w:rsidRDefault="003B4D5F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3B4D5F">
              <w:rPr>
                <w:rFonts w:ascii="宋体" w:hAnsi="宋体"/>
                <w:color w:val="943634"/>
              </w:rPr>
              <w:t>注册、登录、刷新、退出、鉴权拦截</w:t>
            </w:r>
          </w:p>
        </w:tc>
        <w:tc>
          <w:tcPr>
            <w:tcW w:w="1616" w:type="dxa"/>
            <w:tcBorders>
              <w:left w:val="nil"/>
              <w:right w:val="nil"/>
            </w:tcBorders>
            <w:shd w:val="clear" w:color="auto" w:fill="EFD3D2"/>
          </w:tcPr>
          <w:p w14:paraId="571643BB" w14:textId="77777777" w:rsidR="00430674" w:rsidRDefault="00430674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>
              <w:rPr>
                <w:rFonts w:ascii="宋体" w:hAnsi="宋体" w:hint="eastAsia"/>
                <w:color w:val="943634"/>
              </w:rPr>
              <w:t>功能性测试</w:t>
            </w:r>
          </w:p>
        </w:tc>
      </w:tr>
      <w:tr w:rsidR="003B4D5F" w14:paraId="2B4F7716" w14:textId="77777777">
        <w:tc>
          <w:tcPr>
            <w:tcW w:w="1384" w:type="dxa"/>
            <w:tcBorders>
              <w:left w:val="nil"/>
              <w:right w:val="nil"/>
            </w:tcBorders>
            <w:shd w:val="clear" w:color="auto" w:fill="FFFFFF"/>
          </w:tcPr>
          <w:p w14:paraId="20618F03" w14:textId="2E39299A" w:rsidR="003B4D5F" w:rsidRPr="003B4D5F" w:rsidRDefault="003B4D5F" w:rsidP="003B4D5F">
            <w:pPr>
              <w:pStyle w:val="a0"/>
              <w:ind w:firstLineChars="0" w:firstLine="0"/>
              <w:rPr>
                <w:rFonts w:ascii="宋体" w:hAnsi="宋体"/>
                <w:b/>
                <w:bCs/>
                <w:color w:val="943634"/>
              </w:rPr>
            </w:pPr>
            <w:r w:rsidRPr="003B4D5F">
              <w:rPr>
                <w:rFonts w:ascii="宋体" w:hAnsi="宋体"/>
                <w:b/>
                <w:bCs/>
                <w:color w:val="943634"/>
              </w:rPr>
              <w:t>投递测试</w:t>
            </w:r>
          </w:p>
        </w:tc>
        <w:tc>
          <w:tcPr>
            <w:tcW w:w="5528" w:type="dxa"/>
            <w:tcBorders>
              <w:left w:val="nil"/>
              <w:right w:val="nil"/>
            </w:tcBorders>
            <w:shd w:val="clear" w:color="auto" w:fill="FFFFFF"/>
          </w:tcPr>
          <w:p w14:paraId="59B83B95" w14:textId="251D6D3D" w:rsidR="003B4D5F" w:rsidRDefault="003B4D5F" w:rsidP="003B4D5F">
            <w:pPr>
              <w:pStyle w:val="a0"/>
              <w:ind w:firstLineChars="0" w:firstLine="0"/>
              <w:rPr>
                <w:rFonts w:ascii="宋体" w:hAnsi="宋体" w:hint="eastAsia"/>
                <w:color w:val="943634"/>
              </w:rPr>
            </w:pPr>
            <w:r w:rsidRPr="003B4D5F">
              <w:rPr>
                <w:rFonts w:ascii="宋体" w:hAnsi="宋体"/>
                <w:color w:val="943634"/>
              </w:rPr>
              <w:t>参数校验、敏感词、图片限制、投票约束</w:t>
            </w:r>
          </w:p>
        </w:tc>
        <w:tc>
          <w:tcPr>
            <w:tcW w:w="1616" w:type="dxa"/>
            <w:tcBorders>
              <w:left w:val="nil"/>
              <w:right w:val="nil"/>
            </w:tcBorders>
            <w:shd w:val="clear" w:color="auto" w:fill="FFFFFF"/>
          </w:tcPr>
          <w:p w14:paraId="0BD2A6A3" w14:textId="47E83B4B" w:rsidR="003B4D5F" w:rsidRDefault="003B4D5F" w:rsidP="003B4D5F">
            <w:pPr>
              <w:pStyle w:val="a0"/>
              <w:ind w:firstLineChars="0" w:firstLine="0"/>
              <w:rPr>
                <w:rFonts w:ascii="宋体" w:hAnsi="宋体" w:hint="eastAsia"/>
                <w:color w:val="943634"/>
              </w:rPr>
            </w:pPr>
            <w:r>
              <w:rPr>
                <w:rFonts w:ascii="宋体" w:hAnsi="宋体" w:hint="eastAsia"/>
                <w:color w:val="943634"/>
              </w:rPr>
              <w:t>功能性测试</w:t>
            </w:r>
          </w:p>
        </w:tc>
      </w:tr>
      <w:tr w:rsidR="003B4D5F" w14:paraId="72F8884F" w14:textId="77777777" w:rsidTr="003B4D5F">
        <w:tc>
          <w:tcPr>
            <w:tcW w:w="1384" w:type="dxa"/>
            <w:tcBorders>
              <w:left w:val="nil"/>
              <w:right w:val="nil"/>
            </w:tcBorders>
            <w:shd w:val="clear" w:color="auto" w:fill="EFD3D2"/>
          </w:tcPr>
          <w:p w14:paraId="1EB51D88" w14:textId="631A6E14" w:rsidR="003B4D5F" w:rsidRPr="003B4D5F" w:rsidRDefault="003B4D5F" w:rsidP="003B4D5F">
            <w:pPr>
              <w:pStyle w:val="a0"/>
              <w:ind w:firstLineChars="0" w:firstLine="0"/>
              <w:rPr>
                <w:rFonts w:ascii="宋体" w:hAnsi="宋体"/>
                <w:b/>
                <w:bCs/>
                <w:color w:val="943634"/>
              </w:rPr>
            </w:pPr>
            <w:r w:rsidRPr="003B4D5F">
              <w:rPr>
                <w:rFonts w:ascii="宋体" w:hAnsi="宋体"/>
                <w:b/>
                <w:bCs/>
                <w:color w:val="943634"/>
              </w:rPr>
              <w:t>查询测试</w:t>
            </w:r>
          </w:p>
        </w:tc>
        <w:tc>
          <w:tcPr>
            <w:tcW w:w="5528" w:type="dxa"/>
            <w:tcBorders>
              <w:left w:val="nil"/>
              <w:right w:val="nil"/>
            </w:tcBorders>
            <w:shd w:val="clear" w:color="auto" w:fill="EFD3D2"/>
          </w:tcPr>
          <w:p w14:paraId="253AB064" w14:textId="536FC9A9" w:rsidR="003B4D5F" w:rsidRDefault="003B4D5F" w:rsidP="003B4D5F">
            <w:pPr>
              <w:pStyle w:val="a0"/>
              <w:ind w:firstLineChars="0" w:firstLine="0"/>
              <w:rPr>
                <w:rFonts w:ascii="宋体" w:hAnsi="宋体" w:hint="eastAsia"/>
                <w:color w:val="943634"/>
              </w:rPr>
            </w:pPr>
            <w:r w:rsidRPr="003B4D5F">
              <w:rPr>
                <w:rFonts w:ascii="宋体" w:hAnsi="宋体"/>
                <w:color w:val="943634"/>
              </w:rPr>
              <w:t>地点筛选、热门排序、随机拾取稳定性</w:t>
            </w:r>
          </w:p>
        </w:tc>
        <w:tc>
          <w:tcPr>
            <w:tcW w:w="1616" w:type="dxa"/>
            <w:tcBorders>
              <w:left w:val="nil"/>
              <w:right w:val="nil"/>
            </w:tcBorders>
            <w:shd w:val="clear" w:color="auto" w:fill="EFD3D2"/>
          </w:tcPr>
          <w:p w14:paraId="578DB8D4" w14:textId="28BA3635" w:rsidR="003B4D5F" w:rsidRDefault="003B4D5F" w:rsidP="003B4D5F">
            <w:pPr>
              <w:pStyle w:val="a0"/>
              <w:ind w:firstLineChars="0" w:firstLine="0"/>
              <w:rPr>
                <w:rFonts w:ascii="宋体" w:hAnsi="宋体" w:hint="eastAsia"/>
                <w:color w:val="943634"/>
              </w:rPr>
            </w:pPr>
            <w:r>
              <w:rPr>
                <w:rFonts w:ascii="宋体" w:hAnsi="宋体" w:hint="eastAsia"/>
                <w:color w:val="943634"/>
              </w:rPr>
              <w:t>功能性测试</w:t>
            </w:r>
          </w:p>
        </w:tc>
      </w:tr>
      <w:tr w:rsidR="003B4D5F" w14:paraId="7D70923F" w14:textId="77777777">
        <w:tc>
          <w:tcPr>
            <w:tcW w:w="1384" w:type="dxa"/>
            <w:tcBorders>
              <w:left w:val="nil"/>
              <w:right w:val="nil"/>
            </w:tcBorders>
            <w:shd w:val="clear" w:color="auto" w:fill="FFFFFF"/>
          </w:tcPr>
          <w:p w14:paraId="3C89E35C" w14:textId="6D33531E" w:rsidR="003B4D5F" w:rsidRPr="003B4D5F" w:rsidRDefault="003B4D5F" w:rsidP="003B4D5F">
            <w:pPr>
              <w:pStyle w:val="a0"/>
              <w:ind w:firstLineChars="0" w:firstLine="0"/>
              <w:rPr>
                <w:rFonts w:ascii="宋体" w:hAnsi="宋体"/>
                <w:b/>
                <w:bCs/>
                <w:color w:val="943634"/>
              </w:rPr>
            </w:pPr>
            <w:r w:rsidRPr="003B4D5F">
              <w:rPr>
                <w:rFonts w:ascii="宋体" w:hAnsi="宋体"/>
                <w:b/>
                <w:bCs/>
                <w:color w:val="943634"/>
              </w:rPr>
              <w:t>互动测试</w:t>
            </w:r>
          </w:p>
        </w:tc>
        <w:tc>
          <w:tcPr>
            <w:tcW w:w="5528" w:type="dxa"/>
            <w:tcBorders>
              <w:left w:val="nil"/>
              <w:right w:val="nil"/>
            </w:tcBorders>
            <w:shd w:val="clear" w:color="auto" w:fill="FFFFFF"/>
          </w:tcPr>
          <w:p w14:paraId="10E4073B" w14:textId="3A6CCC67" w:rsidR="003B4D5F" w:rsidRDefault="003B4D5F" w:rsidP="003B4D5F">
            <w:pPr>
              <w:pStyle w:val="a0"/>
              <w:ind w:firstLineChars="0" w:firstLine="0"/>
              <w:rPr>
                <w:rFonts w:ascii="宋体" w:hAnsi="宋体" w:hint="eastAsia"/>
                <w:color w:val="943634"/>
              </w:rPr>
            </w:pPr>
            <w:r w:rsidRPr="003B4D5F">
              <w:rPr>
                <w:rFonts w:ascii="宋体" w:hAnsi="宋体"/>
                <w:color w:val="943634"/>
              </w:rPr>
              <w:t>评论树、投票唯一性、续航唯一性、举报阈值</w:t>
            </w:r>
          </w:p>
        </w:tc>
        <w:tc>
          <w:tcPr>
            <w:tcW w:w="1616" w:type="dxa"/>
            <w:tcBorders>
              <w:left w:val="nil"/>
              <w:right w:val="nil"/>
            </w:tcBorders>
            <w:shd w:val="clear" w:color="auto" w:fill="FFFFFF"/>
          </w:tcPr>
          <w:p w14:paraId="16F62EDD" w14:textId="7DFB3778" w:rsidR="003B4D5F" w:rsidRDefault="003B4D5F" w:rsidP="003B4D5F">
            <w:pPr>
              <w:pStyle w:val="a0"/>
              <w:ind w:firstLineChars="0" w:firstLine="0"/>
              <w:rPr>
                <w:rFonts w:ascii="宋体" w:hAnsi="宋体" w:hint="eastAsia"/>
                <w:color w:val="943634"/>
              </w:rPr>
            </w:pPr>
            <w:r>
              <w:rPr>
                <w:rFonts w:ascii="宋体" w:hAnsi="宋体" w:hint="eastAsia"/>
                <w:color w:val="943634"/>
              </w:rPr>
              <w:t>功能性测试</w:t>
            </w:r>
          </w:p>
        </w:tc>
      </w:tr>
      <w:tr w:rsidR="003B4D5F" w14:paraId="17EF9474" w14:textId="77777777" w:rsidTr="003B4D5F">
        <w:tc>
          <w:tcPr>
            <w:tcW w:w="1384" w:type="dxa"/>
            <w:tcBorders>
              <w:left w:val="nil"/>
              <w:right w:val="nil"/>
            </w:tcBorders>
            <w:shd w:val="clear" w:color="auto" w:fill="EFD3D2"/>
          </w:tcPr>
          <w:p w14:paraId="6E353556" w14:textId="73D9AF5B" w:rsidR="003B4D5F" w:rsidRPr="003B4D5F" w:rsidRDefault="003B4D5F" w:rsidP="003B4D5F">
            <w:pPr>
              <w:pStyle w:val="a0"/>
              <w:ind w:firstLineChars="0" w:firstLine="0"/>
              <w:rPr>
                <w:rFonts w:ascii="宋体" w:hAnsi="宋体"/>
                <w:b/>
                <w:bCs/>
                <w:color w:val="943634"/>
              </w:rPr>
            </w:pPr>
            <w:r w:rsidRPr="003B4D5F">
              <w:rPr>
                <w:rFonts w:ascii="宋体" w:hAnsi="宋体"/>
                <w:b/>
                <w:bCs/>
                <w:color w:val="943634"/>
              </w:rPr>
              <w:t>管理测试</w:t>
            </w:r>
          </w:p>
        </w:tc>
        <w:tc>
          <w:tcPr>
            <w:tcW w:w="5528" w:type="dxa"/>
            <w:tcBorders>
              <w:left w:val="nil"/>
              <w:right w:val="nil"/>
            </w:tcBorders>
            <w:shd w:val="clear" w:color="auto" w:fill="EFD3D2"/>
          </w:tcPr>
          <w:p w14:paraId="0A4C0FD8" w14:textId="40FDC574" w:rsidR="003B4D5F" w:rsidRDefault="003B4D5F" w:rsidP="003B4D5F">
            <w:pPr>
              <w:pStyle w:val="a0"/>
              <w:ind w:firstLineChars="0" w:firstLine="0"/>
              <w:rPr>
                <w:rFonts w:ascii="宋体" w:hAnsi="宋体" w:hint="eastAsia"/>
                <w:color w:val="943634"/>
              </w:rPr>
            </w:pPr>
            <w:r w:rsidRPr="003B4D5F">
              <w:rPr>
                <w:rFonts w:ascii="宋体" w:hAnsi="宋体"/>
                <w:color w:val="943634"/>
              </w:rPr>
              <w:t>配置项更新、用户状态切换、内容审核链路</w:t>
            </w:r>
          </w:p>
        </w:tc>
        <w:tc>
          <w:tcPr>
            <w:tcW w:w="1616" w:type="dxa"/>
            <w:tcBorders>
              <w:left w:val="nil"/>
              <w:right w:val="nil"/>
            </w:tcBorders>
            <w:shd w:val="clear" w:color="auto" w:fill="EFD3D2"/>
          </w:tcPr>
          <w:p w14:paraId="23087EA7" w14:textId="21EF97E4" w:rsidR="003B4D5F" w:rsidRDefault="003B4D5F" w:rsidP="003B4D5F">
            <w:pPr>
              <w:pStyle w:val="a0"/>
              <w:ind w:firstLineChars="0" w:firstLine="0"/>
              <w:rPr>
                <w:rFonts w:ascii="宋体" w:hAnsi="宋体" w:hint="eastAsia"/>
                <w:color w:val="943634"/>
              </w:rPr>
            </w:pPr>
            <w:r>
              <w:rPr>
                <w:rFonts w:ascii="宋体" w:hAnsi="宋体" w:hint="eastAsia"/>
                <w:color w:val="943634"/>
              </w:rPr>
              <w:t>功能性测试</w:t>
            </w:r>
          </w:p>
        </w:tc>
      </w:tr>
      <w:tr w:rsidR="003B4D5F" w14:paraId="433E3A71" w14:textId="77777777" w:rsidTr="003B4D5F">
        <w:tc>
          <w:tcPr>
            <w:tcW w:w="1384" w:type="dxa"/>
          </w:tcPr>
          <w:p w14:paraId="56E11DAB" w14:textId="28BDB619" w:rsidR="003B4D5F" w:rsidRDefault="003B4D5F" w:rsidP="003B4D5F">
            <w:pPr>
              <w:pStyle w:val="a0"/>
              <w:ind w:firstLineChars="0" w:firstLine="0"/>
              <w:rPr>
                <w:rFonts w:hint="eastAsia"/>
                <w:b/>
                <w:bCs/>
                <w:color w:val="943634"/>
              </w:rPr>
            </w:pPr>
            <w:r w:rsidRPr="003B4D5F">
              <w:rPr>
                <w:rFonts w:ascii="宋体" w:hAnsi="宋体"/>
                <w:b/>
                <w:bCs/>
                <w:color w:val="943634"/>
              </w:rPr>
              <w:t>数据测试</w:t>
            </w:r>
          </w:p>
        </w:tc>
        <w:tc>
          <w:tcPr>
            <w:tcW w:w="5528" w:type="dxa"/>
          </w:tcPr>
          <w:p w14:paraId="153C1E16" w14:textId="05C4D8C1" w:rsidR="003B4D5F" w:rsidRDefault="003B4D5F" w:rsidP="003B4D5F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 w:rsidRPr="003B4D5F">
              <w:rPr>
                <w:rFonts w:ascii="宋体" w:hAnsi="宋体"/>
                <w:color w:val="943634"/>
              </w:rPr>
              <w:t>短号唯一性、逻辑删除过滤、生效/过期时间边界</w:t>
            </w:r>
          </w:p>
        </w:tc>
        <w:tc>
          <w:tcPr>
            <w:tcW w:w="1616" w:type="dxa"/>
          </w:tcPr>
          <w:p w14:paraId="3E5AFA39" w14:textId="77777777" w:rsidR="003B4D5F" w:rsidRDefault="003B4D5F" w:rsidP="003B4D5F">
            <w:pPr>
              <w:pStyle w:val="a0"/>
              <w:ind w:firstLineChars="0" w:firstLine="0"/>
              <w:rPr>
                <w:rFonts w:hint="eastAsia"/>
                <w:color w:val="943634"/>
              </w:rPr>
            </w:pPr>
            <w:r>
              <w:rPr>
                <w:rFonts w:ascii="宋体" w:hAnsi="宋体" w:hint="eastAsia"/>
                <w:color w:val="943634"/>
              </w:rPr>
              <w:t>功能性测试</w:t>
            </w:r>
          </w:p>
        </w:tc>
      </w:tr>
    </w:tbl>
    <w:p w14:paraId="4554E3CE" w14:textId="77777777" w:rsidR="00430674" w:rsidRDefault="00430674">
      <w:pPr>
        <w:pStyle w:val="3"/>
        <w:numPr>
          <w:ilvl w:val="0"/>
          <w:numId w:val="0"/>
        </w:numPr>
        <w:ind w:left="851"/>
        <w:rPr>
          <w:rFonts w:hint="eastAsia"/>
        </w:rPr>
      </w:pPr>
      <w:bookmarkStart w:id="97" w:name="_Toc10448"/>
      <w:bookmarkStart w:id="98" w:name="_Toc7783"/>
      <w:r>
        <w:rPr>
          <w:rFonts w:hint="eastAsia"/>
        </w:rPr>
        <w:t xml:space="preserve">3.9.2 </w:t>
      </w:r>
      <w:r>
        <w:rPr>
          <w:rFonts w:hint="eastAsia"/>
        </w:rPr>
        <w:t>测试方法</w:t>
      </w:r>
      <w:bookmarkEnd w:id="97"/>
      <w:bookmarkEnd w:id="98"/>
    </w:p>
    <w:p w14:paraId="318892FA" w14:textId="77777777" w:rsidR="002D2E0B" w:rsidRPr="002D2E0B" w:rsidRDefault="002D2E0B" w:rsidP="002D2E0B">
      <w:pPr>
        <w:pStyle w:val="a0"/>
        <w:numPr>
          <w:ilvl w:val="0"/>
          <w:numId w:val="30"/>
        </w:numPr>
        <w:ind w:firstLine="480"/>
        <w:rPr>
          <w:rFonts w:ascii="宋体" w:hAnsi="宋体"/>
        </w:rPr>
      </w:pPr>
      <w:r w:rsidRPr="002D2E0B">
        <w:rPr>
          <w:rFonts w:ascii="宋体" w:hAnsi="宋体"/>
        </w:rPr>
        <w:t xml:space="preserve">接口测试：Swagger + Postman 进行正反向用例覆盖。 </w:t>
      </w:r>
    </w:p>
    <w:p w14:paraId="5F7B406F" w14:textId="77777777" w:rsidR="002D2E0B" w:rsidRPr="002D2E0B" w:rsidRDefault="002D2E0B" w:rsidP="002D2E0B">
      <w:pPr>
        <w:pStyle w:val="a0"/>
        <w:numPr>
          <w:ilvl w:val="0"/>
          <w:numId w:val="30"/>
        </w:numPr>
        <w:ind w:firstLine="480"/>
        <w:rPr>
          <w:rFonts w:ascii="宋体" w:hAnsi="宋体"/>
        </w:rPr>
      </w:pPr>
      <w:r w:rsidRPr="002D2E0B">
        <w:rPr>
          <w:rFonts w:ascii="宋体" w:hAnsi="宋体"/>
        </w:rPr>
        <w:t xml:space="preserve">联调测试：用户端、管理端与后端全链路联调。 </w:t>
      </w:r>
    </w:p>
    <w:p w14:paraId="1663C455" w14:textId="77777777" w:rsidR="002D2E0B" w:rsidRPr="002D2E0B" w:rsidRDefault="002D2E0B" w:rsidP="002D2E0B">
      <w:pPr>
        <w:pStyle w:val="a0"/>
        <w:numPr>
          <w:ilvl w:val="0"/>
          <w:numId w:val="30"/>
        </w:numPr>
        <w:ind w:firstLine="480"/>
        <w:rPr>
          <w:rFonts w:ascii="宋体" w:hAnsi="宋体"/>
        </w:rPr>
      </w:pPr>
      <w:r w:rsidRPr="002D2E0B">
        <w:rPr>
          <w:rFonts w:ascii="宋体" w:hAnsi="宋体"/>
        </w:rPr>
        <w:t xml:space="preserve">异常测试：构造非法参数、过期令牌、并发点赞/投票。 </w:t>
      </w:r>
    </w:p>
    <w:p w14:paraId="0C6FBAD6" w14:textId="77777777" w:rsidR="002D2E0B" w:rsidRPr="002D2E0B" w:rsidRDefault="002D2E0B" w:rsidP="002D2E0B">
      <w:pPr>
        <w:pStyle w:val="a0"/>
        <w:numPr>
          <w:ilvl w:val="0"/>
          <w:numId w:val="30"/>
        </w:numPr>
        <w:ind w:firstLine="480"/>
        <w:rPr>
          <w:rFonts w:ascii="宋体" w:hAnsi="宋体"/>
        </w:rPr>
      </w:pPr>
      <w:r w:rsidRPr="002D2E0B">
        <w:rPr>
          <w:rFonts w:ascii="宋体" w:hAnsi="宋体"/>
        </w:rPr>
        <w:t>回归测试：围绕“登录、投递、查询、互动、下线”主流程逐轮</w:t>
      </w:r>
      <w:r w:rsidRPr="002D2E0B">
        <w:rPr>
          <w:rFonts w:ascii="宋体" w:hAnsi="宋体"/>
        </w:rPr>
        <w:lastRenderedPageBreak/>
        <w:t xml:space="preserve">回归。 </w:t>
      </w:r>
    </w:p>
    <w:p w14:paraId="355F61EF" w14:textId="77777777" w:rsidR="002D2E0B" w:rsidRPr="002D2E0B" w:rsidRDefault="002D2E0B" w:rsidP="002D2E0B">
      <w:pPr>
        <w:pStyle w:val="a0"/>
        <w:numPr>
          <w:ilvl w:val="0"/>
          <w:numId w:val="30"/>
        </w:numPr>
        <w:ind w:firstLine="480"/>
        <w:rPr>
          <w:rFonts w:ascii="宋体" w:hAnsi="宋体"/>
        </w:rPr>
      </w:pPr>
      <w:r w:rsidRPr="002D2E0B">
        <w:rPr>
          <w:rFonts w:ascii="宋体" w:hAnsi="宋体"/>
        </w:rPr>
        <w:t xml:space="preserve">数据核验：对关键表进行 SQL 核对，确认写入字段与业务状态一致。 </w:t>
      </w:r>
    </w:p>
    <w:p w14:paraId="71E5F6E0" w14:textId="77777777" w:rsidR="00430674" w:rsidRDefault="00F70FD0" w:rsidP="00F70FD0">
      <w:pPr>
        <w:pStyle w:val="1"/>
        <w:keepLines w:val="0"/>
        <w:numPr>
          <w:ilvl w:val="0"/>
          <w:numId w:val="0"/>
        </w:numPr>
        <w:tabs>
          <w:tab w:val="left" w:pos="0"/>
        </w:tabs>
        <w:spacing w:before="120" w:after="60" w:line="240" w:lineRule="atLeast"/>
        <w:jc w:val="left"/>
        <w:rPr>
          <w:rFonts w:hint="eastAsia"/>
        </w:rPr>
      </w:pPr>
      <w:bookmarkStart w:id="99" w:name="_Toc11016"/>
      <w:bookmarkStart w:id="100" w:name="_Toc34147162"/>
      <w:bookmarkStart w:id="101" w:name="_Toc30303"/>
      <w:r>
        <w:rPr>
          <w:rFonts w:hint="eastAsia"/>
        </w:rPr>
        <w:t>4</w:t>
      </w:r>
      <w:r w:rsidR="00430674">
        <w:rPr>
          <w:rFonts w:hint="eastAsia"/>
        </w:rPr>
        <w:t>编写人员</w:t>
      </w:r>
      <w:bookmarkEnd w:id="99"/>
      <w:bookmarkEnd w:id="100"/>
      <w:bookmarkEnd w:id="101"/>
    </w:p>
    <w:p w14:paraId="1E3CEA2F" w14:textId="77777777" w:rsidR="00430674" w:rsidRDefault="00430674">
      <w:pPr>
        <w:rPr>
          <w:rFonts w:ascii="幼圆" w:eastAsia="幼圆" w:hint="eastAsia"/>
          <w:sz w:val="28"/>
        </w:rPr>
      </w:pPr>
      <w:r>
        <w:rPr>
          <w:rFonts w:ascii="幼圆" w:eastAsia="幼圆" w:hint="eastAsia"/>
          <w:sz w:val="28"/>
        </w:rPr>
        <w:t>本文档由下列人员参与编写：</w:t>
      </w:r>
    </w:p>
    <w:p w14:paraId="483C07AD" w14:textId="785ACD37" w:rsidR="00C45ECD" w:rsidRDefault="00C45ECD" w:rsidP="00C45EC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项目组成员：周亮</w:t>
      </w:r>
      <w:r>
        <w:rPr>
          <w:rFonts w:hint="eastAsia"/>
        </w:rPr>
        <w:t>、张庆、向此辉</w:t>
      </w:r>
      <w:r>
        <w:rPr>
          <w:rFonts w:hint="eastAsia"/>
        </w:rPr>
        <w:t xml:space="preserve">  </w:t>
      </w:r>
    </w:p>
    <w:p w14:paraId="41FF5E20" w14:textId="77777777" w:rsidR="00C45ECD" w:rsidRDefault="00C45ECD" w:rsidP="00C45EC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主要分工：</w:t>
      </w:r>
      <w:r>
        <w:rPr>
          <w:rFonts w:hint="eastAsia"/>
        </w:rPr>
        <w:t xml:space="preserve">  </w:t>
      </w:r>
    </w:p>
    <w:p w14:paraId="7CCAC923" w14:textId="2723D417" w:rsidR="00C45ECD" w:rsidRDefault="00C45ECD" w:rsidP="00C45EC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后端接口与数据库设计：周亮</w:t>
      </w:r>
      <w:r>
        <w:rPr>
          <w:rFonts w:hint="eastAsia"/>
        </w:rPr>
        <w:t xml:space="preserve">  </w:t>
      </w:r>
    </w:p>
    <w:p w14:paraId="0A9349EA" w14:textId="54549E9F" w:rsidR="00C45ECD" w:rsidRDefault="00C45ECD" w:rsidP="00C45EC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用户端实现与联调：周亮</w:t>
      </w:r>
      <w:r>
        <w:rPr>
          <w:rFonts w:hint="eastAsia"/>
        </w:rPr>
        <w:t xml:space="preserve">  </w:t>
      </w:r>
    </w:p>
    <w:p w14:paraId="4F8755C5" w14:textId="57F62109" w:rsidR="00C45ECD" w:rsidRDefault="00C45ECD" w:rsidP="00C45EC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管理端实现与联调：周亮</w:t>
      </w:r>
      <w:r>
        <w:rPr>
          <w:rFonts w:hint="eastAsia"/>
        </w:rPr>
        <w:t xml:space="preserve">  </w:t>
      </w:r>
    </w:p>
    <w:p w14:paraId="6606281C" w14:textId="00427537" w:rsidR="00C45ECD" w:rsidRDefault="00C45ECD" w:rsidP="00C45EC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测试与文档整理：</w:t>
      </w:r>
      <w:r>
        <w:rPr>
          <w:rFonts w:hint="eastAsia"/>
        </w:rPr>
        <w:t>向此辉</w:t>
      </w:r>
    </w:p>
    <w:p w14:paraId="21F0DBD3" w14:textId="2D89F19E" w:rsidR="00430674" w:rsidRDefault="00C45ECD" w:rsidP="00C45ECD">
      <w:pPr>
        <w:rPr>
          <w:rFonts w:hint="eastAsia"/>
        </w:rPr>
      </w:pPr>
      <w:r>
        <w:rPr>
          <w:rFonts w:hint="eastAsia"/>
        </w:rPr>
        <w:t xml:space="preserve">   UI </w:t>
      </w:r>
      <w:r>
        <w:rPr>
          <w:rFonts w:hint="eastAsia"/>
        </w:rPr>
        <w:t>设计</w:t>
      </w:r>
      <w:r>
        <w:rPr>
          <w:rFonts w:hint="eastAsia"/>
        </w:rPr>
        <w:t>/</w:t>
      </w:r>
      <w:r>
        <w:rPr>
          <w:rFonts w:hint="eastAsia"/>
        </w:rPr>
        <w:t>构图</w:t>
      </w:r>
      <w:r>
        <w:rPr>
          <w:rFonts w:hint="eastAsia"/>
        </w:rPr>
        <w:t>：张庆</w:t>
      </w:r>
    </w:p>
    <w:sectPr w:rsidR="00430674">
      <w:headerReference w:type="default" r:id="rId25"/>
      <w:footerReference w:type="default" r:id="rId26"/>
      <w:endnotePr>
        <w:numFmt w:val="decimal"/>
      </w:endnotePr>
      <w:pgSz w:w="11906" w:h="16838"/>
      <w:pgMar w:top="1440" w:right="1797" w:bottom="1440" w:left="1797" w:header="851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8EB17" w14:textId="77777777" w:rsidR="001B09B2" w:rsidRDefault="001B09B2">
      <w:pPr>
        <w:spacing w:line="240" w:lineRule="auto"/>
      </w:pPr>
      <w:r>
        <w:separator/>
      </w:r>
    </w:p>
  </w:endnote>
  <w:endnote w:type="continuationSeparator" w:id="0">
    <w:p w14:paraId="1EEA444E" w14:textId="77777777" w:rsidR="001B09B2" w:rsidRDefault="001B0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01AA3" w14:textId="77777777" w:rsidR="00430674" w:rsidRDefault="00430674">
    <w:pPr>
      <w:pStyle w:val="af1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02DA9C23" w14:textId="77777777" w:rsidR="00430674" w:rsidRDefault="00430674">
    <w:pPr>
      <w:pStyle w:val="af1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8513" w14:textId="77777777" w:rsidR="00430674" w:rsidRDefault="00430674">
    <w:pPr>
      <w:pStyle w:val="af1"/>
      <w:ind w:right="360"/>
      <w:rPr>
        <w:rFonts w:hint="eastAsia"/>
      </w:rPr>
    </w:pPr>
    <w:r>
      <w:rPr>
        <w:rFonts w:hint="eastAsia"/>
      </w:rPr>
      <w:tab/>
    </w:r>
    <w:r>
      <w:t xml:space="preserve">                </w:t>
    </w:r>
    <w:r>
      <w:rPr>
        <w:sz w:val="21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ED51" w14:textId="77777777" w:rsidR="00430674" w:rsidRDefault="00430674">
    <w:pPr>
      <w:pStyle w:val="af1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3F5FA" w14:textId="77777777" w:rsidR="00FF6A82" w:rsidRDefault="00FF6A82">
    <w:pPr>
      <w:pStyle w:val="af1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77527DF7" w14:textId="7E1811E8" w:rsidR="00430674" w:rsidRDefault="00430674" w:rsidP="00F6390B">
    <w:pPr>
      <w:pStyle w:val="aa"/>
      <w:ind w:left="60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332A7" w14:textId="77777777" w:rsidR="001B09B2" w:rsidRDefault="001B09B2">
      <w:pPr>
        <w:spacing w:line="240" w:lineRule="auto"/>
      </w:pPr>
      <w:r>
        <w:separator/>
      </w:r>
    </w:p>
  </w:footnote>
  <w:footnote w:type="continuationSeparator" w:id="0">
    <w:p w14:paraId="13EA27EB" w14:textId="77777777" w:rsidR="001B09B2" w:rsidRDefault="001B09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2A9E8" w14:textId="77777777" w:rsidR="00430674" w:rsidRDefault="00430674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9204" w14:textId="77777777" w:rsidR="00430674" w:rsidRDefault="00430674">
    <w:pPr>
      <w:pStyle w:val="af3"/>
      <w:pBdr>
        <w:bottom w:val="none" w:sz="0" w:space="0" w:color="auto"/>
      </w:pBdr>
      <w:spacing w:line="240" w:lineRule="atLeast"/>
      <w:jc w:val="both"/>
      <w:rPr>
        <w:rFonts w:hint="eastAsia"/>
        <w:sz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C0FD" w14:textId="77777777" w:rsidR="00430674" w:rsidRDefault="00430674">
    <w:pPr>
      <w:pStyle w:val="af3"/>
      <w:pBdr>
        <w:bottom w:val="none" w:sz="0" w:space="0" w:color="auto"/>
      </w:pBdr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11E6F" w14:textId="77777777" w:rsidR="00430674" w:rsidRDefault="00430674">
    <w:pPr>
      <w:pStyle w:val="af3"/>
      <w:spacing w:line="240" w:lineRule="atLeast"/>
      <w:jc w:val="both"/>
      <w:rPr>
        <w:rFonts w:hint="eastAsia"/>
        <w:sz w:val="21"/>
      </w:rPr>
    </w:pPr>
    <w:r>
      <w:rPr>
        <w:rFonts w:hint="eastAsia"/>
        <w:sz w:val="21"/>
      </w:rPr>
      <w:tab/>
    </w:r>
    <w:r>
      <w:rPr>
        <w:rFonts w:hint="eastAsia"/>
        <w:sz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B503DE"/>
    <w:multiLevelType w:val="singleLevel"/>
    <w:tmpl w:val="F4B503DE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0A99411"/>
    <w:multiLevelType w:val="multilevel"/>
    <w:tmpl w:val="E8769C1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9040A9C"/>
    <w:multiLevelType w:val="multilevel"/>
    <w:tmpl w:val="09040A9C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C7530C"/>
    <w:multiLevelType w:val="multilevel"/>
    <w:tmpl w:val="09C7530C"/>
    <w:lvl w:ilvl="0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145533C4"/>
    <w:multiLevelType w:val="multilevel"/>
    <w:tmpl w:val="145533C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1A377106"/>
    <w:multiLevelType w:val="multilevel"/>
    <w:tmpl w:val="1A377106"/>
    <w:lvl w:ilvl="0">
      <w:start w:val="1"/>
      <w:numFmt w:val="decimal"/>
      <w:lvlText w:val="%1，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（%3）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B803D09"/>
    <w:multiLevelType w:val="multilevel"/>
    <w:tmpl w:val="1B803D09"/>
    <w:lvl w:ilvl="0">
      <w:start w:val="1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5F30604"/>
    <w:multiLevelType w:val="multilevel"/>
    <w:tmpl w:val="25F30604"/>
    <w:lvl w:ilvl="0">
      <w:start w:val="1"/>
      <w:numFmt w:val="decimal"/>
      <w:lvlText w:val="%1，"/>
      <w:lvlJc w:val="left"/>
      <w:pPr>
        <w:ind w:left="15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040" w:hanging="420"/>
      </w:pPr>
    </w:lvl>
    <w:lvl w:ilvl="2">
      <w:start w:val="1"/>
      <w:numFmt w:val="lowerRoman"/>
      <w:lvlText w:val="%3."/>
      <w:lvlJc w:val="right"/>
      <w:pPr>
        <w:ind w:left="2460" w:hanging="420"/>
      </w:pPr>
    </w:lvl>
    <w:lvl w:ilvl="3">
      <w:start w:val="1"/>
      <w:numFmt w:val="decimal"/>
      <w:lvlText w:val="%4."/>
      <w:lvlJc w:val="left"/>
      <w:pPr>
        <w:ind w:left="2880" w:hanging="420"/>
      </w:pPr>
    </w:lvl>
    <w:lvl w:ilvl="4">
      <w:start w:val="1"/>
      <w:numFmt w:val="lowerLetter"/>
      <w:lvlText w:val="%5)"/>
      <w:lvlJc w:val="left"/>
      <w:pPr>
        <w:ind w:left="3300" w:hanging="420"/>
      </w:pPr>
    </w:lvl>
    <w:lvl w:ilvl="5">
      <w:start w:val="1"/>
      <w:numFmt w:val="lowerRoman"/>
      <w:lvlText w:val="%6."/>
      <w:lvlJc w:val="right"/>
      <w:pPr>
        <w:ind w:left="3720" w:hanging="420"/>
      </w:pPr>
    </w:lvl>
    <w:lvl w:ilvl="6">
      <w:start w:val="1"/>
      <w:numFmt w:val="decimal"/>
      <w:lvlText w:val="%7."/>
      <w:lvlJc w:val="left"/>
      <w:pPr>
        <w:ind w:left="4140" w:hanging="420"/>
      </w:pPr>
    </w:lvl>
    <w:lvl w:ilvl="7">
      <w:start w:val="1"/>
      <w:numFmt w:val="lowerLetter"/>
      <w:lvlText w:val="%8)"/>
      <w:lvlJc w:val="left"/>
      <w:pPr>
        <w:ind w:left="4560" w:hanging="420"/>
      </w:pPr>
    </w:lvl>
    <w:lvl w:ilvl="8">
      <w:start w:val="1"/>
      <w:numFmt w:val="lowerRoman"/>
      <w:lvlText w:val="%9."/>
      <w:lvlJc w:val="right"/>
      <w:pPr>
        <w:ind w:left="4980" w:hanging="420"/>
      </w:pPr>
    </w:lvl>
  </w:abstractNum>
  <w:abstractNum w:abstractNumId="9" w15:restartNumberingAfterBreak="0">
    <w:nsid w:val="2678129F"/>
    <w:multiLevelType w:val="hybridMultilevel"/>
    <w:tmpl w:val="224C0778"/>
    <w:lvl w:ilvl="0" w:tplc="41A4AB1E">
      <w:start w:val="1"/>
      <w:numFmt w:val="decimal"/>
      <w:lvlText w:val="%1、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00" w:hanging="440"/>
      </w:pPr>
    </w:lvl>
    <w:lvl w:ilvl="2" w:tplc="0409001B" w:tentative="1">
      <w:start w:val="1"/>
      <w:numFmt w:val="lowerRoman"/>
      <w:lvlText w:val="%3."/>
      <w:lvlJc w:val="right"/>
      <w:pPr>
        <w:ind w:left="2940" w:hanging="440"/>
      </w:pPr>
    </w:lvl>
    <w:lvl w:ilvl="3" w:tplc="0409000F" w:tentative="1">
      <w:start w:val="1"/>
      <w:numFmt w:val="decimal"/>
      <w:lvlText w:val="%4."/>
      <w:lvlJc w:val="left"/>
      <w:pPr>
        <w:ind w:left="3380" w:hanging="440"/>
      </w:pPr>
    </w:lvl>
    <w:lvl w:ilvl="4" w:tplc="04090019" w:tentative="1">
      <w:start w:val="1"/>
      <w:numFmt w:val="lowerLetter"/>
      <w:lvlText w:val="%5)"/>
      <w:lvlJc w:val="left"/>
      <w:pPr>
        <w:ind w:left="3820" w:hanging="440"/>
      </w:pPr>
    </w:lvl>
    <w:lvl w:ilvl="5" w:tplc="0409001B" w:tentative="1">
      <w:start w:val="1"/>
      <w:numFmt w:val="lowerRoman"/>
      <w:lvlText w:val="%6."/>
      <w:lvlJc w:val="right"/>
      <w:pPr>
        <w:ind w:left="4260" w:hanging="440"/>
      </w:pPr>
    </w:lvl>
    <w:lvl w:ilvl="6" w:tplc="0409000F" w:tentative="1">
      <w:start w:val="1"/>
      <w:numFmt w:val="decimal"/>
      <w:lvlText w:val="%7."/>
      <w:lvlJc w:val="left"/>
      <w:pPr>
        <w:ind w:left="4700" w:hanging="440"/>
      </w:pPr>
    </w:lvl>
    <w:lvl w:ilvl="7" w:tplc="04090019" w:tentative="1">
      <w:start w:val="1"/>
      <w:numFmt w:val="lowerLetter"/>
      <w:lvlText w:val="%8)"/>
      <w:lvlJc w:val="left"/>
      <w:pPr>
        <w:ind w:left="5140" w:hanging="440"/>
      </w:pPr>
    </w:lvl>
    <w:lvl w:ilvl="8" w:tplc="0409001B" w:tentative="1">
      <w:start w:val="1"/>
      <w:numFmt w:val="lowerRoman"/>
      <w:lvlText w:val="%9."/>
      <w:lvlJc w:val="right"/>
      <w:pPr>
        <w:ind w:left="5580" w:hanging="440"/>
      </w:pPr>
    </w:lvl>
  </w:abstractNum>
  <w:abstractNum w:abstractNumId="10" w15:restartNumberingAfterBreak="0">
    <w:nsid w:val="2B9E15BD"/>
    <w:multiLevelType w:val="multilevel"/>
    <w:tmpl w:val="2B9E15BD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F727707"/>
    <w:multiLevelType w:val="multilevel"/>
    <w:tmpl w:val="300E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84050C"/>
    <w:multiLevelType w:val="multilevel"/>
    <w:tmpl w:val="E8769C1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3D0822A7"/>
    <w:multiLevelType w:val="singleLevel"/>
    <w:tmpl w:val="3D0822A7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14" w15:restartNumberingAfterBreak="0">
    <w:nsid w:val="47083387"/>
    <w:multiLevelType w:val="multilevel"/>
    <w:tmpl w:val="47083387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4A7D6758"/>
    <w:multiLevelType w:val="multilevel"/>
    <w:tmpl w:val="E8769C1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6" w15:restartNumberingAfterBreak="0">
    <w:nsid w:val="4B61159D"/>
    <w:multiLevelType w:val="multilevel"/>
    <w:tmpl w:val="C2F6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F3325"/>
    <w:multiLevelType w:val="multilevel"/>
    <w:tmpl w:val="68A71AFC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5A87337B"/>
    <w:multiLevelType w:val="multilevel"/>
    <w:tmpl w:val="5A87337B"/>
    <w:lvl w:ilvl="0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400" w:hanging="420"/>
      </w:pPr>
    </w:lvl>
    <w:lvl w:ilvl="2">
      <w:start w:val="1"/>
      <w:numFmt w:val="lowerRoman"/>
      <w:lvlText w:val="%3."/>
      <w:lvlJc w:val="right"/>
      <w:pPr>
        <w:ind w:left="2820" w:hanging="420"/>
      </w:pPr>
    </w:lvl>
    <w:lvl w:ilvl="3">
      <w:start w:val="1"/>
      <w:numFmt w:val="decimal"/>
      <w:lvlText w:val="%4."/>
      <w:lvlJc w:val="left"/>
      <w:pPr>
        <w:ind w:left="3240" w:hanging="420"/>
      </w:pPr>
    </w:lvl>
    <w:lvl w:ilvl="4">
      <w:start w:val="1"/>
      <w:numFmt w:val="lowerLetter"/>
      <w:lvlText w:val="%5)"/>
      <w:lvlJc w:val="left"/>
      <w:pPr>
        <w:ind w:left="3660" w:hanging="420"/>
      </w:pPr>
    </w:lvl>
    <w:lvl w:ilvl="5">
      <w:start w:val="1"/>
      <w:numFmt w:val="lowerRoman"/>
      <w:lvlText w:val="%6."/>
      <w:lvlJc w:val="right"/>
      <w:pPr>
        <w:ind w:left="4080" w:hanging="420"/>
      </w:pPr>
    </w:lvl>
    <w:lvl w:ilvl="6">
      <w:start w:val="1"/>
      <w:numFmt w:val="decimal"/>
      <w:lvlText w:val="%7."/>
      <w:lvlJc w:val="left"/>
      <w:pPr>
        <w:ind w:left="4500" w:hanging="420"/>
      </w:pPr>
    </w:lvl>
    <w:lvl w:ilvl="7">
      <w:start w:val="1"/>
      <w:numFmt w:val="lowerLetter"/>
      <w:lvlText w:val="%8)"/>
      <w:lvlJc w:val="left"/>
      <w:pPr>
        <w:ind w:left="4920" w:hanging="420"/>
      </w:pPr>
    </w:lvl>
    <w:lvl w:ilvl="8">
      <w:start w:val="1"/>
      <w:numFmt w:val="lowerRoman"/>
      <w:lvlText w:val="%9."/>
      <w:lvlJc w:val="right"/>
      <w:pPr>
        <w:ind w:left="5340" w:hanging="420"/>
      </w:pPr>
    </w:lvl>
  </w:abstractNum>
  <w:abstractNum w:abstractNumId="19" w15:restartNumberingAfterBreak="0">
    <w:nsid w:val="5C9F057D"/>
    <w:multiLevelType w:val="multilevel"/>
    <w:tmpl w:val="5C9F057D"/>
    <w:lvl w:ilvl="0">
      <w:start w:val="1"/>
      <w:numFmt w:val="decimal"/>
      <w:lvlText w:val="%1，"/>
      <w:lvlJc w:val="left"/>
      <w:pPr>
        <w:ind w:left="15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040" w:hanging="420"/>
      </w:pPr>
    </w:lvl>
    <w:lvl w:ilvl="2">
      <w:start w:val="1"/>
      <w:numFmt w:val="lowerRoman"/>
      <w:lvlText w:val="%3."/>
      <w:lvlJc w:val="right"/>
      <w:pPr>
        <w:ind w:left="2460" w:hanging="420"/>
      </w:pPr>
    </w:lvl>
    <w:lvl w:ilvl="3">
      <w:start w:val="1"/>
      <w:numFmt w:val="decimal"/>
      <w:lvlText w:val="%4."/>
      <w:lvlJc w:val="left"/>
      <w:pPr>
        <w:ind w:left="2880" w:hanging="420"/>
      </w:pPr>
    </w:lvl>
    <w:lvl w:ilvl="4">
      <w:start w:val="1"/>
      <w:numFmt w:val="lowerLetter"/>
      <w:lvlText w:val="%5)"/>
      <w:lvlJc w:val="left"/>
      <w:pPr>
        <w:ind w:left="3300" w:hanging="420"/>
      </w:pPr>
    </w:lvl>
    <w:lvl w:ilvl="5">
      <w:start w:val="1"/>
      <w:numFmt w:val="lowerRoman"/>
      <w:lvlText w:val="%6."/>
      <w:lvlJc w:val="right"/>
      <w:pPr>
        <w:ind w:left="3720" w:hanging="420"/>
      </w:pPr>
    </w:lvl>
    <w:lvl w:ilvl="6">
      <w:start w:val="1"/>
      <w:numFmt w:val="decimal"/>
      <w:lvlText w:val="%7."/>
      <w:lvlJc w:val="left"/>
      <w:pPr>
        <w:ind w:left="4140" w:hanging="420"/>
      </w:pPr>
    </w:lvl>
    <w:lvl w:ilvl="7">
      <w:start w:val="1"/>
      <w:numFmt w:val="lowerLetter"/>
      <w:lvlText w:val="%8)"/>
      <w:lvlJc w:val="left"/>
      <w:pPr>
        <w:ind w:left="4560" w:hanging="420"/>
      </w:pPr>
    </w:lvl>
    <w:lvl w:ilvl="8">
      <w:start w:val="1"/>
      <w:numFmt w:val="lowerRoman"/>
      <w:lvlText w:val="%9."/>
      <w:lvlJc w:val="right"/>
      <w:pPr>
        <w:ind w:left="4980" w:hanging="420"/>
      </w:pPr>
    </w:lvl>
  </w:abstractNum>
  <w:abstractNum w:abstractNumId="20" w15:restartNumberingAfterBreak="0">
    <w:nsid w:val="623A293C"/>
    <w:multiLevelType w:val="multilevel"/>
    <w:tmpl w:val="4024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8E35FB"/>
    <w:multiLevelType w:val="multilevel"/>
    <w:tmpl w:val="628E35FB"/>
    <w:lvl w:ilvl="0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64154547"/>
    <w:multiLevelType w:val="multilevel"/>
    <w:tmpl w:val="64154547"/>
    <w:lvl w:ilvl="0">
      <w:start w:val="1"/>
      <w:numFmt w:val="bullet"/>
      <w:lvlText w:val="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040"/>
        </w:tabs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3" w15:restartNumberingAfterBreak="0">
    <w:nsid w:val="65251194"/>
    <w:multiLevelType w:val="multilevel"/>
    <w:tmpl w:val="6525119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（%3）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66215E57"/>
    <w:multiLevelType w:val="multilevel"/>
    <w:tmpl w:val="66215E57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68A71AFC"/>
    <w:multiLevelType w:val="multilevel"/>
    <w:tmpl w:val="68A71AFC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6AA7564E"/>
    <w:multiLevelType w:val="multilevel"/>
    <w:tmpl w:val="6AA7564E"/>
    <w:lvl w:ilvl="0">
      <w:start w:val="1"/>
      <w:numFmt w:val="decimal"/>
      <w:isLgl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6E382EDA"/>
    <w:multiLevelType w:val="multilevel"/>
    <w:tmpl w:val="6E382EDA"/>
    <w:lvl w:ilvl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1965A6A"/>
    <w:multiLevelType w:val="multilevel"/>
    <w:tmpl w:val="71965A6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7B6B062D"/>
    <w:multiLevelType w:val="multilevel"/>
    <w:tmpl w:val="7B6B062D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360085079">
    <w:abstractNumId w:val="1"/>
  </w:num>
  <w:num w:numId="2" w16cid:durableId="417211322">
    <w:abstractNumId w:val="26"/>
  </w:num>
  <w:num w:numId="3" w16cid:durableId="1342975303">
    <w:abstractNumId w:val="13"/>
  </w:num>
  <w:num w:numId="4" w16cid:durableId="745491215">
    <w:abstractNumId w:val="22"/>
  </w:num>
  <w:num w:numId="5" w16cid:durableId="1052583871">
    <w:abstractNumId w:val="6"/>
  </w:num>
  <w:num w:numId="6" w16cid:durableId="187183808">
    <w:abstractNumId w:val="14"/>
  </w:num>
  <w:num w:numId="7" w16cid:durableId="567152449">
    <w:abstractNumId w:val="27"/>
  </w:num>
  <w:num w:numId="8" w16cid:durableId="1433555274">
    <w:abstractNumId w:val="23"/>
  </w:num>
  <w:num w:numId="9" w16cid:durableId="984897869">
    <w:abstractNumId w:val="25"/>
  </w:num>
  <w:num w:numId="10" w16cid:durableId="446044256">
    <w:abstractNumId w:val="21"/>
  </w:num>
  <w:num w:numId="11" w16cid:durableId="1119377106">
    <w:abstractNumId w:val="0"/>
  </w:num>
  <w:num w:numId="12" w16cid:durableId="2002930054">
    <w:abstractNumId w:val="19"/>
  </w:num>
  <w:num w:numId="13" w16cid:durableId="1506238508">
    <w:abstractNumId w:val="5"/>
  </w:num>
  <w:num w:numId="14" w16cid:durableId="1240336038">
    <w:abstractNumId w:val="28"/>
  </w:num>
  <w:num w:numId="15" w16cid:durableId="1173229623">
    <w:abstractNumId w:val="7"/>
  </w:num>
  <w:num w:numId="16" w16cid:durableId="920680683">
    <w:abstractNumId w:val="24"/>
  </w:num>
  <w:num w:numId="17" w16cid:durableId="502670053">
    <w:abstractNumId w:val="8"/>
  </w:num>
  <w:num w:numId="18" w16cid:durableId="1709183872">
    <w:abstractNumId w:val="18"/>
  </w:num>
  <w:num w:numId="19" w16cid:durableId="1261720415">
    <w:abstractNumId w:val="10"/>
  </w:num>
  <w:num w:numId="20" w16cid:durableId="897974878">
    <w:abstractNumId w:val="3"/>
  </w:num>
  <w:num w:numId="21" w16cid:durableId="1920870072">
    <w:abstractNumId w:val="4"/>
  </w:num>
  <w:num w:numId="22" w16cid:durableId="690449853">
    <w:abstractNumId w:val="29"/>
  </w:num>
  <w:num w:numId="23" w16cid:durableId="2124881875">
    <w:abstractNumId w:val="9"/>
  </w:num>
  <w:num w:numId="24" w16cid:durableId="2050105215">
    <w:abstractNumId w:val="11"/>
  </w:num>
  <w:num w:numId="25" w16cid:durableId="17397320">
    <w:abstractNumId w:val="20"/>
  </w:num>
  <w:num w:numId="26" w16cid:durableId="1609964427">
    <w:abstractNumId w:val="17"/>
  </w:num>
  <w:num w:numId="27" w16cid:durableId="704715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27581056">
    <w:abstractNumId w:val="12"/>
  </w:num>
  <w:num w:numId="29" w16cid:durableId="1854414722">
    <w:abstractNumId w:val="15"/>
  </w:num>
  <w:num w:numId="30" w16cid:durableId="874582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attachedTemplate r:id="rId1"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853"/>
    <w:rsid w:val="00001630"/>
    <w:rsid w:val="0000181C"/>
    <w:rsid w:val="0000256A"/>
    <w:rsid w:val="000072FE"/>
    <w:rsid w:val="00007C9D"/>
    <w:rsid w:val="0001727F"/>
    <w:rsid w:val="000177B4"/>
    <w:rsid w:val="000352A8"/>
    <w:rsid w:val="00044BBD"/>
    <w:rsid w:val="00066544"/>
    <w:rsid w:val="00085466"/>
    <w:rsid w:val="000A596D"/>
    <w:rsid w:val="000B7B04"/>
    <w:rsid w:val="000C500B"/>
    <w:rsid w:val="000D1890"/>
    <w:rsid w:val="000D2E50"/>
    <w:rsid w:val="000E1EA8"/>
    <w:rsid w:val="00103328"/>
    <w:rsid w:val="00103F2F"/>
    <w:rsid w:val="00113B9A"/>
    <w:rsid w:val="00153634"/>
    <w:rsid w:val="001546B4"/>
    <w:rsid w:val="00161151"/>
    <w:rsid w:val="00173615"/>
    <w:rsid w:val="00174817"/>
    <w:rsid w:val="00184D2E"/>
    <w:rsid w:val="0019526B"/>
    <w:rsid w:val="001977A7"/>
    <w:rsid w:val="001A081E"/>
    <w:rsid w:val="001B09B2"/>
    <w:rsid w:val="001E1854"/>
    <w:rsid w:val="00207AFC"/>
    <w:rsid w:val="00211EBF"/>
    <w:rsid w:val="002123C9"/>
    <w:rsid w:val="002131FD"/>
    <w:rsid w:val="00224B25"/>
    <w:rsid w:val="002337EE"/>
    <w:rsid w:val="00233ECC"/>
    <w:rsid w:val="00234865"/>
    <w:rsid w:val="002621B5"/>
    <w:rsid w:val="00271C94"/>
    <w:rsid w:val="00272E56"/>
    <w:rsid w:val="00277585"/>
    <w:rsid w:val="0029110A"/>
    <w:rsid w:val="00296E43"/>
    <w:rsid w:val="002A00A8"/>
    <w:rsid w:val="002C0E88"/>
    <w:rsid w:val="002D2E0B"/>
    <w:rsid w:val="002D42F0"/>
    <w:rsid w:val="002D48C7"/>
    <w:rsid w:val="00304B79"/>
    <w:rsid w:val="00321223"/>
    <w:rsid w:val="00321871"/>
    <w:rsid w:val="003325FB"/>
    <w:rsid w:val="00333A46"/>
    <w:rsid w:val="003421E0"/>
    <w:rsid w:val="003443A2"/>
    <w:rsid w:val="00345D95"/>
    <w:rsid w:val="00353D4E"/>
    <w:rsid w:val="00366567"/>
    <w:rsid w:val="00383199"/>
    <w:rsid w:val="003942B6"/>
    <w:rsid w:val="003A1A18"/>
    <w:rsid w:val="003A4EDC"/>
    <w:rsid w:val="003A7943"/>
    <w:rsid w:val="003B15BB"/>
    <w:rsid w:val="003B3645"/>
    <w:rsid w:val="003B4D5F"/>
    <w:rsid w:val="003D4DBB"/>
    <w:rsid w:val="003F5A40"/>
    <w:rsid w:val="004001E6"/>
    <w:rsid w:val="0040040B"/>
    <w:rsid w:val="00403A99"/>
    <w:rsid w:val="00406853"/>
    <w:rsid w:val="00414922"/>
    <w:rsid w:val="00430674"/>
    <w:rsid w:val="004328B9"/>
    <w:rsid w:val="0043475F"/>
    <w:rsid w:val="00434BCD"/>
    <w:rsid w:val="0045115C"/>
    <w:rsid w:val="00456932"/>
    <w:rsid w:val="00457968"/>
    <w:rsid w:val="004703D3"/>
    <w:rsid w:val="0048213C"/>
    <w:rsid w:val="00486B68"/>
    <w:rsid w:val="00491F12"/>
    <w:rsid w:val="00494BDE"/>
    <w:rsid w:val="004971B6"/>
    <w:rsid w:val="004B67FC"/>
    <w:rsid w:val="004C3F0C"/>
    <w:rsid w:val="004D520B"/>
    <w:rsid w:val="004F1E2F"/>
    <w:rsid w:val="00520652"/>
    <w:rsid w:val="005328E7"/>
    <w:rsid w:val="00534598"/>
    <w:rsid w:val="0054570E"/>
    <w:rsid w:val="0056703A"/>
    <w:rsid w:val="00580624"/>
    <w:rsid w:val="005929E7"/>
    <w:rsid w:val="0059680A"/>
    <w:rsid w:val="005A5CEF"/>
    <w:rsid w:val="005B26A1"/>
    <w:rsid w:val="005B6221"/>
    <w:rsid w:val="005C7538"/>
    <w:rsid w:val="005E0B30"/>
    <w:rsid w:val="005E1803"/>
    <w:rsid w:val="005E606B"/>
    <w:rsid w:val="005E6098"/>
    <w:rsid w:val="005F073D"/>
    <w:rsid w:val="006021FC"/>
    <w:rsid w:val="00606DBC"/>
    <w:rsid w:val="00612BD0"/>
    <w:rsid w:val="00613BCD"/>
    <w:rsid w:val="006222C3"/>
    <w:rsid w:val="00623F13"/>
    <w:rsid w:val="006254DB"/>
    <w:rsid w:val="00635C0D"/>
    <w:rsid w:val="00637F0C"/>
    <w:rsid w:val="006428A0"/>
    <w:rsid w:val="00644B17"/>
    <w:rsid w:val="00646E2C"/>
    <w:rsid w:val="00651E6E"/>
    <w:rsid w:val="00662550"/>
    <w:rsid w:val="00663E72"/>
    <w:rsid w:val="00682E7F"/>
    <w:rsid w:val="006A2689"/>
    <w:rsid w:val="006B3E34"/>
    <w:rsid w:val="006D1F6F"/>
    <w:rsid w:val="006D2D2B"/>
    <w:rsid w:val="006E119C"/>
    <w:rsid w:val="006E35FF"/>
    <w:rsid w:val="006F6CE4"/>
    <w:rsid w:val="00705F34"/>
    <w:rsid w:val="007133E0"/>
    <w:rsid w:val="007164BC"/>
    <w:rsid w:val="0072060F"/>
    <w:rsid w:val="007220D6"/>
    <w:rsid w:val="00724706"/>
    <w:rsid w:val="007353FB"/>
    <w:rsid w:val="0074023D"/>
    <w:rsid w:val="00741A9A"/>
    <w:rsid w:val="00747BEC"/>
    <w:rsid w:val="00754921"/>
    <w:rsid w:val="007760CD"/>
    <w:rsid w:val="00782498"/>
    <w:rsid w:val="00784504"/>
    <w:rsid w:val="007954C7"/>
    <w:rsid w:val="007A6F63"/>
    <w:rsid w:val="007F2110"/>
    <w:rsid w:val="00805188"/>
    <w:rsid w:val="008061EC"/>
    <w:rsid w:val="00810B0A"/>
    <w:rsid w:val="008110B8"/>
    <w:rsid w:val="008158B0"/>
    <w:rsid w:val="00824794"/>
    <w:rsid w:val="00824B3D"/>
    <w:rsid w:val="00845F24"/>
    <w:rsid w:val="00853684"/>
    <w:rsid w:val="00872A21"/>
    <w:rsid w:val="00877D89"/>
    <w:rsid w:val="00895456"/>
    <w:rsid w:val="0089664D"/>
    <w:rsid w:val="008B27F0"/>
    <w:rsid w:val="008D6C48"/>
    <w:rsid w:val="008E76C9"/>
    <w:rsid w:val="008F4D3A"/>
    <w:rsid w:val="008F64EA"/>
    <w:rsid w:val="009433B2"/>
    <w:rsid w:val="0095066C"/>
    <w:rsid w:val="00951A0A"/>
    <w:rsid w:val="009547AF"/>
    <w:rsid w:val="009602F5"/>
    <w:rsid w:val="0097098B"/>
    <w:rsid w:val="00973CE7"/>
    <w:rsid w:val="00991C81"/>
    <w:rsid w:val="009A0D50"/>
    <w:rsid w:val="009B3528"/>
    <w:rsid w:val="009B58A7"/>
    <w:rsid w:val="009C15CA"/>
    <w:rsid w:val="009C185D"/>
    <w:rsid w:val="009C4088"/>
    <w:rsid w:val="009E01AA"/>
    <w:rsid w:val="009F30E6"/>
    <w:rsid w:val="00A25711"/>
    <w:rsid w:val="00A408FD"/>
    <w:rsid w:val="00A42EC4"/>
    <w:rsid w:val="00A644EF"/>
    <w:rsid w:val="00A64509"/>
    <w:rsid w:val="00A70C37"/>
    <w:rsid w:val="00A71046"/>
    <w:rsid w:val="00A864D2"/>
    <w:rsid w:val="00AB3392"/>
    <w:rsid w:val="00AB538F"/>
    <w:rsid w:val="00AC0E2F"/>
    <w:rsid w:val="00AD0373"/>
    <w:rsid w:val="00AE4CBE"/>
    <w:rsid w:val="00B05781"/>
    <w:rsid w:val="00B072CC"/>
    <w:rsid w:val="00B11410"/>
    <w:rsid w:val="00B11B1D"/>
    <w:rsid w:val="00B36AEC"/>
    <w:rsid w:val="00B37AFB"/>
    <w:rsid w:val="00B450E5"/>
    <w:rsid w:val="00B506D5"/>
    <w:rsid w:val="00B609F1"/>
    <w:rsid w:val="00B71C58"/>
    <w:rsid w:val="00B73E1F"/>
    <w:rsid w:val="00B95F07"/>
    <w:rsid w:val="00BA1FB6"/>
    <w:rsid w:val="00BA3422"/>
    <w:rsid w:val="00BA6BD3"/>
    <w:rsid w:val="00BA724C"/>
    <w:rsid w:val="00BB0A29"/>
    <w:rsid w:val="00BB0CE1"/>
    <w:rsid w:val="00BC52D3"/>
    <w:rsid w:val="00BC5A57"/>
    <w:rsid w:val="00BD49AC"/>
    <w:rsid w:val="00BD6237"/>
    <w:rsid w:val="00BD69A6"/>
    <w:rsid w:val="00BE1D30"/>
    <w:rsid w:val="00BF1308"/>
    <w:rsid w:val="00C01BE1"/>
    <w:rsid w:val="00C32D84"/>
    <w:rsid w:val="00C36F44"/>
    <w:rsid w:val="00C4060F"/>
    <w:rsid w:val="00C42055"/>
    <w:rsid w:val="00C42E82"/>
    <w:rsid w:val="00C4326D"/>
    <w:rsid w:val="00C435D0"/>
    <w:rsid w:val="00C44D51"/>
    <w:rsid w:val="00C45ECD"/>
    <w:rsid w:val="00C60943"/>
    <w:rsid w:val="00C7395D"/>
    <w:rsid w:val="00C77C1C"/>
    <w:rsid w:val="00C801C8"/>
    <w:rsid w:val="00C81B04"/>
    <w:rsid w:val="00CA6E03"/>
    <w:rsid w:val="00CB4CAE"/>
    <w:rsid w:val="00CB5A6E"/>
    <w:rsid w:val="00CC15CC"/>
    <w:rsid w:val="00CC18AB"/>
    <w:rsid w:val="00CC3D4D"/>
    <w:rsid w:val="00CD092F"/>
    <w:rsid w:val="00CD0BD0"/>
    <w:rsid w:val="00CD155C"/>
    <w:rsid w:val="00CD3DAC"/>
    <w:rsid w:val="00CD41AF"/>
    <w:rsid w:val="00CE3307"/>
    <w:rsid w:val="00CE6502"/>
    <w:rsid w:val="00CE6612"/>
    <w:rsid w:val="00CF05F8"/>
    <w:rsid w:val="00D113BA"/>
    <w:rsid w:val="00D22102"/>
    <w:rsid w:val="00D243AF"/>
    <w:rsid w:val="00D26991"/>
    <w:rsid w:val="00D3627E"/>
    <w:rsid w:val="00D40CA7"/>
    <w:rsid w:val="00D61C28"/>
    <w:rsid w:val="00D713C3"/>
    <w:rsid w:val="00D7376D"/>
    <w:rsid w:val="00D751A7"/>
    <w:rsid w:val="00D918E0"/>
    <w:rsid w:val="00D944FB"/>
    <w:rsid w:val="00DA01C6"/>
    <w:rsid w:val="00DA27A8"/>
    <w:rsid w:val="00DA3AAF"/>
    <w:rsid w:val="00DA6499"/>
    <w:rsid w:val="00DB474D"/>
    <w:rsid w:val="00DB4D88"/>
    <w:rsid w:val="00DB6973"/>
    <w:rsid w:val="00DE05B3"/>
    <w:rsid w:val="00DE0692"/>
    <w:rsid w:val="00DE2E8D"/>
    <w:rsid w:val="00DE54DB"/>
    <w:rsid w:val="00E07C2F"/>
    <w:rsid w:val="00E204A9"/>
    <w:rsid w:val="00E26A39"/>
    <w:rsid w:val="00E3697D"/>
    <w:rsid w:val="00E4088A"/>
    <w:rsid w:val="00E52FAE"/>
    <w:rsid w:val="00E64D1A"/>
    <w:rsid w:val="00E655A2"/>
    <w:rsid w:val="00E92BE5"/>
    <w:rsid w:val="00EB6332"/>
    <w:rsid w:val="00EB79A7"/>
    <w:rsid w:val="00EF7225"/>
    <w:rsid w:val="00F17868"/>
    <w:rsid w:val="00F20FD4"/>
    <w:rsid w:val="00F23067"/>
    <w:rsid w:val="00F23B52"/>
    <w:rsid w:val="00F5737B"/>
    <w:rsid w:val="00F575CF"/>
    <w:rsid w:val="00F6390B"/>
    <w:rsid w:val="00F70FD0"/>
    <w:rsid w:val="00F71BD5"/>
    <w:rsid w:val="00FD3CC0"/>
    <w:rsid w:val="00FE1062"/>
    <w:rsid w:val="00FE1852"/>
    <w:rsid w:val="00FF2628"/>
    <w:rsid w:val="00FF4C7A"/>
    <w:rsid w:val="00FF5005"/>
    <w:rsid w:val="00FF6889"/>
    <w:rsid w:val="00FF6A82"/>
    <w:rsid w:val="2E871B9D"/>
    <w:rsid w:val="2F7F312A"/>
    <w:rsid w:val="5B091927"/>
    <w:rsid w:val="603129A8"/>
    <w:rsid w:val="69B16411"/>
    <w:rsid w:val="79A5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3E952B73"/>
  <w15:chartTrackingRefBased/>
  <w15:docId w15:val="{D56130E3-0F38-4F5F-B83A-CB754AF6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iPriority="0"/>
    <w:lsdException w:name="footnote text" w:semiHidden="1" w:uiPriority="0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iPriority="0"/>
    <w:lsdException w:name="endnote text" w:semiHidden="1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qFormat/>
    <w:pPr>
      <w:keepNext/>
      <w:keepLines/>
      <w:numPr>
        <w:numId w:val="2"/>
      </w:numPr>
      <w:tabs>
        <w:tab w:val="left" w:pos="425"/>
      </w:tabs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2"/>
      </w:numPr>
      <w:tabs>
        <w:tab w:val="clear" w:pos="992"/>
        <w:tab w:val="left" w:pos="560"/>
      </w:tabs>
      <w:spacing w:before="260" w:after="260" w:line="415" w:lineRule="auto"/>
      <w:ind w:left="546"/>
      <w:outlineLvl w:val="1"/>
    </w:pPr>
    <w:rPr>
      <w:rFonts w:ascii="宋体" w:eastAsia="黑体" w:hAnsi="Arial"/>
      <w:sz w:val="30"/>
    </w:rPr>
  </w:style>
  <w:style w:type="paragraph" w:styleId="3">
    <w:name w:val="heading 3"/>
    <w:basedOn w:val="a"/>
    <w:next w:val="a0"/>
    <w:link w:val="30"/>
    <w:qFormat/>
    <w:pPr>
      <w:keepNext/>
      <w:keepLines/>
      <w:numPr>
        <w:ilvl w:val="2"/>
        <w:numId w:val="2"/>
      </w:numPr>
      <w:tabs>
        <w:tab w:val="left" w:pos="1571"/>
      </w:tabs>
      <w:spacing w:before="260" w:after="260" w:line="416" w:lineRule="auto"/>
      <w:outlineLvl w:val="2"/>
    </w:pPr>
    <w:rPr>
      <w:rFonts w:eastAsia="黑体"/>
      <w:sz w:val="28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2"/>
      </w:numPr>
      <w:tabs>
        <w:tab w:val="left" w:pos="2356"/>
      </w:tabs>
      <w:spacing w:before="280" w:after="290" w:line="377" w:lineRule="auto"/>
      <w:outlineLvl w:val="3"/>
    </w:pPr>
    <w:rPr>
      <w:rFonts w:ascii="Arial" w:eastAsia="黑体" w:hAnsi="Arial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  <w:semiHidden/>
  </w:style>
  <w:style w:type="character" w:styleId="a5">
    <w:name w:val="footnote reference"/>
    <w:semiHidden/>
    <w:rPr>
      <w:vertAlign w:val="superscript"/>
    </w:rPr>
  </w:style>
  <w:style w:type="character" w:styleId="a6">
    <w:name w:val="endnote reference"/>
    <w:semiHidden/>
    <w:rPr>
      <w:vertAlign w:val="superscript"/>
    </w:rPr>
  </w:style>
  <w:style w:type="character" w:customStyle="1" w:styleId="30">
    <w:name w:val="标题 3 字符"/>
    <w:link w:val="3"/>
    <w:rPr>
      <w:rFonts w:eastAsia="黑体"/>
      <w:sz w:val="28"/>
    </w:rPr>
  </w:style>
  <w:style w:type="character" w:customStyle="1" w:styleId="TOC3">
    <w:name w:val="TOC 3 字符"/>
    <w:link w:val="TOC30"/>
    <w:uiPriority w:val="39"/>
    <w:rPr>
      <w:i/>
      <w:sz w:val="20"/>
    </w:rPr>
  </w:style>
  <w:style w:type="character" w:customStyle="1" w:styleId="a7">
    <w:name w:val="副标题 字符"/>
    <w:link w:val="a8"/>
    <w:rPr>
      <w:rFonts w:ascii="Arial" w:eastAsia="黑体" w:hAnsi="Arial"/>
      <w:b/>
      <w:kern w:val="28"/>
      <w:sz w:val="48"/>
    </w:rPr>
  </w:style>
  <w:style w:type="character" w:customStyle="1" w:styleId="a9">
    <w:name w:val="日期 字符"/>
    <w:link w:val="aa"/>
    <w:uiPriority w:val="99"/>
    <w:semiHidden/>
    <w:rPr>
      <w:kern w:val="2"/>
      <w:sz w:val="24"/>
      <w:szCs w:val="24"/>
    </w:rPr>
  </w:style>
  <w:style w:type="character" w:customStyle="1" w:styleId="ab">
    <w:name w:val="批注框文本 字符"/>
    <w:link w:val="ac"/>
    <w:uiPriority w:val="99"/>
    <w:semiHidden/>
    <w:rPr>
      <w:kern w:val="2"/>
      <w:sz w:val="18"/>
      <w:szCs w:val="18"/>
    </w:rPr>
  </w:style>
  <w:style w:type="character" w:customStyle="1" w:styleId="TOC1">
    <w:name w:val="TOC 1 字符"/>
    <w:link w:val="TOC10"/>
    <w:uiPriority w:val="39"/>
    <w:rPr>
      <w:b/>
      <w:caps/>
      <w:sz w:val="20"/>
    </w:rPr>
  </w:style>
  <w:style w:type="paragraph" w:styleId="TOC2">
    <w:name w:val="toc 2"/>
    <w:basedOn w:val="a"/>
    <w:next w:val="a"/>
    <w:uiPriority w:val="39"/>
    <w:pPr>
      <w:ind w:left="240"/>
      <w:jc w:val="left"/>
    </w:pPr>
    <w:rPr>
      <w:smallCaps/>
      <w:sz w:val="20"/>
    </w:rPr>
  </w:style>
  <w:style w:type="paragraph" w:styleId="TOC6">
    <w:name w:val="toc 6"/>
    <w:basedOn w:val="a"/>
    <w:next w:val="a"/>
    <w:semiHidden/>
    <w:pPr>
      <w:ind w:left="1200"/>
      <w:jc w:val="left"/>
    </w:pPr>
    <w:rPr>
      <w:sz w:val="18"/>
    </w:rPr>
  </w:style>
  <w:style w:type="paragraph" w:styleId="TOC4">
    <w:name w:val="toc 4"/>
    <w:basedOn w:val="a"/>
    <w:next w:val="a"/>
    <w:semiHidden/>
    <w:pPr>
      <w:ind w:left="720"/>
      <w:jc w:val="left"/>
    </w:pPr>
    <w:rPr>
      <w:sz w:val="18"/>
    </w:rPr>
  </w:style>
  <w:style w:type="paragraph" w:styleId="TOC8">
    <w:name w:val="toc 8"/>
    <w:basedOn w:val="a"/>
    <w:next w:val="a"/>
    <w:semiHidden/>
    <w:pPr>
      <w:ind w:left="1680"/>
      <w:jc w:val="left"/>
    </w:pPr>
    <w:rPr>
      <w:sz w:val="18"/>
    </w:rPr>
  </w:style>
  <w:style w:type="paragraph" w:styleId="ad">
    <w:name w:val="List Bullet"/>
    <w:basedOn w:val="a"/>
    <w:semiHidden/>
    <w:pPr>
      <w:numPr>
        <w:numId w:val="1"/>
      </w:numPr>
      <w:tabs>
        <w:tab w:val="left" w:pos="360"/>
      </w:tabs>
    </w:pPr>
  </w:style>
  <w:style w:type="paragraph" w:styleId="ae">
    <w:name w:val="footnote text"/>
    <w:basedOn w:val="a"/>
    <w:semiHidden/>
    <w:pPr>
      <w:snapToGrid w:val="0"/>
      <w:jc w:val="left"/>
    </w:pPr>
    <w:rPr>
      <w:sz w:val="18"/>
    </w:rPr>
  </w:style>
  <w:style w:type="paragraph" w:styleId="af">
    <w:name w:val="endnote text"/>
    <w:basedOn w:val="a"/>
    <w:semiHidden/>
    <w:pPr>
      <w:snapToGrid w:val="0"/>
      <w:jc w:val="left"/>
    </w:pPr>
  </w:style>
  <w:style w:type="paragraph" w:styleId="af0">
    <w:name w:val="caption"/>
    <w:basedOn w:val="a"/>
    <w:next w:val="a"/>
    <w:qFormat/>
    <w:pPr>
      <w:spacing w:before="152" w:after="160"/>
    </w:pPr>
    <w:rPr>
      <w:rFonts w:ascii="Arial" w:eastAsia="黑体" w:hAnsi="Arial"/>
    </w:rPr>
  </w:style>
  <w:style w:type="paragraph" w:styleId="a8">
    <w:name w:val="Subtitle"/>
    <w:basedOn w:val="a"/>
    <w:next w:val="1"/>
    <w:link w:val="a7"/>
    <w:qFormat/>
    <w:pPr>
      <w:spacing w:before="240" w:after="60"/>
      <w:jc w:val="center"/>
    </w:pPr>
    <w:rPr>
      <w:rFonts w:ascii="Arial" w:eastAsia="黑体" w:hAnsi="Arial"/>
      <w:b/>
      <w:kern w:val="28"/>
      <w:sz w:val="48"/>
    </w:rPr>
  </w:style>
  <w:style w:type="paragraph" w:styleId="TOC30">
    <w:name w:val="toc 3"/>
    <w:basedOn w:val="a"/>
    <w:next w:val="a"/>
    <w:link w:val="TOC3"/>
    <w:uiPriority w:val="39"/>
    <w:pPr>
      <w:ind w:left="480"/>
      <w:jc w:val="left"/>
    </w:pPr>
    <w:rPr>
      <w:i/>
      <w:sz w:val="20"/>
    </w:rPr>
  </w:style>
  <w:style w:type="paragraph" w:styleId="TOC7">
    <w:name w:val="toc 7"/>
    <w:basedOn w:val="a"/>
    <w:next w:val="a"/>
    <w:semiHidden/>
    <w:pPr>
      <w:ind w:left="1440"/>
      <w:jc w:val="left"/>
    </w:pPr>
    <w:rPr>
      <w:sz w:val="18"/>
    </w:rPr>
  </w:style>
  <w:style w:type="paragraph" w:styleId="TOC10">
    <w:name w:val="toc 1"/>
    <w:basedOn w:val="a"/>
    <w:next w:val="a"/>
    <w:link w:val="TOC1"/>
    <w:uiPriority w:val="39"/>
    <w:pPr>
      <w:tabs>
        <w:tab w:val="left" w:pos="480"/>
        <w:tab w:val="right" w:leader="dot" w:pos="8302"/>
      </w:tabs>
      <w:spacing w:before="120" w:after="120" w:line="240" w:lineRule="auto"/>
      <w:jc w:val="left"/>
    </w:pPr>
    <w:rPr>
      <w:b/>
      <w:caps/>
      <w:sz w:val="20"/>
    </w:rPr>
  </w:style>
  <w:style w:type="paragraph" w:styleId="af1">
    <w:name w:val="footer"/>
    <w:basedOn w:val="a"/>
    <w:link w:val="af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5">
    <w:name w:val="toc 5"/>
    <w:basedOn w:val="a"/>
    <w:next w:val="a"/>
    <w:semiHidden/>
    <w:pPr>
      <w:ind w:left="960"/>
      <w:jc w:val="left"/>
    </w:pPr>
    <w:rPr>
      <w:sz w:val="18"/>
    </w:rPr>
  </w:style>
  <w:style w:type="paragraph" w:styleId="ac">
    <w:name w:val="Balloon Text"/>
    <w:basedOn w:val="a"/>
    <w:link w:val="ab"/>
    <w:uiPriority w:val="99"/>
    <w:unhideWhenUsed/>
    <w:pPr>
      <w:spacing w:line="240" w:lineRule="auto"/>
    </w:pPr>
    <w:rPr>
      <w:sz w:val="18"/>
      <w:szCs w:val="18"/>
    </w:rPr>
  </w:style>
  <w:style w:type="paragraph" w:styleId="a0">
    <w:name w:val="Normal Indent"/>
    <w:basedOn w:val="a"/>
    <w:semiHidden/>
    <w:pPr>
      <w:ind w:firstLineChars="200" w:firstLine="420"/>
    </w:pPr>
  </w:style>
  <w:style w:type="paragraph" w:styleId="TOC9">
    <w:name w:val="toc 9"/>
    <w:basedOn w:val="a"/>
    <w:next w:val="a"/>
    <w:semiHidden/>
    <w:pPr>
      <w:ind w:left="1920"/>
      <w:jc w:val="left"/>
    </w:pPr>
    <w:rPr>
      <w:sz w:val="18"/>
    </w:rPr>
  </w:style>
  <w:style w:type="paragraph" w:styleId="aa">
    <w:name w:val="Date"/>
    <w:basedOn w:val="a"/>
    <w:next w:val="a"/>
    <w:link w:val="a9"/>
    <w:uiPriority w:val="99"/>
    <w:unhideWhenUsed/>
    <w:pPr>
      <w:ind w:leftChars="2500" w:left="100"/>
    </w:pPr>
  </w:style>
  <w:style w:type="paragraph" w:customStyle="1" w:styleId="10">
    <w:name w:val="样式1"/>
    <w:basedOn w:val="TOC10"/>
    <w:pPr>
      <w:numPr>
        <w:numId w:val="3"/>
      </w:numPr>
      <w:tabs>
        <w:tab w:val="left" w:pos="480"/>
      </w:tabs>
      <w:spacing w:after="240"/>
      <w:ind w:left="0" w:firstLine="0"/>
    </w:pPr>
    <w:rPr>
      <w:b w:val="0"/>
      <w:i/>
      <w:sz w:val="36"/>
    </w:rPr>
  </w:style>
  <w:style w:type="paragraph" w:customStyle="1" w:styleId="af4">
    <w:name w:val="正文项目"/>
    <w:basedOn w:val="a0"/>
    <w:pPr>
      <w:numPr>
        <w:numId w:val="4"/>
      </w:numPr>
      <w:tabs>
        <w:tab w:val="clear" w:pos="620"/>
      </w:tabs>
      <w:ind w:left="0" w:firstLine="480"/>
    </w:pPr>
  </w:style>
  <w:style w:type="table" w:styleId="af5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1">
    <w:name w:val="浅色底纹 - 强调文字颜色 31"/>
    <w:basedOn w:val="a2"/>
    <w:uiPriority w:val="60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customStyle="1" w:styleId="-41">
    <w:name w:val="浅色底纹 - 强调文字颜色 41"/>
    <w:basedOn w:val="a2"/>
    <w:uiPriority w:val="60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customStyle="1" w:styleId="-21">
    <w:name w:val="浅色底纹 - 强调文字颜色 21"/>
    <w:basedOn w:val="a2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customStyle="1" w:styleId="-11">
    <w:name w:val="浅色底纹 - 强调文字颜色 11"/>
    <w:basedOn w:val="a2"/>
    <w:uiPriority w:val="6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character" w:styleId="af6">
    <w:name w:val="Hyperlink"/>
    <w:uiPriority w:val="99"/>
    <w:unhideWhenUsed/>
    <w:rsid w:val="00D751A7"/>
    <w:rPr>
      <w:color w:val="0563C1"/>
      <w:u w:val="single"/>
    </w:rPr>
  </w:style>
  <w:style w:type="table" w:styleId="11">
    <w:name w:val="Grid Table 1 Light"/>
    <w:basedOn w:val="a2"/>
    <w:uiPriority w:val="46"/>
    <w:rsid w:val="0089664D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1">
    <w:name w:val="Plain Table 3"/>
    <w:basedOn w:val="a2"/>
    <w:uiPriority w:val="43"/>
    <w:rsid w:val="00486B6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md-plain">
    <w:name w:val="md-plain"/>
    <w:basedOn w:val="a1"/>
    <w:rsid w:val="00B450E5"/>
  </w:style>
  <w:style w:type="character" w:styleId="HTML">
    <w:name w:val="HTML Code"/>
    <w:uiPriority w:val="99"/>
    <w:semiHidden/>
    <w:unhideWhenUsed/>
    <w:rsid w:val="00B450E5"/>
    <w:rPr>
      <w:rFonts w:ascii="宋体" w:eastAsia="宋体" w:hAnsi="宋体" w:cs="宋体"/>
      <w:sz w:val="24"/>
      <w:szCs w:val="24"/>
    </w:rPr>
  </w:style>
  <w:style w:type="table" w:customStyle="1" w:styleId="20">
    <w:name w:val="样式2"/>
    <w:basedOn w:val="a2"/>
    <w:uiPriority w:val="99"/>
    <w:rsid w:val="00234865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character" w:customStyle="1" w:styleId="VerbatimChar">
    <w:name w:val="Verbatim Char"/>
    <w:link w:val="SourceCode"/>
    <w:rsid w:val="00414922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414922"/>
    <w:pPr>
      <w:widowControl/>
      <w:wordWrap w:val="0"/>
      <w:spacing w:after="200" w:line="240" w:lineRule="auto"/>
      <w:jc w:val="left"/>
    </w:pPr>
    <w:rPr>
      <w:rFonts w:ascii="Consolas" w:hAnsi="Consolas"/>
      <w:kern w:val="0"/>
      <w:sz w:val="22"/>
      <w:szCs w:val="20"/>
    </w:rPr>
  </w:style>
  <w:style w:type="character" w:customStyle="1" w:styleId="KeywordTok">
    <w:name w:val="KeywordTok"/>
    <w:rsid w:val="00414922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sid w:val="00414922"/>
    <w:rPr>
      <w:rFonts w:ascii="Consolas" w:hAnsi="Consolas"/>
      <w:color w:val="902000"/>
      <w:sz w:val="22"/>
    </w:rPr>
  </w:style>
  <w:style w:type="character" w:customStyle="1" w:styleId="StringTok">
    <w:name w:val="StringTok"/>
    <w:rsid w:val="00414922"/>
    <w:rPr>
      <w:rFonts w:ascii="Consolas" w:hAnsi="Consolas"/>
      <w:color w:val="4070A0"/>
      <w:sz w:val="22"/>
    </w:rPr>
  </w:style>
  <w:style w:type="character" w:customStyle="1" w:styleId="CommentTok">
    <w:name w:val="CommentTok"/>
    <w:rsid w:val="00414922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rsid w:val="00414922"/>
    <w:rPr>
      <w:rFonts w:ascii="Consolas" w:hAnsi="Consolas"/>
      <w:color w:val="06287E"/>
      <w:sz w:val="22"/>
    </w:rPr>
  </w:style>
  <w:style w:type="character" w:customStyle="1" w:styleId="OperatorTok">
    <w:name w:val="OperatorTok"/>
    <w:rsid w:val="00414922"/>
    <w:rPr>
      <w:rFonts w:ascii="Consolas" w:hAnsi="Consolas"/>
      <w:color w:val="666666"/>
      <w:sz w:val="22"/>
    </w:rPr>
  </w:style>
  <w:style w:type="character" w:customStyle="1" w:styleId="ErrorTok">
    <w:name w:val="ErrorTok"/>
    <w:rsid w:val="00414922"/>
    <w:rPr>
      <w:rFonts w:ascii="Consolas" w:hAnsi="Consolas"/>
      <w:b/>
      <w:color w:val="FF0000"/>
      <w:sz w:val="22"/>
    </w:rPr>
  </w:style>
  <w:style w:type="character" w:customStyle="1" w:styleId="NormalTok">
    <w:name w:val="NormalTok"/>
    <w:rsid w:val="00414922"/>
  </w:style>
  <w:style w:type="table" w:styleId="21">
    <w:name w:val="Plain Table 2"/>
    <w:basedOn w:val="a2"/>
    <w:uiPriority w:val="42"/>
    <w:rsid w:val="00A864D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md-end-block">
    <w:name w:val="md-end-block"/>
    <w:basedOn w:val="a"/>
    <w:rsid w:val="008E76C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character" w:customStyle="1" w:styleId="af2">
    <w:name w:val="页脚 字符"/>
    <w:link w:val="af1"/>
    <w:uiPriority w:val="99"/>
    <w:rsid w:val="00FF6A82"/>
    <w:rPr>
      <w:kern w:val="2"/>
      <w:sz w:val="18"/>
      <w:szCs w:val="18"/>
    </w:rPr>
  </w:style>
  <w:style w:type="paragraph" w:customStyle="1" w:styleId="Compact">
    <w:name w:val="Compact"/>
    <w:basedOn w:val="af7"/>
    <w:qFormat/>
    <w:rsid w:val="0001727F"/>
    <w:pPr>
      <w:widowControl/>
      <w:spacing w:before="36" w:after="36" w:line="240" w:lineRule="auto"/>
      <w:jc w:val="left"/>
    </w:pPr>
    <w:rPr>
      <w:rFonts w:ascii="Cambria" w:hAnsi="Cambria"/>
      <w:kern w:val="0"/>
      <w:lang w:eastAsia="en-US"/>
    </w:rPr>
  </w:style>
  <w:style w:type="table" w:customStyle="1" w:styleId="Table">
    <w:name w:val="Table"/>
    <w:semiHidden/>
    <w:unhideWhenUsed/>
    <w:qFormat/>
    <w:rsid w:val="0001727F"/>
    <w:pPr>
      <w:spacing w:after="200"/>
    </w:pPr>
    <w:rPr>
      <w:rFonts w:ascii="Cambria" w:hAnsi="Cambria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7">
    <w:name w:val="Body Text"/>
    <w:basedOn w:val="a"/>
    <w:link w:val="af8"/>
    <w:uiPriority w:val="99"/>
    <w:semiHidden/>
    <w:unhideWhenUsed/>
    <w:rsid w:val="0001727F"/>
    <w:pPr>
      <w:spacing w:after="120"/>
    </w:pPr>
  </w:style>
  <w:style w:type="character" w:customStyle="1" w:styleId="af8">
    <w:name w:val="正文文本 字符"/>
    <w:link w:val="af7"/>
    <w:uiPriority w:val="99"/>
    <w:semiHidden/>
    <w:rsid w:val="0001727F"/>
    <w:rPr>
      <w:kern w:val="2"/>
      <w:sz w:val="24"/>
      <w:szCs w:val="24"/>
    </w:rPr>
  </w:style>
  <w:style w:type="character" w:customStyle="1" w:styleId="DecValTok">
    <w:name w:val="DecValTok"/>
    <w:rsid w:val="003D4DBB"/>
    <w:rPr>
      <w:rFonts w:ascii="Consolas" w:hAnsi="Consolas"/>
      <w:color w:val="40A07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398;&#20064;&#36164;&#26009;\&#35745;&#31639;&#26426;&#36719;&#20214;&#23398;&#20064;\&#36719;&#20214;&#24037;&#31243;\&#36719;&#20214;&#24320;&#21457;&#25991;&#26723;&#32534;&#20889;&#26631;&#20934;&#33539;&#26412;%20ISO9001(2000&#29256;)\05.&#35814;&#32454;&#35774;&#35745;&#35828;&#26126;&#2007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05.详细设计说明书.dot</Template>
  <TotalTime>1</TotalTime>
  <Pages>31</Pages>
  <Words>2947</Words>
  <Characters>16804</Characters>
  <Application>Microsoft Office Word</Application>
  <DocSecurity>0</DocSecurity>
  <Lines>140</Lines>
  <Paragraphs>39</Paragraphs>
  <ScaleCrop>false</ScaleCrop>
  <Company/>
  <LinksUpToDate>false</LinksUpToDate>
  <CharactersWithSpaces>19712</CharactersWithSpaces>
  <SharedDoc>false</SharedDoc>
  <HLinks>
    <vt:vector size="306" baseType="variant">
      <vt:variant>
        <vt:i4>1507377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_Toc11016</vt:lpwstr>
      </vt:variant>
      <vt:variant>
        <vt:i4>1245247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_Toc7783</vt:lpwstr>
      </vt:variant>
      <vt:variant>
        <vt:i4>1114168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_Toc14925</vt:lpwstr>
      </vt:variant>
      <vt:variant>
        <vt:i4>1900598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_Toc22486</vt:lpwstr>
      </vt:variant>
      <vt:variant>
        <vt:i4>1245241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_Toc10844</vt:lpwstr>
      </vt:variant>
      <vt:variant>
        <vt:i4>1245234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_Toc3317</vt:lpwstr>
      </vt:variant>
      <vt:variant>
        <vt:i4>1048631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_Toc23546</vt:lpwstr>
      </vt:variant>
      <vt:variant>
        <vt:i4>1638454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_Toc27495</vt:lpwstr>
      </vt:variant>
      <vt:variant>
        <vt:i4>1507377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_Toc14048</vt:lpwstr>
      </vt:variant>
      <vt:variant>
        <vt:i4>1310772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_Toc17541</vt:lpwstr>
      </vt:variant>
      <vt:variant>
        <vt:i4>1507378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_Toc15350</vt:lpwstr>
      </vt:variant>
      <vt:variant>
        <vt:i4>1572912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_Toc8986</vt:lpwstr>
      </vt:variant>
      <vt:variant>
        <vt:i4>1507376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_Toc26267</vt:lpwstr>
      </vt:variant>
      <vt:variant>
        <vt:i4>1048634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_Toc2087</vt:lpwstr>
      </vt:variant>
      <vt:variant>
        <vt:i4>1048633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_Toc12854</vt:lpwstr>
      </vt:variant>
      <vt:variant>
        <vt:i4>1245242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_Toc31959</vt:lpwstr>
      </vt:variant>
      <vt:variant>
        <vt:i4>2031668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_Toc21690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_Toc5167</vt:lpwstr>
      </vt:variant>
      <vt:variant>
        <vt:i4>1703988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_Toc28653</vt:lpwstr>
      </vt:variant>
      <vt:variant>
        <vt:i4>1310780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_Toc4380</vt:lpwstr>
      </vt:variant>
      <vt:variant>
        <vt:i4>1835057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_Toc29325</vt:lpwstr>
      </vt:variant>
      <vt:variant>
        <vt:i4>1441849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_Toc15849</vt:lpwstr>
      </vt:variant>
      <vt:variant>
        <vt:i4>1507383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_Toc28584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_Toc10315</vt:lpwstr>
      </vt:variant>
      <vt:variant>
        <vt:i4>1638463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_Toc9668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_Toc31103</vt:lpwstr>
      </vt:variant>
      <vt:variant>
        <vt:i4>1441847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_Toc6312</vt:lpwstr>
      </vt:variant>
      <vt:variant>
        <vt:i4>1507378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_Toc5171</vt:lpwstr>
      </vt:variant>
      <vt:variant>
        <vt:i4>1179702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_Toc20457</vt:lpwstr>
      </vt:variant>
      <vt:variant>
        <vt:i4>1572912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_Toc4649</vt:lpwstr>
      </vt:variant>
      <vt:variant>
        <vt:i4>1114170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_Toc20865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_Toc14813</vt:lpwstr>
      </vt:variant>
      <vt:variant>
        <vt:i4>1900594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_Toc6943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_Toc8341</vt:lpwstr>
      </vt:variant>
      <vt:variant>
        <vt:i4>1114161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_Toc32243</vt:lpwstr>
      </vt:variant>
      <vt:variant>
        <vt:i4>1441845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_Toc30619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_Toc10267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_Toc2968</vt:lpwstr>
      </vt:variant>
      <vt:variant>
        <vt:i4>1441851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_Toc9223</vt:lpwstr>
      </vt:variant>
      <vt:variant>
        <vt:i4>1310769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_Toc21325</vt:lpwstr>
      </vt:variant>
      <vt:variant>
        <vt:i4>1114163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_Toc31074</vt:lpwstr>
      </vt:variant>
      <vt:variant>
        <vt:i4>1638450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_Toc7957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_Toc13419</vt:lpwstr>
      </vt:variant>
      <vt:variant>
        <vt:i4>1048630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_Toc7413</vt:lpwstr>
      </vt:variant>
      <vt:variant>
        <vt:i4>1310771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_Toc14275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_Toc1324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_Toc12817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_Toc29053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_Toc11286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_Toc11686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_Toc13573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[单击此处键入文章标题]</dc:title>
  <dc:subject/>
  <dc:creator>kk</dc:creator>
  <cp:keywords/>
  <dc:description/>
  <cp:lastModifiedBy>亮 周</cp:lastModifiedBy>
  <cp:revision>2</cp:revision>
  <dcterms:created xsi:type="dcterms:W3CDTF">2026-05-26T09:26:00Z</dcterms:created>
  <dcterms:modified xsi:type="dcterms:W3CDTF">2026-05-26T09:26:00Z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2052-11.3.0.9221</vt:lpwstr>
  </property>
  <property fmtid="{D5CDD505-2E9C-101B-9397-08002B2CF9AE}" pid="3" name="ICV">
    <vt:lpwstr>1F22D56D5D804007ADE7820729605C64</vt:lpwstr>
  </property>
</Properties>
</file>